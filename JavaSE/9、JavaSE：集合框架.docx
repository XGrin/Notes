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00815e2714da42da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 xml:space="preserve" xml:embedTrueTypeFonts="1">
  <w:body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3" name="Freeform 1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4" name="Freeform 1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5" name="Freeform 1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6" name="Freeform 1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7" name="Freeform 1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8" name="Freeform 1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9" name="Freeform 1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0" name="Freeform 1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1" name="Freeform 1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2" name="Freeform 1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3" name="Freeform 1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4" name="Freeform 1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集合框架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20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1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、为什么使用集合框架？	</w:t>
      </w:r>
      <w:hyperlink r:id="rId100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39" w:after="0" w:line="363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假设，一个班级有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个人，我们需要存储学员的信息，是不是我们可以用一个一维数组就解决了？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那换一个问题，一个网站每天要存储的新闻信息，我们知道新闻是可以实时发布的，我们并不知道需要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多大的空间去存储，我要是去设置一个很大的数组，要是没有存满，或者不够用，都会影响我们，前者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浪费的空间，后者影响了业务！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如果并不知道程序运行时会需要多少对象，或者需要更复杂的方式存储对象，那我们就可以使用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Java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集合框架！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20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2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、集合框架包含的内容	</w:t>
      </w:r>
      <w:hyperlink r:id="rId101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54" w:after="0" w:line="465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 Java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集合框架提供了一套性能优良，使用方便的接口和类，他们位于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java.util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包中。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【接口和具体类】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7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-240533</wp:posOffset>
            </wp:positionV>
            <wp:extent cx="5650950" cy="1963061"/>
            <wp:effectExtent l="0" t="0" r="0" b="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0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963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【算法】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" w:after="0" w:line="450" w:lineRule="exact"/>
        <w:ind w:left="990" w:right="962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Collections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类提供了对集合进行排序，遍历等多种算法实现！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【重中之重】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1440" w:right="0" w:firstLine="0"/>
      </w:pPr>
      <w:r>
        <w:drawing>
          <wp:anchor simplePos="0" relativeHeight="251658292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240334</wp:posOffset>
            </wp:positionV>
            <wp:extent cx="47647" cy="47647"/>
            <wp:effectExtent l="0" t="0" r="0" b="0"/>
            <wp:wrapNone/>
            <wp:docPr id="116" name="Freeform 1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3"/>
                            <a:pt x="61083" y="19602"/>
                          </a:cubicBezTo>
                          <a:cubicBezTo>
                            <a:pt x="59471" y="15712"/>
                            <a:pt x="57177" y="12277"/>
                            <a:pt x="54201" y="9301"/>
                          </a:cubicBezTo>
                          <a:cubicBezTo>
                            <a:pt x="51222" y="6323"/>
                            <a:pt x="47790" y="4030"/>
                            <a:pt x="43900" y="2419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19"/>
                          </a:cubicBezTo>
                          <a:cubicBezTo>
                            <a:pt x="15709" y="4030"/>
                            <a:pt x="12275" y="6323"/>
                            <a:pt x="9298" y="9301"/>
                          </a:cubicBezTo>
                          <a:cubicBezTo>
                            <a:pt x="6322" y="12277"/>
                            <a:pt x="4028" y="15712"/>
                            <a:pt x="2416" y="19602"/>
                          </a:cubicBezTo>
                          <a:cubicBezTo>
                            <a:pt x="805" y="23493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2"/>
                            <a:pt x="6322" y="51225"/>
                            <a:pt x="9298" y="54202"/>
                          </a:cubicBezTo>
                          <a:cubicBezTo>
                            <a:pt x="12275" y="57178"/>
                            <a:pt x="15709" y="59472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2"/>
                            <a:pt x="51222" y="57178"/>
                            <a:pt x="54201" y="54202"/>
                          </a:cubicBezTo>
                          <a:cubicBezTo>
                            <a:pt x="57177" y="51225"/>
                            <a:pt x="59471" y="47792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Collection 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接口存储一组不唯一，无序的对象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440" w:right="0" w:firstLine="0"/>
      </w:pPr>
      <w:r>
        <w:drawing>
          <wp:anchor simplePos="0" relativeHeight="251658295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126034</wp:posOffset>
            </wp:positionV>
            <wp:extent cx="47647" cy="47647"/>
            <wp:effectExtent l="0" t="0" r="0" b="0"/>
            <wp:wrapNone/>
            <wp:docPr id="117" name="Freeform 1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0"/>
                          </a:cubicBezTo>
                          <a:cubicBezTo>
                            <a:pt x="59471" y="15712"/>
                            <a:pt x="57177" y="12277"/>
                            <a:pt x="54201" y="9301"/>
                          </a:cubicBezTo>
                          <a:cubicBezTo>
                            <a:pt x="51222" y="6323"/>
                            <a:pt x="47790" y="4030"/>
                            <a:pt x="43900" y="2419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19"/>
                          </a:cubicBezTo>
                          <a:cubicBezTo>
                            <a:pt x="15709" y="4030"/>
                            <a:pt x="12275" y="6323"/>
                            <a:pt x="9298" y="9301"/>
                          </a:cubicBezTo>
                          <a:cubicBezTo>
                            <a:pt x="6322" y="12277"/>
                            <a:pt x="4028" y="15712"/>
                            <a:pt x="2416" y="19600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2"/>
                            <a:pt x="6322" y="51225"/>
                            <a:pt x="9298" y="54202"/>
                          </a:cubicBezTo>
                          <a:cubicBezTo>
                            <a:pt x="12275" y="57178"/>
                            <a:pt x="15709" y="59474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4"/>
                            <a:pt x="51222" y="57178"/>
                            <a:pt x="54201" y="54202"/>
                          </a:cubicBezTo>
                          <a:cubicBezTo>
                            <a:pt x="57177" y="51225"/>
                            <a:pt x="59471" y="47792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List 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接口存储一组不唯一，有序的对象。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440" w:right="0" w:firstLine="0"/>
      </w:pPr>
      <w:r>
        <w:drawing>
          <wp:anchor simplePos="0" relativeHeight="251658298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126034</wp:posOffset>
            </wp:positionV>
            <wp:extent cx="47647" cy="47647"/>
            <wp:effectExtent l="0" t="0" r="0" b="0"/>
            <wp:wrapNone/>
            <wp:docPr id="118" name="Freeform 1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2"/>
                          </a:cubicBezTo>
                          <a:cubicBezTo>
                            <a:pt x="59471" y="15712"/>
                            <a:pt x="57177" y="12279"/>
                            <a:pt x="54201" y="9301"/>
                          </a:cubicBezTo>
                          <a:cubicBezTo>
                            <a:pt x="51222" y="6324"/>
                            <a:pt x="47790" y="4030"/>
                            <a:pt x="43900" y="2420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20"/>
                          </a:cubicBezTo>
                          <a:cubicBezTo>
                            <a:pt x="15709" y="4030"/>
                            <a:pt x="12275" y="6324"/>
                            <a:pt x="9298" y="9301"/>
                          </a:cubicBezTo>
                          <a:cubicBezTo>
                            <a:pt x="6322" y="12279"/>
                            <a:pt x="4028" y="15712"/>
                            <a:pt x="2416" y="19602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1"/>
                            <a:pt x="6322" y="51225"/>
                            <a:pt x="9298" y="54200"/>
                          </a:cubicBezTo>
                          <a:cubicBezTo>
                            <a:pt x="12275" y="57177"/>
                            <a:pt x="15709" y="59472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2"/>
                            <a:pt x="51222" y="57177"/>
                            <a:pt x="54201" y="54200"/>
                          </a:cubicBezTo>
                          <a:cubicBezTo>
                            <a:pt x="57177" y="51225"/>
                            <a:pt x="59471" y="47791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Set 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接口存储一组唯一，无序的对象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440" w:right="962" w:firstLine="0"/>
      </w:pPr>
      <w:r>
        <w:drawing>
          <wp:anchor simplePos="0" relativeHeight="251658301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135559</wp:posOffset>
            </wp:positionV>
            <wp:extent cx="47647" cy="47647"/>
            <wp:effectExtent l="0" t="0" r="0" b="0"/>
            <wp:wrapNone/>
            <wp:docPr id="119" name="Freeform 1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2"/>
                          </a:cubicBezTo>
                          <a:cubicBezTo>
                            <a:pt x="59471" y="15712"/>
                            <a:pt x="57177" y="12277"/>
                            <a:pt x="54201" y="9301"/>
                          </a:cubicBezTo>
                          <a:cubicBezTo>
                            <a:pt x="51222" y="6324"/>
                            <a:pt x="47790" y="4030"/>
                            <a:pt x="43900" y="2420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20"/>
                          </a:cubicBezTo>
                          <a:cubicBezTo>
                            <a:pt x="15709" y="4030"/>
                            <a:pt x="12275" y="6324"/>
                            <a:pt x="9298" y="9301"/>
                          </a:cubicBezTo>
                          <a:cubicBezTo>
                            <a:pt x="6322" y="12277"/>
                            <a:pt x="4028" y="15712"/>
                            <a:pt x="2416" y="19602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0"/>
                            <a:pt x="805" y="40012"/>
                            <a:pt x="2416" y="43902"/>
                          </a:cubicBezTo>
                          <a:cubicBezTo>
                            <a:pt x="4028" y="47791"/>
                            <a:pt x="6322" y="51225"/>
                            <a:pt x="9298" y="54202"/>
                          </a:cubicBezTo>
                          <a:cubicBezTo>
                            <a:pt x="12275" y="57178"/>
                            <a:pt x="15709" y="59474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4"/>
                            <a:pt x="51222" y="57178"/>
                            <a:pt x="54201" y="54202"/>
                          </a:cubicBezTo>
                          <a:cubicBezTo>
                            <a:pt x="57177" y="51225"/>
                            <a:pt x="59471" y="47791"/>
                            <a:pt x="61083" y="43902"/>
                          </a:cubicBezTo>
                          <a:cubicBezTo>
                            <a:pt x="62694" y="40013"/>
                            <a:pt x="63500" y="35960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 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接口存储一组键值对象，提供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的映射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10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97459</wp:posOffset>
            </wp:positionV>
            <wp:extent cx="47647" cy="47647"/>
            <wp:effectExtent l="0" t="0" r="0" b="0"/>
            <wp:wrapNone/>
            <wp:docPr id="120" name="Freeform 1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0"/>
                          </a:cubicBezTo>
                          <a:cubicBezTo>
                            <a:pt x="59471" y="15710"/>
                            <a:pt x="57177" y="12277"/>
                            <a:pt x="54201" y="9299"/>
                          </a:cubicBezTo>
                          <a:cubicBezTo>
                            <a:pt x="51222" y="6323"/>
                            <a:pt x="47790" y="4030"/>
                            <a:pt x="43900" y="2419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19"/>
                          </a:cubicBezTo>
                          <a:cubicBezTo>
                            <a:pt x="15709" y="4030"/>
                            <a:pt x="12275" y="6323"/>
                            <a:pt x="9298" y="9299"/>
                          </a:cubicBezTo>
                          <a:cubicBezTo>
                            <a:pt x="6322" y="12277"/>
                            <a:pt x="4028" y="15710"/>
                            <a:pt x="2416" y="19600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2"/>
                            <a:pt x="6322" y="51225"/>
                            <a:pt x="9298" y="54202"/>
                          </a:cubicBezTo>
                          <a:cubicBezTo>
                            <a:pt x="12275" y="57178"/>
                            <a:pt x="15709" y="59474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4"/>
                            <a:pt x="51222" y="57178"/>
                            <a:pt x="54201" y="54202"/>
                          </a:cubicBezTo>
                          <a:cubicBezTo>
                            <a:pt x="57177" y="51225"/>
                            <a:pt x="59471" y="47792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实现了长度可变的数组，在内存中分配连续的空间。遍历元素和随机访问元素的效率比较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高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12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>
        <w:drawing>
          <wp:anchor simplePos="0" relativeHeight="251658316" behindDoc="0" locked="0" layoutInCell="1" allowOverlap="1">
            <wp:simplePos x="0" y="0"/>
            <wp:positionH relativeFrom="page">
              <wp:posOffset>997242</wp:posOffset>
            </wp:positionH>
            <wp:positionV relativeFrom="line">
              <wp:posOffset>-96317</wp:posOffset>
            </wp:positionV>
            <wp:extent cx="4059536" cy="486000"/>
            <wp:effectExtent l="0" t="0" r="0" b="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0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59536" cy="4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17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440" w:right="0" w:firstLine="0"/>
      </w:pPr>
      <w:r>
        <w:drawing>
          <wp:anchor simplePos="0" relativeHeight="251658317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75235</wp:posOffset>
            </wp:positionV>
            <wp:extent cx="47647" cy="47647"/>
            <wp:effectExtent l="0" t="0" r="0" b="0"/>
            <wp:wrapNone/>
            <wp:docPr id="122" name="Freeform 1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3"/>
                            <a:pt x="61083" y="19603"/>
                          </a:cubicBezTo>
                          <a:cubicBezTo>
                            <a:pt x="59471" y="15713"/>
                            <a:pt x="57177" y="12279"/>
                            <a:pt x="54201" y="9301"/>
                          </a:cubicBezTo>
                          <a:cubicBezTo>
                            <a:pt x="51222" y="6324"/>
                            <a:pt x="47790" y="4030"/>
                            <a:pt x="43900" y="2421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21"/>
                          </a:cubicBezTo>
                          <a:cubicBezTo>
                            <a:pt x="15709" y="4030"/>
                            <a:pt x="12275" y="6324"/>
                            <a:pt x="9298" y="9301"/>
                          </a:cubicBezTo>
                          <a:cubicBezTo>
                            <a:pt x="6322" y="12279"/>
                            <a:pt x="4028" y="15713"/>
                            <a:pt x="2416" y="19603"/>
                          </a:cubicBezTo>
                          <a:cubicBezTo>
                            <a:pt x="805" y="23493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2"/>
                            <a:pt x="6322" y="51225"/>
                            <a:pt x="9298" y="54202"/>
                          </a:cubicBezTo>
                          <a:cubicBezTo>
                            <a:pt x="12275" y="57178"/>
                            <a:pt x="15709" y="59474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2"/>
                            <a:pt x="51222" y="57178"/>
                            <a:pt x="54201" y="54202"/>
                          </a:cubicBezTo>
                          <a:cubicBezTo>
                            <a:pt x="57177" y="51225"/>
                            <a:pt x="59471" y="47792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采用链表存储方式。插入、删除元素时效率比较高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>
        <w:drawing>
          <wp:anchor simplePos="0" relativeHeight="251658322" behindDoc="0" locked="0" layoutInCell="1" allowOverlap="1">
            <wp:simplePos x="0" y="0"/>
            <wp:positionH relativeFrom="page">
              <wp:posOffset>997242</wp:posOffset>
            </wp:positionH>
            <wp:positionV relativeFrom="line">
              <wp:posOffset>-39141</wp:posOffset>
            </wp:positionV>
            <wp:extent cx="4879067" cy="381177"/>
            <wp:effectExtent l="0" t="0" r="0" b="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0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9067" cy="381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8" w:after="0" w:line="405" w:lineRule="exact"/>
        <w:ind w:left="1890" w:right="925" w:hanging="450"/>
      </w:pPr>
      <w:r>
        <w:drawing>
          <wp:anchor simplePos="0" relativeHeight="251658323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359715</wp:posOffset>
            </wp:positionV>
            <wp:extent cx="47647" cy="47647"/>
            <wp:effectExtent l="0" t="0" r="0" b="0"/>
            <wp:wrapNone/>
            <wp:docPr id="124" name="Freeform 1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2"/>
                          </a:cubicBezTo>
                          <a:cubicBezTo>
                            <a:pt x="59471" y="15713"/>
                            <a:pt x="57177" y="12279"/>
                            <a:pt x="54201" y="9301"/>
                          </a:cubicBezTo>
                          <a:cubicBezTo>
                            <a:pt x="51222" y="6324"/>
                            <a:pt x="47790" y="4030"/>
                            <a:pt x="43900" y="2419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19"/>
                          </a:cubicBezTo>
                          <a:cubicBezTo>
                            <a:pt x="15709" y="4030"/>
                            <a:pt x="12275" y="6324"/>
                            <a:pt x="9298" y="9301"/>
                          </a:cubicBezTo>
                          <a:cubicBezTo>
                            <a:pt x="6322" y="12279"/>
                            <a:pt x="4028" y="15713"/>
                            <a:pt x="2416" y="19602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3"/>
                            <a:pt x="6322" y="51226"/>
                            <a:pt x="9298" y="54202"/>
                          </a:cubicBezTo>
                          <a:cubicBezTo>
                            <a:pt x="12275" y="57178"/>
                            <a:pt x="15709" y="59474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2"/>
                            <a:pt x="51222" y="57178"/>
                            <a:pt x="54201" y="54202"/>
                          </a:cubicBezTo>
                          <a:cubicBezTo>
                            <a:pt x="57177" y="51226"/>
                            <a:pt x="59471" y="47792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HashSet: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采用哈希算法实现的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Set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27" behindDoc="0" locked="0" layoutInCell="1" allowOverlap="1">
            <wp:simplePos x="0" y="0"/>
            <wp:positionH relativeFrom="page">
              <wp:posOffset>1378419</wp:posOffset>
            </wp:positionH>
            <wp:positionV relativeFrom="line">
              <wp:posOffset>164135</wp:posOffset>
            </wp:positionV>
            <wp:extent cx="47647" cy="47647"/>
            <wp:effectExtent l="0" t="0" r="0" b="0"/>
            <wp:wrapNone/>
            <wp:docPr id="125" name="Freeform 1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3"/>
                            <a:pt x="61083" y="19603"/>
                          </a:cubicBezTo>
                          <a:cubicBezTo>
                            <a:pt x="59471" y="15712"/>
                            <a:pt x="57177" y="12277"/>
                            <a:pt x="54201" y="9301"/>
                          </a:cubicBezTo>
                          <a:cubicBezTo>
                            <a:pt x="51222" y="6323"/>
                            <a:pt x="47790" y="4030"/>
                            <a:pt x="43900" y="2420"/>
                          </a:cubicBezTo>
                          <a:cubicBezTo>
                            <a:pt x="40010" y="807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7"/>
                            <a:pt x="19599" y="2421"/>
                          </a:cubicBezTo>
                          <a:cubicBezTo>
                            <a:pt x="15709" y="4030"/>
                            <a:pt x="12275" y="6323"/>
                            <a:pt x="9298" y="9301"/>
                          </a:cubicBezTo>
                          <a:cubicBezTo>
                            <a:pt x="6322" y="12277"/>
                            <a:pt x="4028" y="15712"/>
                            <a:pt x="2416" y="19602"/>
                          </a:cubicBezTo>
                          <a:cubicBezTo>
                            <a:pt x="805" y="23493"/>
                            <a:pt x="0" y="27541"/>
                            <a:pt x="0" y="31750"/>
                          </a:cubicBezTo>
                          <a:cubicBezTo>
                            <a:pt x="0" y="35962"/>
                            <a:pt x="805" y="40013"/>
                            <a:pt x="2416" y="43902"/>
                          </a:cubicBezTo>
                          <a:cubicBezTo>
                            <a:pt x="4028" y="47792"/>
                            <a:pt x="6322" y="51225"/>
                            <a:pt x="9298" y="54202"/>
                          </a:cubicBezTo>
                          <a:cubicBezTo>
                            <a:pt x="12275" y="57178"/>
                            <a:pt x="15709" y="59474"/>
                            <a:pt x="19599" y="61085"/>
                          </a:cubicBezTo>
                          <a:cubicBezTo>
                            <a:pt x="23489" y="62695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5"/>
                            <a:pt x="43900" y="61085"/>
                          </a:cubicBezTo>
                          <a:cubicBezTo>
                            <a:pt x="47790" y="59474"/>
                            <a:pt x="51222" y="57178"/>
                            <a:pt x="54201" y="54202"/>
                          </a:cubicBezTo>
                          <a:cubicBezTo>
                            <a:pt x="57177" y="51225"/>
                            <a:pt x="59471" y="47792"/>
                            <a:pt x="61083" y="43902"/>
                          </a:cubicBezTo>
                          <a:cubicBezTo>
                            <a:pt x="62694" y="40013"/>
                            <a:pt x="63500" y="35962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333333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HashSet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的底层是用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实现的，因此查询效率较高，由于采用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hashCode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算法直接确定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8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元素的内存地址，增删效率也挺高的。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4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</w:t>
      </w:r>
      <w:hyperlink r:id="rId102" w:history="1">
        <w:r>
          <w:rPr lang="zh-CN" sz="16" baseline="0" dirty="0">
            <w:jc w:val="left"/>
            <w:rFonts w:ascii="宋体" w:hAnsi="宋体" w:cs="宋体"/>
            <w:color w:val="000000"/>
            <w:sz w:val="16"/>
            <w:szCs w:val="16"/>
          </w:rPr>
          <w:t>  </w:t>
        </w:r>
      </w:hyperlink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6" name="Freeform 12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7" name="Freeform 12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8" name="Freeform 12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9" name="Freeform 12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0" name="Freeform 1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1" name="Freeform 1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2" name="Freeform 1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3" name="Freeform 1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4" name="Freeform 1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5" name="Freeform 1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6" name="Freeform 1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7" name="Freeform 1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79" w:after="0" w:line="491" w:lineRule="exact"/>
        <w:ind w:left="990" w:right="0" w:firstLine="0"/>
      </w:pPr>
      <w:r/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Ar</w:t>
      </w:r>
      <w:r>
        <w:rPr lang="zh-CN" sz="36" baseline="0" dirty="0">
          <w:jc w:val="left"/>
          <w:rFonts w:ascii="宋体" w:hAnsi="宋体" w:cs="宋体"/>
          <w:color w:val="333333"/>
          <w:spacing w:val="-24"/>
          <w:sz w:val="36"/>
          <w:szCs w:val="36"/>
        </w:rPr>
        <w:t>r</w:t>
      </w:r>
      <w:r>
        <w:rPr lang="zh-CN" sz="36" baseline="0" dirty="0">
          <w:jc w:val="left"/>
          <w:rFonts w:ascii="宋体" w:hAnsi="宋体" w:cs="宋体"/>
          <w:color w:val="333333"/>
          <w:spacing w:val="-14"/>
          <w:sz w:val="36"/>
          <w:szCs w:val="36"/>
        </w:rPr>
        <w:t>ayList </w:t>
      </w:r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实践	</w:t>
      </w:r>
      <w:hyperlink r:id="rId102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34" w:after="0" w:line="465" w:lineRule="exact"/>
        <w:ind w:left="990" w:right="841" w:firstLine="0"/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115778</wp:posOffset>
            </wp:positionV>
            <wp:extent cx="5650953" cy="9529"/>
            <wp:effectExtent l="0" t="0" r="0" b="0"/>
            <wp:wrapNone/>
            <wp:docPr id="138" name="Freeform 1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问题：我们现在有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只小狗，我们如何存储它的信息，获取总数，并能够逐条打印狗狗信息！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分析：通过</w:t>
      </w:r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接口的实现类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ayList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实现该需求</w:t>
      </w:r>
      <w:r>
        <w:rPr lang="zh-CN" sz="19" baseline="0" dirty="0">
          <w:jc w:val="left"/>
          <w:rFonts w:ascii="宋体" w:hAnsi="宋体" w:cs="宋体"/>
          <w:color w:val="333333"/>
          <w:spacing w:val="-44"/>
          <w:sz w:val="19"/>
          <w:szCs w:val="19"/>
        </w:rPr>
        <w:t>.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44" w:after="0" w:line="300" w:lineRule="exact"/>
        <w:ind w:left="1440" w:right="841" w:firstLine="0"/>
      </w:pPr>
      <w:r>
        <w:drawing>
          <wp:anchor simplePos="0" relativeHeight="251658263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178681</wp:posOffset>
            </wp:positionV>
            <wp:extent cx="47647" cy="47647"/>
            <wp:effectExtent l="0" t="0" r="0" b="0"/>
            <wp:wrapNone/>
            <wp:docPr id="139" name="Freeform 1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599"/>
                          </a:cubicBezTo>
                          <a:cubicBezTo>
                            <a:pt x="59471" y="15713"/>
                            <a:pt x="57177" y="12277"/>
                            <a:pt x="54201" y="9301"/>
                          </a:cubicBezTo>
                          <a:cubicBezTo>
                            <a:pt x="51222" y="6327"/>
                            <a:pt x="47790" y="4033"/>
                            <a:pt x="43900" y="2421"/>
                          </a:cubicBezTo>
                          <a:cubicBezTo>
                            <a:pt x="40010" y="808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8"/>
                            <a:pt x="19599" y="2421"/>
                          </a:cubicBezTo>
                          <a:cubicBezTo>
                            <a:pt x="15709" y="4033"/>
                            <a:pt x="12275" y="6327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599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3"/>
                            <a:pt x="805" y="40012"/>
                            <a:pt x="2416" y="43902"/>
                          </a:cubicBezTo>
                          <a:cubicBezTo>
                            <a:pt x="4028" y="47793"/>
                            <a:pt x="6322" y="51225"/>
                            <a:pt x="9298" y="54205"/>
                          </a:cubicBezTo>
                          <a:cubicBezTo>
                            <a:pt x="12275" y="57180"/>
                            <a:pt x="15709" y="59474"/>
                            <a:pt x="19599" y="61085"/>
                          </a:cubicBezTo>
                          <a:cubicBezTo>
                            <a:pt x="23489" y="62696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6"/>
                            <a:pt x="43900" y="61085"/>
                          </a:cubicBezTo>
                          <a:cubicBezTo>
                            <a:pt x="47790" y="59474"/>
                            <a:pt x="51222" y="57180"/>
                            <a:pt x="54201" y="54205"/>
                          </a:cubicBezTo>
                          <a:cubicBezTo>
                            <a:pt x="57177" y="51225"/>
                            <a:pt x="59471" y="47793"/>
                            <a:pt x="61083" y="43902"/>
                          </a:cubicBezTo>
                          <a:cubicBezTo>
                            <a:pt x="62694" y="40012"/>
                            <a:pt x="63500" y="35963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元素个数不确定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65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87240</wp:posOffset>
            </wp:positionV>
            <wp:extent cx="47647" cy="47647"/>
            <wp:effectExtent l="0" t="0" r="0" b="0"/>
            <wp:wrapNone/>
            <wp:docPr id="140" name="Freeform 1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2"/>
                          </a:cubicBezTo>
                          <a:cubicBezTo>
                            <a:pt x="59471" y="15713"/>
                            <a:pt x="57177" y="12277"/>
                            <a:pt x="54201" y="9301"/>
                          </a:cubicBezTo>
                          <a:cubicBezTo>
                            <a:pt x="51222" y="6324"/>
                            <a:pt x="47790" y="4031"/>
                            <a:pt x="43900" y="2417"/>
                          </a:cubicBezTo>
                          <a:cubicBezTo>
                            <a:pt x="40010" y="808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8"/>
                            <a:pt x="19599" y="2417"/>
                          </a:cubicBezTo>
                          <a:cubicBezTo>
                            <a:pt x="15709" y="4031"/>
                            <a:pt x="12275" y="6324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602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3"/>
                            <a:pt x="805" y="40012"/>
                            <a:pt x="2416" y="43902"/>
                          </a:cubicBezTo>
                          <a:cubicBezTo>
                            <a:pt x="4028" y="47793"/>
                            <a:pt x="6322" y="51225"/>
                            <a:pt x="9298" y="54202"/>
                          </a:cubicBezTo>
                          <a:cubicBezTo>
                            <a:pt x="12275" y="57180"/>
                            <a:pt x="15709" y="59474"/>
                            <a:pt x="19599" y="61085"/>
                          </a:cubicBezTo>
                          <a:cubicBezTo>
                            <a:pt x="23489" y="62696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6"/>
                            <a:pt x="43900" y="61085"/>
                          </a:cubicBezTo>
                          <a:cubicBezTo>
                            <a:pt x="47790" y="59474"/>
                            <a:pt x="51222" y="57180"/>
                            <a:pt x="54201" y="54202"/>
                          </a:cubicBezTo>
                          <a:cubicBezTo>
                            <a:pt x="57177" y="51225"/>
                            <a:pt x="59471" y="47793"/>
                            <a:pt x="61083" y="43902"/>
                          </a:cubicBezTo>
                          <a:cubicBezTo>
                            <a:pt x="62694" y="40012"/>
                            <a:pt x="63500" y="35963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要求获得元素的实际个数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67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87241</wp:posOffset>
            </wp:positionV>
            <wp:extent cx="47647" cy="47647"/>
            <wp:effectExtent l="0" t="0" r="0" b="0"/>
            <wp:wrapNone/>
            <wp:docPr id="141" name="Freeform 1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1"/>
                            <a:pt x="61083" y="19602"/>
                          </a:cubicBezTo>
                          <a:cubicBezTo>
                            <a:pt x="59471" y="15713"/>
                            <a:pt x="57177" y="12277"/>
                            <a:pt x="54201" y="9301"/>
                          </a:cubicBezTo>
                          <a:cubicBezTo>
                            <a:pt x="51222" y="6324"/>
                            <a:pt x="47790" y="4031"/>
                            <a:pt x="43900" y="2417"/>
                          </a:cubicBezTo>
                          <a:cubicBezTo>
                            <a:pt x="40010" y="808"/>
                            <a:pt x="35960" y="0"/>
                            <a:pt x="31750" y="0"/>
                          </a:cubicBezTo>
                          <a:cubicBezTo>
                            <a:pt x="27539" y="0"/>
                            <a:pt x="23489" y="808"/>
                            <a:pt x="19599" y="2417"/>
                          </a:cubicBezTo>
                          <a:cubicBezTo>
                            <a:pt x="15709" y="4031"/>
                            <a:pt x="12275" y="6324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602"/>
                          </a:cubicBezTo>
                          <a:cubicBezTo>
                            <a:pt x="805" y="23491"/>
                            <a:pt x="0" y="27541"/>
                            <a:pt x="0" y="31750"/>
                          </a:cubicBezTo>
                          <a:cubicBezTo>
                            <a:pt x="0" y="35961"/>
                            <a:pt x="805" y="40009"/>
                            <a:pt x="2416" y="43900"/>
                          </a:cubicBezTo>
                          <a:cubicBezTo>
                            <a:pt x="4028" y="47793"/>
                            <a:pt x="6322" y="51225"/>
                            <a:pt x="9298" y="54202"/>
                          </a:cubicBezTo>
                          <a:cubicBezTo>
                            <a:pt x="12275" y="57180"/>
                            <a:pt x="15709" y="59473"/>
                            <a:pt x="19599" y="61085"/>
                          </a:cubicBezTo>
                          <a:cubicBezTo>
                            <a:pt x="23489" y="62693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3"/>
                            <a:pt x="43900" y="61085"/>
                          </a:cubicBezTo>
                          <a:cubicBezTo>
                            <a:pt x="47790" y="59473"/>
                            <a:pt x="51222" y="57180"/>
                            <a:pt x="54201" y="54202"/>
                          </a:cubicBezTo>
                          <a:cubicBezTo>
                            <a:pt x="57177" y="51225"/>
                            <a:pt x="59471" y="47793"/>
                            <a:pt x="61083" y="43900"/>
                          </a:cubicBezTo>
                          <a:cubicBezTo>
                            <a:pt x="62694" y="40009"/>
                            <a:pt x="63500" y="35961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按照存储顺序获取并打印元素信息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7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-853869</wp:posOffset>
            </wp:positionV>
            <wp:extent cx="5641423" cy="4488362"/>
            <wp:effectExtent l="0" t="0" r="0" b="0"/>
            <wp:wrapNone/>
            <wp:docPr id="142" name="Freeform 1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488362"/>
                    </a:xfrm>
                    <a:custGeom>
                      <a:rect l="l" t="t" r="r" b="b"/>
                      <a:pathLst>
                        <a:path w="7518400" h="5981700">
                          <a:moveTo>
                            <a:pt x="0" y="31750"/>
                          </a:moveTo>
                          <a:lnTo>
                            <a:pt x="0" y="5949950"/>
                          </a:lnTo>
                          <a:cubicBezTo>
                            <a:pt x="0" y="5954163"/>
                            <a:pt x="805" y="5958212"/>
                            <a:pt x="2416" y="5962102"/>
                          </a:cubicBezTo>
                          <a:cubicBezTo>
                            <a:pt x="4028" y="5965993"/>
                            <a:pt x="6322" y="5969425"/>
                            <a:pt x="9298" y="5972405"/>
                          </a:cubicBezTo>
                          <a:cubicBezTo>
                            <a:pt x="12275" y="5975383"/>
                            <a:pt x="15709" y="5977674"/>
                            <a:pt x="19599" y="5979285"/>
                          </a:cubicBezTo>
                          <a:cubicBezTo>
                            <a:pt x="23489" y="5980896"/>
                            <a:pt x="27539" y="5981700"/>
                            <a:pt x="31750" y="5981700"/>
                          </a:cubicBezTo>
                          <a:lnTo>
                            <a:pt x="7486650" y="5981700"/>
                          </a:lnTo>
                          <a:cubicBezTo>
                            <a:pt x="7490859" y="5981700"/>
                            <a:pt x="7494909" y="5980896"/>
                            <a:pt x="7498798" y="5979285"/>
                          </a:cubicBezTo>
                          <a:cubicBezTo>
                            <a:pt x="7502690" y="5977674"/>
                            <a:pt x="7506123" y="5975383"/>
                            <a:pt x="7509099" y="5972405"/>
                          </a:cubicBezTo>
                          <a:cubicBezTo>
                            <a:pt x="7512076" y="5969425"/>
                            <a:pt x="7514370" y="5965993"/>
                            <a:pt x="7515981" y="5962102"/>
                          </a:cubicBezTo>
                          <a:cubicBezTo>
                            <a:pt x="7517593" y="5958212"/>
                            <a:pt x="7518400" y="5954163"/>
                            <a:pt x="7518400" y="5949950"/>
                          </a:cubicBezTo>
                          <a:lnTo>
                            <a:pt x="7518400" y="31750"/>
                          </a:lnTo>
                          <a:cubicBezTo>
                            <a:pt x="7518400" y="27541"/>
                            <a:pt x="7517593" y="23494"/>
                            <a:pt x="7515981" y="19604"/>
                          </a:cubicBezTo>
                          <a:cubicBezTo>
                            <a:pt x="7514370" y="15714"/>
                            <a:pt x="7512076" y="12277"/>
                            <a:pt x="7509099" y="9301"/>
                          </a:cubicBezTo>
                          <a:cubicBezTo>
                            <a:pt x="7506123" y="6326"/>
                            <a:pt x="7502690" y="4033"/>
                            <a:pt x="7498798" y="2417"/>
                          </a:cubicBezTo>
                          <a:cubicBezTo>
                            <a:pt x="7494909" y="808"/>
                            <a:pt x="7490859" y="2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"/>
                            <a:pt x="23489" y="810"/>
                            <a:pt x="19599" y="2421"/>
                          </a:cubicBezTo>
                          <a:cubicBezTo>
                            <a:pt x="15709" y="4033"/>
                            <a:pt x="12275" y="6326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602"/>
                          </a:cubicBezTo>
                          <a:cubicBezTo>
                            <a:pt x="805" y="23492"/>
                            <a:pt x="0" y="27541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-853869</wp:posOffset>
            </wp:positionV>
            <wp:extent cx="5641423" cy="4488362"/>
            <wp:effectExtent l="0" t="0" r="0" b="0"/>
            <wp:wrapNone/>
            <wp:docPr id="143" name="Freeform 1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488362"/>
                    </a:xfrm>
                    <a:custGeom>
                      <a:rect l="l" t="t" r="r" b="b"/>
                      <a:pathLst>
                        <a:path w="7518400" h="5981700">
                          <a:moveTo>
                            <a:pt x="0" y="31750"/>
                          </a:moveTo>
                          <a:lnTo>
                            <a:pt x="0" y="5949950"/>
                          </a:lnTo>
                          <a:cubicBezTo>
                            <a:pt x="0" y="5954163"/>
                            <a:pt x="805" y="5958212"/>
                            <a:pt x="2416" y="5962102"/>
                          </a:cubicBezTo>
                          <a:cubicBezTo>
                            <a:pt x="4028" y="5965993"/>
                            <a:pt x="6322" y="5969425"/>
                            <a:pt x="9298" y="5972405"/>
                          </a:cubicBezTo>
                          <a:cubicBezTo>
                            <a:pt x="12275" y="5975383"/>
                            <a:pt x="15709" y="5977674"/>
                            <a:pt x="19599" y="5979285"/>
                          </a:cubicBezTo>
                          <a:cubicBezTo>
                            <a:pt x="23489" y="5980896"/>
                            <a:pt x="27539" y="5981700"/>
                            <a:pt x="31750" y="5981700"/>
                          </a:cubicBezTo>
                          <a:lnTo>
                            <a:pt x="7486650" y="5981700"/>
                          </a:lnTo>
                          <a:cubicBezTo>
                            <a:pt x="7490859" y="5981700"/>
                            <a:pt x="7494909" y="5980896"/>
                            <a:pt x="7498798" y="5979285"/>
                          </a:cubicBezTo>
                          <a:cubicBezTo>
                            <a:pt x="7502690" y="5977674"/>
                            <a:pt x="7506123" y="5975383"/>
                            <a:pt x="7509099" y="5972405"/>
                          </a:cubicBezTo>
                          <a:cubicBezTo>
                            <a:pt x="7512076" y="5969425"/>
                            <a:pt x="7514370" y="5965993"/>
                            <a:pt x="7515981" y="5962102"/>
                          </a:cubicBezTo>
                          <a:cubicBezTo>
                            <a:pt x="7517593" y="5958212"/>
                            <a:pt x="7518400" y="5954163"/>
                            <a:pt x="7518400" y="5949950"/>
                          </a:cubicBezTo>
                          <a:lnTo>
                            <a:pt x="7518400" y="31750"/>
                          </a:lnTo>
                          <a:cubicBezTo>
                            <a:pt x="7518400" y="27541"/>
                            <a:pt x="7517593" y="23494"/>
                            <a:pt x="7515981" y="19604"/>
                          </a:cubicBezTo>
                          <a:cubicBezTo>
                            <a:pt x="7514370" y="15714"/>
                            <a:pt x="7512076" y="12277"/>
                            <a:pt x="7509099" y="9301"/>
                          </a:cubicBezTo>
                          <a:cubicBezTo>
                            <a:pt x="7506123" y="6326"/>
                            <a:pt x="7502690" y="4033"/>
                            <a:pt x="7498798" y="2417"/>
                          </a:cubicBezTo>
                          <a:cubicBezTo>
                            <a:pt x="7494909" y="808"/>
                            <a:pt x="7490859" y="2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"/>
                            <a:pt x="23489" y="810"/>
                            <a:pt x="19599" y="2421"/>
                          </a:cubicBezTo>
                          <a:cubicBezTo>
                            <a:pt x="15709" y="4033"/>
                            <a:pt x="12275" y="6326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602"/>
                          </a:cubicBezTo>
                          <a:cubicBezTo>
                            <a:pt x="805" y="23492"/>
                            <a:pt x="0" y="27541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8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-842745</wp:posOffset>
            </wp:positionV>
            <wp:extent cx="368459" cy="4497116"/>
            <wp:effectExtent l="0" t="0" r="0" b="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0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4497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1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-830045</wp:posOffset>
            </wp:positionV>
            <wp:extent cx="5593776" cy="4459774"/>
            <wp:effectExtent l="0" t="0" r="0" b="0"/>
            <wp:wrapNone/>
            <wp:docPr id="145" name="Freeform 1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459774"/>
                    </a:xfrm>
                    <a:custGeom>
                      <a:rect l="l" t="t" r="r" b="b"/>
                      <a:pathLst>
                        <a:path w="7454900" h="5943600">
                          <a:moveTo>
                            <a:pt x="0" y="5943600"/>
                          </a:moveTo>
                          <a:lnTo>
                            <a:pt x="7454900" y="5943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943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-830045</wp:posOffset>
            </wp:positionV>
            <wp:extent cx="5593776" cy="4459774"/>
            <wp:effectExtent l="0" t="0" r="0" b="0"/>
            <wp:wrapNone/>
            <wp:docPr id="146" name="Freeform 1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459774"/>
                    </a:xfrm>
                    <a:custGeom>
                      <a:rect l="l" t="t" r="r" b="b"/>
                      <a:pathLst>
                        <a:path w="7454900" h="5943600">
                          <a:moveTo>
                            <a:pt x="0" y="5943600"/>
                          </a:moveTo>
                          <a:lnTo>
                            <a:pt x="7454900" y="5943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943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255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构造。。。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set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get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、。。。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toString</w:t>
      </w:r>
      <w:r>
        <w:rPr lang="zh-CN" sz="17" baseline="0" dirty="0">
          <w:jc w:val="left"/>
          <w:rFonts w:ascii="新宋体" w:hAnsi="新宋体" w:cs="新宋体"/>
          <w:color w:val="AA5500"/>
          <w:spacing w:val="-5"/>
          <w:sz w:val="17"/>
          <w:szCs w:val="17"/>
        </w:rPr>
        <w:t>（）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TestArrayList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创建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,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并存储狗狗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845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小狗一号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小狗二号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小狗三号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小狗四号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添加到指定位置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.size()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大小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共计有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条狗狗。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分别是：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.get(i)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逐个获取个元素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557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问题联想：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440" w:right="0" w:firstLine="0"/>
      </w:pPr>
      <w:r>
        <w:drawing>
          <wp:anchor simplePos="0" relativeHeight="251658273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227638</wp:posOffset>
            </wp:positionV>
            <wp:extent cx="47647" cy="47647"/>
            <wp:effectExtent l="0" t="0" r="0" b="0"/>
            <wp:wrapNone/>
            <wp:docPr id="147" name="Freeform 1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2"/>
                            <a:pt x="61083" y="19602"/>
                          </a:cubicBezTo>
                          <a:cubicBezTo>
                            <a:pt x="59471" y="15713"/>
                            <a:pt x="57177" y="12277"/>
                            <a:pt x="54201" y="9301"/>
                          </a:cubicBezTo>
                          <a:cubicBezTo>
                            <a:pt x="51222" y="6324"/>
                            <a:pt x="47790" y="4033"/>
                            <a:pt x="43900" y="2421"/>
                          </a:cubicBezTo>
                          <a:cubicBezTo>
                            <a:pt x="40010" y="808"/>
                            <a:pt x="35960" y="2"/>
                            <a:pt x="31750" y="0"/>
                          </a:cubicBezTo>
                          <a:cubicBezTo>
                            <a:pt x="27539" y="2"/>
                            <a:pt x="23489" y="808"/>
                            <a:pt x="19599" y="2421"/>
                          </a:cubicBezTo>
                          <a:cubicBezTo>
                            <a:pt x="15709" y="4033"/>
                            <a:pt x="12275" y="6324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602"/>
                          </a:cubicBezTo>
                          <a:cubicBezTo>
                            <a:pt x="805" y="23492"/>
                            <a:pt x="0" y="27541"/>
                            <a:pt x="0" y="31750"/>
                          </a:cubicBezTo>
                          <a:cubicBezTo>
                            <a:pt x="0" y="35963"/>
                            <a:pt x="805" y="40010"/>
                            <a:pt x="2416" y="43900"/>
                          </a:cubicBezTo>
                          <a:cubicBezTo>
                            <a:pt x="4028" y="47793"/>
                            <a:pt x="6322" y="51224"/>
                            <a:pt x="9298" y="54202"/>
                          </a:cubicBezTo>
                          <a:cubicBezTo>
                            <a:pt x="12275" y="57180"/>
                            <a:pt x="15709" y="59474"/>
                            <a:pt x="19599" y="61085"/>
                          </a:cubicBezTo>
                          <a:cubicBezTo>
                            <a:pt x="23489" y="62694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4"/>
                            <a:pt x="43900" y="61085"/>
                          </a:cubicBezTo>
                          <a:cubicBezTo>
                            <a:pt x="47790" y="59474"/>
                            <a:pt x="51222" y="57180"/>
                            <a:pt x="54201" y="54202"/>
                          </a:cubicBezTo>
                          <a:cubicBezTo>
                            <a:pt x="57177" y="51224"/>
                            <a:pt x="59471" y="47793"/>
                            <a:pt x="61083" y="43900"/>
                          </a:cubicBezTo>
                          <a:cubicBezTo>
                            <a:pt x="62694" y="40010"/>
                            <a:pt x="63500" y="35963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删除第一个狗狗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（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440" w:right="4818" w:firstLine="0"/>
      </w:pPr>
      <w:r>
        <w:drawing>
          <wp:anchor simplePos="0" relativeHeight="251658284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135564</wp:posOffset>
            </wp:positionV>
            <wp:extent cx="47647" cy="47647"/>
            <wp:effectExtent l="0" t="0" r="0" b="0"/>
            <wp:wrapNone/>
            <wp:docPr id="148" name="Freeform 1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4"/>
                            <a:pt x="61083" y="19604"/>
                          </a:cubicBezTo>
                          <a:cubicBezTo>
                            <a:pt x="59471" y="15714"/>
                            <a:pt x="57177" y="12279"/>
                            <a:pt x="54201" y="9302"/>
                          </a:cubicBezTo>
                          <a:cubicBezTo>
                            <a:pt x="51222" y="6326"/>
                            <a:pt x="47790" y="4033"/>
                            <a:pt x="43900" y="2421"/>
                          </a:cubicBezTo>
                          <a:cubicBezTo>
                            <a:pt x="40010" y="808"/>
                            <a:pt x="35960" y="2"/>
                            <a:pt x="31750" y="0"/>
                          </a:cubicBezTo>
                          <a:cubicBezTo>
                            <a:pt x="27539" y="2"/>
                            <a:pt x="23489" y="808"/>
                            <a:pt x="19599" y="2421"/>
                          </a:cubicBezTo>
                          <a:cubicBezTo>
                            <a:pt x="15709" y="4033"/>
                            <a:pt x="12275" y="6326"/>
                            <a:pt x="9298" y="9302"/>
                          </a:cubicBezTo>
                          <a:cubicBezTo>
                            <a:pt x="6322" y="12279"/>
                            <a:pt x="4028" y="15714"/>
                            <a:pt x="2416" y="19604"/>
                          </a:cubicBezTo>
                          <a:cubicBezTo>
                            <a:pt x="805" y="23494"/>
                            <a:pt x="0" y="27541"/>
                            <a:pt x="0" y="31750"/>
                          </a:cubicBezTo>
                          <a:cubicBezTo>
                            <a:pt x="0" y="35963"/>
                            <a:pt x="805" y="40010"/>
                            <a:pt x="2416" y="43900"/>
                          </a:cubicBezTo>
                          <a:cubicBezTo>
                            <a:pt x="4028" y="47793"/>
                            <a:pt x="6322" y="51227"/>
                            <a:pt x="9298" y="54202"/>
                          </a:cubicBezTo>
                          <a:cubicBezTo>
                            <a:pt x="12275" y="57180"/>
                            <a:pt x="15709" y="59474"/>
                            <a:pt x="19599" y="61085"/>
                          </a:cubicBezTo>
                          <a:cubicBezTo>
                            <a:pt x="23489" y="62694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4"/>
                            <a:pt x="43900" y="61085"/>
                          </a:cubicBezTo>
                          <a:cubicBezTo>
                            <a:pt x="47790" y="59474"/>
                            <a:pt x="51222" y="57180"/>
                            <a:pt x="54201" y="54202"/>
                          </a:cubicBezTo>
                          <a:cubicBezTo>
                            <a:pt x="57177" y="51227"/>
                            <a:pt x="59471" y="47793"/>
                            <a:pt x="61083" y="43900"/>
                          </a:cubicBezTo>
                          <a:cubicBezTo>
                            <a:pt x="62694" y="40010"/>
                            <a:pt x="63500" y="35963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删除指定位置的狗狗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（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object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>
          <w:rFonts w:ascii="Times New Roman" w:hAnsi="Times New Roman" w:cs="Times New Roman"/>
          <w:sz w:val="19"/>
          <w:szCs w:val="19"/>
        </w:rPr>
        <w:t> </w:t>
      </w:r>
      <w:r>
        <w:drawing>
          <wp:anchor simplePos="0" relativeHeight="251658294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97464</wp:posOffset>
            </wp:positionV>
            <wp:extent cx="47647" cy="47647"/>
            <wp:effectExtent l="0" t="0" r="0" b="0"/>
            <wp:wrapNone/>
            <wp:docPr id="149" name="Freeform 1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41"/>
                            <a:pt x="62694" y="23492"/>
                            <a:pt x="61083" y="19602"/>
                          </a:cubicBezTo>
                          <a:cubicBezTo>
                            <a:pt x="59471" y="15713"/>
                            <a:pt x="57177" y="12277"/>
                            <a:pt x="54201" y="9301"/>
                          </a:cubicBezTo>
                          <a:cubicBezTo>
                            <a:pt x="51222" y="6324"/>
                            <a:pt x="47790" y="4031"/>
                            <a:pt x="43900" y="2417"/>
                          </a:cubicBezTo>
                          <a:cubicBezTo>
                            <a:pt x="40010" y="808"/>
                            <a:pt x="35960" y="2"/>
                            <a:pt x="31750" y="0"/>
                          </a:cubicBezTo>
                          <a:cubicBezTo>
                            <a:pt x="27539" y="2"/>
                            <a:pt x="23489" y="808"/>
                            <a:pt x="19599" y="2417"/>
                          </a:cubicBezTo>
                          <a:cubicBezTo>
                            <a:pt x="15709" y="4031"/>
                            <a:pt x="12275" y="6324"/>
                            <a:pt x="9298" y="9301"/>
                          </a:cubicBezTo>
                          <a:cubicBezTo>
                            <a:pt x="6322" y="12277"/>
                            <a:pt x="4028" y="15713"/>
                            <a:pt x="2416" y="19602"/>
                          </a:cubicBezTo>
                          <a:cubicBezTo>
                            <a:pt x="805" y="23492"/>
                            <a:pt x="0" y="27541"/>
                            <a:pt x="0" y="31750"/>
                          </a:cubicBezTo>
                          <a:cubicBezTo>
                            <a:pt x="0" y="35963"/>
                            <a:pt x="805" y="40010"/>
                            <a:pt x="2416" y="43900"/>
                          </a:cubicBezTo>
                          <a:cubicBezTo>
                            <a:pt x="4028" y="47793"/>
                            <a:pt x="6322" y="51227"/>
                            <a:pt x="9298" y="54202"/>
                          </a:cubicBezTo>
                          <a:cubicBezTo>
                            <a:pt x="12275" y="57180"/>
                            <a:pt x="15709" y="59474"/>
                            <a:pt x="19599" y="61085"/>
                          </a:cubicBezTo>
                          <a:cubicBezTo>
                            <a:pt x="23489" y="62694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694"/>
                            <a:pt x="43900" y="61085"/>
                          </a:cubicBezTo>
                          <a:cubicBezTo>
                            <a:pt x="47790" y="59474"/>
                            <a:pt x="51222" y="57180"/>
                            <a:pt x="54201" y="54202"/>
                          </a:cubicBezTo>
                          <a:cubicBezTo>
                            <a:pt x="57177" y="51227"/>
                            <a:pt x="59471" y="47793"/>
                            <a:pt x="61083" y="43900"/>
                          </a:cubicBezTo>
                          <a:cubicBezTo>
                            <a:pt x="62694" y="40010"/>
                            <a:pt x="63500" y="35963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判断集合中是否包含指定狗狗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 contains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（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object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）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" w:after="0" w:line="450" w:lineRule="exact"/>
        <w:ind w:left="990" w:right="481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分析：使用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接口提供的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ve()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contains()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【常用方法】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53" name="Freeform 1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54" name="Freeform 1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55" name="Freeform 1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56" name="Freeform 1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57" name="Freeform 1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58" name="Freeform 1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59" name="Freeform 1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60" name="Freeform 1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61" name="Freeform 1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62" name="Freeform 1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63" name="Freeform 1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64" name="Freeform 1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997242</wp:posOffset>
            </wp:positionH>
            <wp:positionV relativeFrom="paragraph">
              <wp:posOffset>-459993</wp:posOffset>
            </wp:positionV>
            <wp:extent cx="4917184" cy="2601533"/>
            <wp:effectExtent l="0" t="0" r="0" b="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spect="0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7184" cy="2601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【学员动手】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180" w:after="0" w:line="491" w:lineRule="exact"/>
        <w:ind w:left="990" w:right="0" w:firstLine="0"/>
      </w:pPr>
      <w:r/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Ar</w:t>
      </w:r>
      <w:r>
        <w:rPr lang="zh-CN" sz="36" baseline="0" dirty="0">
          <w:jc w:val="left"/>
          <w:rFonts w:ascii="宋体" w:hAnsi="宋体" w:cs="宋体"/>
          <w:color w:val="333333"/>
          <w:spacing w:val="-24"/>
          <w:sz w:val="36"/>
          <w:szCs w:val="36"/>
        </w:rPr>
        <w:t>r</w:t>
      </w:r>
      <w:r>
        <w:rPr lang="zh-CN" sz="36" baseline="0" dirty="0">
          <w:jc w:val="left"/>
          <w:rFonts w:ascii="宋体" w:hAnsi="宋体" w:cs="宋体"/>
          <w:color w:val="333333"/>
          <w:spacing w:val="-14"/>
          <w:sz w:val="36"/>
          <w:szCs w:val="36"/>
        </w:rPr>
        <w:t>ayList </w:t>
      </w:r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源码分析	</w:t>
      </w:r>
      <w:hyperlink r:id="rId150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280" w:after="0" w:line="425" w:lineRule="exact"/>
        <w:ind w:left="990" w:right="0" w:firstLine="0"/>
      </w:pPr>
      <w:r>
        <w:drawing>
          <wp:anchor simplePos="0" relativeHeight="251658245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119636</wp:posOffset>
            </wp:positionV>
            <wp:extent cx="5650953" cy="9529"/>
            <wp:effectExtent l="0" t="0" r="0" b="0"/>
            <wp:wrapNone/>
            <wp:docPr id="166" name="Freeform 1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1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Ar</w:t>
      </w:r>
      <w:r>
        <w:rPr lang="zh-CN" sz="31" baseline="0" dirty="0">
          <w:jc w:val="left"/>
          <w:rFonts w:ascii="宋体" w:hAnsi="宋体" w:cs="宋体"/>
          <w:color w:val="333333"/>
          <w:spacing w:val="-20"/>
          <w:sz w:val="31"/>
          <w:szCs w:val="31"/>
        </w:rPr>
        <w:t>r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ayList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概述	</w:t>
      </w:r>
      <w:hyperlink r:id="rId151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. 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是可以动态增长和缩减的索引序列，它是基于数组实现的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该类封装了一个动态再分配的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Object[]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数组，每一个类对象都有一个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【容量】属性，表示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440" w:right="841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它们所封装的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Object[]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数组的长度，当向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中添加元素时，该属性值会自动增加。如果想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中添加大量元素，可使用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ensu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方法一次性增加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，可以减少增加重分配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的次数提高性能。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75" w:lineRule="exact"/>
        <w:ind w:left="990" w:right="1165" w:firstLine="240"/>
        <w:jc w:val="both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3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. 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的用法和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向类似，但是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是一个较老的集合，具有很多缺点，不建议使用。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另外，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的区别是：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是线程不安全的，当多条线程访问同一个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时，程序需要手动保证该集合的同步性，而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则是线程安全的。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. 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Collection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的关系：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33" behindDoc="0" locked="0" layoutInCell="1" allowOverlap="1">
            <wp:simplePos x="0" y="0"/>
            <wp:positionH relativeFrom="page">
              <wp:posOffset>2140773</wp:posOffset>
            </wp:positionH>
            <wp:positionV relativeFrom="paragraph">
              <wp:posOffset>-409625</wp:posOffset>
            </wp:positionV>
            <wp:extent cx="3297182" cy="2487180"/>
            <wp:effectExtent l="0" t="0" r="0" b="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0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97182" cy="248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2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Ar</w:t>
      </w:r>
      <w:r>
        <w:rPr lang="zh-CN" sz="31" baseline="0" dirty="0">
          <w:jc w:val="left"/>
          <w:rFonts w:ascii="宋体" w:hAnsi="宋体" w:cs="宋体"/>
          <w:color w:val="333333"/>
          <w:spacing w:val="-20"/>
          <w:sz w:val="31"/>
          <w:szCs w:val="31"/>
        </w:rPr>
        <w:t>r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ayList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的数据结构	</w:t>
      </w:r>
      <w:hyperlink r:id="rId152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84" w:after="0" w:line="300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分析一个类的时候，数据结构往往是它的灵魂所在，理解底层的数据结构其实就理解了该类的实现思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路，具体的实现细节再具体分析。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的数据结构是：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6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70" name="Freeform 1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71" name="Freeform 1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72" name="Freeform 1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73" name="Freeform 1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74" name="Freeform 1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75" name="Freeform 1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76" name="Freeform 1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77" name="Freeform 1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78" name="Freeform 1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79" name="Freeform 1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80" name="Freeform 1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81" name="Freeform 1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1864420</wp:posOffset>
            </wp:positionH>
            <wp:positionV relativeFrom="paragraph">
              <wp:posOffset>-109475</wp:posOffset>
            </wp:positionV>
            <wp:extent cx="3840359" cy="867177"/>
            <wp:effectExtent l="0" t="0" r="0" b="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spect="0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0359" cy="867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423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说明：底层的数据结构就是数组，数组元素类型为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Object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类型，即可以存放所有类型数据。我们对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类的实例的所有的操作底层都是基于数组的。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3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Ar</w:t>
      </w:r>
      <w:r>
        <w:rPr lang="zh-CN" sz="31" baseline="0" dirty="0">
          <w:jc w:val="left"/>
          <w:rFonts w:ascii="宋体" w:hAnsi="宋体" w:cs="宋体"/>
          <w:color w:val="333333"/>
          <w:spacing w:val="-20"/>
          <w:sz w:val="31"/>
          <w:szCs w:val="31"/>
        </w:rPr>
        <w:t>r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ayList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源码分析	</w:t>
      </w:r>
      <w:hyperlink r:id="rId168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1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、继承结构和层次关系	</w:t>
      </w:r>
      <w:hyperlink r:id="rId169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IDEA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快捷键：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Ctrl+H</w:t>
      </w:r>
      <w:r>
        <w:rPr>
          <w:rFonts w:ascii="Times New Roman" w:hAnsi="Times New Roman" w:cs="Times New Roman"/>
          <w:sz w:val="19"/>
          <w:szCs w:val="19"/>
        </w:rPr>
        <w:t> </w:t>
      </w:r>
      <w:r>
        <w:drawing>
          <wp:anchor simplePos="0" relativeHeight="251658279" behindDoc="0" locked="0" layoutInCell="1" allowOverlap="1">
            <wp:simplePos x="0" y="0"/>
            <wp:positionH relativeFrom="page">
              <wp:posOffset>2236067</wp:posOffset>
            </wp:positionH>
            <wp:positionV relativeFrom="paragraph">
              <wp:posOffset>402356</wp:posOffset>
            </wp:positionV>
            <wp:extent cx="3106593" cy="1276943"/>
            <wp:effectExtent l="0" t="0" r="0" b="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>
                      <a:picLocks noChangeAspect="0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6593" cy="1276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8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-47009</wp:posOffset>
            </wp:positionV>
            <wp:extent cx="5641423" cy="714707"/>
            <wp:effectExtent l="0" t="0" r="0" b="0"/>
            <wp:wrapNone/>
            <wp:docPr id="185" name="Freeform 185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4961"/>
                            <a:pt x="805" y="929017"/>
                            <a:pt x="2416" y="932908"/>
                          </a:cubicBezTo>
                          <a:cubicBezTo>
                            <a:pt x="4028" y="936799"/>
                            <a:pt x="6322" y="940231"/>
                            <a:pt x="9298" y="943205"/>
                          </a:cubicBezTo>
                          <a:cubicBezTo>
                            <a:pt x="12275" y="946182"/>
                            <a:pt x="15709" y="948473"/>
                            <a:pt x="19599" y="950085"/>
                          </a:cubicBezTo>
                          <a:cubicBezTo>
                            <a:pt x="23489" y="951697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697"/>
                            <a:pt x="7498798" y="950085"/>
                          </a:cubicBezTo>
                          <a:cubicBezTo>
                            <a:pt x="7502690" y="948473"/>
                            <a:pt x="7506123" y="946182"/>
                            <a:pt x="7509099" y="943205"/>
                          </a:cubicBezTo>
                          <a:cubicBezTo>
                            <a:pt x="7512076" y="940231"/>
                            <a:pt x="7514370" y="936799"/>
                            <a:pt x="7515981" y="932908"/>
                          </a:cubicBezTo>
                          <a:cubicBezTo>
                            <a:pt x="7517593" y="929017"/>
                            <a:pt x="7518400" y="924961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43"/>
                            <a:pt x="7517593" y="23494"/>
                            <a:pt x="7515981" y="19606"/>
                          </a:cubicBezTo>
                          <a:cubicBezTo>
                            <a:pt x="7514370" y="15720"/>
                            <a:pt x="7512076" y="12285"/>
                            <a:pt x="7509099" y="9305"/>
                          </a:cubicBezTo>
                          <a:cubicBezTo>
                            <a:pt x="7506123" y="6329"/>
                            <a:pt x="7502690" y="4031"/>
                            <a:pt x="7498798" y="2422"/>
                          </a:cubicBezTo>
                          <a:cubicBezTo>
                            <a:pt x="7494909" y="813"/>
                            <a:pt x="7490859" y="4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4"/>
                            <a:pt x="23489" y="813"/>
                            <a:pt x="19599" y="2422"/>
                          </a:cubicBezTo>
                          <a:cubicBezTo>
                            <a:pt x="15709" y="4031"/>
                            <a:pt x="12275" y="6329"/>
                            <a:pt x="9298" y="9305"/>
                          </a:cubicBezTo>
                          <a:cubicBezTo>
                            <a:pt x="6322" y="12285"/>
                            <a:pt x="4028" y="15720"/>
                            <a:pt x="2416" y="19606"/>
                          </a:cubicBezTo>
                          <a:cubicBezTo>
                            <a:pt x="805" y="23494"/>
                            <a:pt x="0" y="2754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-47009</wp:posOffset>
            </wp:positionV>
            <wp:extent cx="5641423" cy="714707"/>
            <wp:effectExtent l="0" t="0" r="0" b="0"/>
            <wp:wrapNone/>
            <wp:docPr id="186" name="Freeform 186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4961"/>
                            <a:pt x="805" y="929017"/>
                            <a:pt x="2416" y="932908"/>
                          </a:cubicBezTo>
                          <a:cubicBezTo>
                            <a:pt x="4028" y="936799"/>
                            <a:pt x="6322" y="940231"/>
                            <a:pt x="9298" y="943205"/>
                          </a:cubicBezTo>
                          <a:cubicBezTo>
                            <a:pt x="12275" y="946182"/>
                            <a:pt x="15709" y="948473"/>
                            <a:pt x="19599" y="950085"/>
                          </a:cubicBezTo>
                          <a:cubicBezTo>
                            <a:pt x="23489" y="951697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697"/>
                            <a:pt x="7498798" y="950085"/>
                          </a:cubicBezTo>
                          <a:cubicBezTo>
                            <a:pt x="7502690" y="948473"/>
                            <a:pt x="7506123" y="946182"/>
                            <a:pt x="7509099" y="943205"/>
                          </a:cubicBezTo>
                          <a:cubicBezTo>
                            <a:pt x="7512076" y="940231"/>
                            <a:pt x="7514370" y="936799"/>
                            <a:pt x="7515981" y="932908"/>
                          </a:cubicBezTo>
                          <a:cubicBezTo>
                            <a:pt x="7517593" y="929017"/>
                            <a:pt x="7518400" y="924961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43"/>
                            <a:pt x="7517593" y="23494"/>
                            <a:pt x="7515981" y="19606"/>
                          </a:cubicBezTo>
                          <a:cubicBezTo>
                            <a:pt x="7514370" y="15720"/>
                            <a:pt x="7512076" y="12285"/>
                            <a:pt x="7509099" y="9305"/>
                          </a:cubicBezTo>
                          <a:cubicBezTo>
                            <a:pt x="7506123" y="6329"/>
                            <a:pt x="7502690" y="4031"/>
                            <a:pt x="7498798" y="2422"/>
                          </a:cubicBezTo>
                          <a:cubicBezTo>
                            <a:pt x="7494909" y="813"/>
                            <a:pt x="7490859" y="4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4"/>
                            <a:pt x="23489" y="813"/>
                            <a:pt x="19599" y="2422"/>
                          </a:cubicBezTo>
                          <a:cubicBezTo>
                            <a:pt x="15709" y="4031"/>
                            <a:pt x="12275" y="6329"/>
                            <a:pt x="9298" y="9305"/>
                          </a:cubicBezTo>
                          <a:cubicBezTo>
                            <a:pt x="6322" y="12285"/>
                            <a:pt x="4028" y="15720"/>
                            <a:pt x="2416" y="19606"/>
                          </a:cubicBezTo>
                          <a:cubicBezTo>
                            <a:pt x="805" y="23494"/>
                            <a:pt x="0" y="2754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-35886</wp:posOffset>
            </wp:positionV>
            <wp:extent cx="292223" cy="717577"/>
            <wp:effectExtent l="0" t="0" r="0" b="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>
                      <a:picLocks noChangeAspect="0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717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6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-23185</wp:posOffset>
            </wp:positionV>
            <wp:extent cx="5593776" cy="686119"/>
            <wp:effectExtent l="0" t="0" r="0" b="0"/>
            <wp:wrapNone/>
            <wp:docPr id="188" name="Freeform 188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-23185</wp:posOffset>
            </wp:positionV>
            <wp:extent cx="5593776" cy="686119"/>
            <wp:effectExtent l="0" t="0" r="0" b="0"/>
            <wp:wrapNone/>
            <wp:docPr id="189" name="Freeform 189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RandomAccess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hyperlink r:id="rId184" w:history="1"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java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io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Serializable</w:t>
        </w:r>
      </w:hyperlink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7021" w:space="0"/>
          </w:cols>
          <w:docGrid w:linePitch="360"/>
        </w:sect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我们看一下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的继承结构：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 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ayList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xtends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 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actList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1" w:after="0" w:line="457" w:lineRule="exact"/>
        <w:ind w:left="990" w:right="93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 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actList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xtends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 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actCollection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所有类都继承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Object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所以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的继承结构就是上图这样。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【分析】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" w:after="0" w:line="465" w:lineRule="exact"/>
        <w:ind w:left="990" w:right="934" w:firstLine="24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为什么要先继承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actList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，而让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actList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先实现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？而不是让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直接实现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？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这里是有一个思想，接口中全都是抽象的方法，而抽象类中可以有抽象方法，还可以有具体的实现方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34" w:firstLine="0"/>
        <w:jc w:val="both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法，正是利用了这一点，让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actList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是实现接口中一些通用的方法，而具体的类，如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2"/>
          <w:sz w:val="19"/>
          <w:szCs w:val="19"/>
        </w:rPr>
        <w:t>就继承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actList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类，拿到一些通用的方法，然后自己在实现一些自己特有的方法，这样一来，让代码更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简洁，就继承结构最底层的类中通用的方法都抽取出来，先一起实现了，减少重复代码。所以一般看到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一个类上面还有一个抽象类，应该就是这个作用。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. 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实现了哪些接口？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：我们会出现这样一个疑问，在查看了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的父类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 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actList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也实现了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接口，那为什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05" w:lineRule="exact"/>
        <w:ind w:left="990" w:right="93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么子类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还是去实现一遍呢？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这是想不通的地方，所以我就去查资料，有的人说是为了查看代码方便，使观看者一目了然，说法不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一，但每一个让我感觉合理的，但是在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stackOverFl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w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中找到了答案，这里其实很有趣。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开发这个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的作者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Josh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1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92" name="Freeform 1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93" name="Freeform 19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94" name="Freeform 19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95" name="Freeform 19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96" name="Freeform 1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97" name="Freeform 1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98" name="Freeform 1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99" name="Freeform 1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00" name="Freeform 2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01" name="Freeform 20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02" name="Freeform 20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03" name="Freeform 2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7" w:after="0" w:line="330" w:lineRule="exact"/>
        <w:ind w:left="990" w:right="9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这其实是一个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mista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e[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失误</w:t>
      </w:r>
      <w:r>
        <w:rPr lang="zh-CN" sz="19" baseline="0" dirty="0">
          <w:jc w:val="left"/>
          <w:rFonts w:ascii="宋体" w:hAnsi="宋体" w:cs="宋体"/>
          <w:color w:val="333333"/>
          <w:spacing w:val="-31"/>
          <w:sz w:val="19"/>
          <w:szCs w:val="19"/>
        </w:rPr>
        <w:t>]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，因为他写这代码的时候觉得这个会有用处，但是其实并没什么用，但因为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没什么影响，就一直留到了现在。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RandomAccess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：这个是一个标记性接口，通过查看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文档，它的作用就是用来快速随机存取，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有关效率的问题，在实现了该接口的话，那么使用普通的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for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循环来遍历，性能更高，例如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6"/>
          <w:sz w:val="19"/>
          <w:szCs w:val="19"/>
        </w:rPr>
        <w:t>。而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没有实现该接口的话，使用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来迭代，这样性能更高，例如</w:t>
      </w:r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。所以这个标记性只是为了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让我们知道我们用什么样的方式去获取数据性能更好。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10" w:after="0" w:line="375" w:lineRule="exact"/>
        <w:ind w:left="990" w:right="954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Cloneable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：实现了该接口，就可以使用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Object</w:t>
      </w:r>
      <w:r>
        <w:rPr lang="zh-CN" sz="19" baseline="0" dirty="0">
          <w:jc w:val="left"/>
          <w:rFonts w:ascii="宋体" w:hAnsi="宋体" w:cs="宋体"/>
          <w:color w:val="333333"/>
          <w:spacing w:val="-53"/>
          <w:sz w:val="19"/>
          <w:szCs w:val="19"/>
        </w:rPr>
        <w:t>.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Clone()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方法了。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Serializable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接口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：实现该序列化接口，表明该类可以被序列化，什么是序列化？简单的说，就是能够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从类变成字节流传输，然后还能从字节流变成原来的类。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2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、类中的属性	</w:t>
      </w:r>
      <w:hyperlink r:id="rId190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8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-510795</wp:posOffset>
            </wp:positionV>
            <wp:extent cx="5641423" cy="3116124"/>
            <wp:effectExtent l="0" t="0" r="0" b="0"/>
            <wp:wrapNone/>
            <wp:docPr id="204" name="Freeform 204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116124"/>
                    </a:xfrm>
                    <a:custGeom>
                      <a:rect l="l" t="t" r="r" b="b"/>
                      <a:pathLst>
                        <a:path w="7518400" h="4152900">
                          <a:moveTo>
                            <a:pt x="0" y="31750"/>
                          </a:moveTo>
                          <a:lnTo>
                            <a:pt x="0" y="4121150"/>
                          </a:lnTo>
                          <a:cubicBezTo>
                            <a:pt x="0" y="4125361"/>
                            <a:pt x="805" y="4129423"/>
                            <a:pt x="2416" y="4133305"/>
                          </a:cubicBezTo>
                          <a:cubicBezTo>
                            <a:pt x="4028" y="4137193"/>
                            <a:pt x="6322" y="4140628"/>
                            <a:pt x="9298" y="4143605"/>
                          </a:cubicBezTo>
                          <a:cubicBezTo>
                            <a:pt x="12275" y="4146594"/>
                            <a:pt x="15709" y="4148888"/>
                            <a:pt x="19599" y="4150488"/>
                          </a:cubicBezTo>
                          <a:cubicBezTo>
                            <a:pt x="23489" y="4152094"/>
                            <a:pt x="27539" y="4152900"/>
                            <a:pt x="31750" y="4152900"/>
                          </a:cubicBezTo>
                          <a:lnTo>
                            <a:pt x="7486650" y="4152900"/>
                          </a:lnTo>
                          <a:cubicBezTo>
                            <a:pt x="7490859" y="4152900"/>
                            <a:pt x="7494909" y="4152094"/>
                            <a:pt x="7498798" y="4150488"/>
                          </a:cubicBezTo>
                          <a:cubicBezTo>
                            <a:pt x="7502690" y="4148888"/>
                            <a:pt x="7506123" y="4146594"/>
                            <a:pt x="7509099" y="4143605"/>
                          </a:cubicBezTo>
                          <a:cubicBezTo>
                            <a:pt x="7512076" y="4140628"/>
                            <a:pt x="7514370" y="4137193"/>
                            <a:pt x="7515981" y="4133305"/>
                          </a:cubicBezTo>
                          <a:cubicBezTo>
                            <a:pt x="7517593" y="4129423"/>
                            <a:pt x="7518400" y="4125361"/>
                            <a:pt x="7518400" y="41211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491"/>
                            <a:pt x="7515981" y="19609"/>
                          </a:cubicBezTo>
                          <a:cubicBezTo>
                            <a:pt x="7514370" y="15714"/>
                            <a:pt x="7512076" y="12285"/>
                            <a:pt x="7509099" y="9302"/>
                          </a:cubicBezTo>
                          <a:cubicBezTo>
                            <a:pt x="7506123" y="6326"/>
                            <a:pt x="7502690" y="4031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31"/>
                          </a:cubicBezTo>
                          <a:cubicBezTo>
                            <a:pt x="15709" y="4031"/>
                            <a:pt x="12275" y="6326"/>
                            <a:pt x="9298" y="9302"/>
                          </a:cubicBezTo>
                          <a:cubicBezTo>
                            <a:pt x="6322" y="12285"/>
                            <a:pt x="4028" y="15714"/>
                            <a:pt x="2416" y="19609"/>
                          </a:cubicBezTo>
                          <a:cubicBezTo>
                            <a:pt x="805" y="23491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-510795</wp:posOffset>
            </wp:positionV>
            <wp:extent cx="5641423" cy="3116124"/>
            <wp:effectExtent l="0" t="0" r="0" b="0"/>
            <wp:wrapNone/>
            <wp:docPr id="205" name="Freeform 205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116124"/>
                    </a:xfrm>
                    <a:custGeom>
                      <a:rect l="l" t="t" r="r" b="b"/>
                      <a:pathLst>
                        <a:path w="7518400" h="4152900">
                          <a:moveTo>
                            <a:pt x="0" y="31750"/>
                          </a:moveTo>
                          <a:lnTo>
                            <a:pt x="0" y="4121150"/>
                          </a:lnTo>
                          <a:cubicBezTo>
                            <a:pt x="0" y="4125361"/>
                            <a:pt x="805" y="4129423"/>
                            <a:pt x="2416" y="4133305"/>
                          </a:cubicBezTo>
                          <a:cubicBezTo>
                            <a:pt x="4028" y="4137193"/>
                            <a:pt x="6322" y="4140628"/>
                            <a:pt x="9298" y="4143605"/>
                          </a:cubicBezTo>
                          <a:cubicBezTo>
                            <a:pt x="12275" y="4146594"/>
                            <a:pt x="15709" y="4148888"/>
                            <a:pt x="19599" y="4150488"/>
                          </a:cubicBezTo>
                          <a:cubicBezTo>
                            <a:pt x="23489" y="4152094"/>
                            <a:pt x="27539" y="4152900"/>
                            <a:pt x="31750" y="4152900"/>
                          </a:cubicBezTo>
                          <a:lnTo>
                            <a:pt x="7486650" y="4152900"/>
                          </a:lnTo>
                          <a:cubicBezTo>
                            <a:pt x="7490859" y="4152900"/>
                            <a:pt x="7494909" y="4152094"/>
                            <a:pt x="7498798" y="4150488"/>
                          </a:cubicBezTo>
                          <a:cubicBezTo>
                            <a:pt x="7502690" y="4148888"/>
                            <a:pt x="7506123" y="4146594"/>
                            <a:pt x="7509099" y="4143605"/>
                          </a:cubicBezTo>
                          <a:cubicBezTo>
                            <a:pt x="7512076" y="4140628"/>
                            <a:pt x="7514370" y="4137193"/>
                            <a:pt x="7515981" y="4133305"/>
                          </a:cubicBezTo>
                          <a:cubicBezTo>
                            <a:pt x="7517593" y="4129423"/>
                            <a:pt x="7518400" y="4125361"/>
                            <a:pt x="7518400" y="41211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491"/>
                            <a:pt x="7515981" y="19609"/>
                          </a:cubicBezTo>
                          <a:cubicBezTo>
                            <a:pt x="7514370" y="15714"/>
                            <a:pt x="7512076" y="12285"/>
                            <a:pt x="7509099" y="9302"/>
                          </a:cubicBezTo>
                          <a:cubicBezTo>
                            <a:pt x="7506123" y="6326"/>
                            <a:pt x="7502690" y="4031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31"/>
                          </a:cubicBezTo>
                          <a:cubicBezTo>
                            <a:pt x="15709" y="4031"/>
                            <a:pt x="12275" y="6326"/>
                            <a:pt x="9298" y="9302"/>
                          </a:cubicBezTo>
                          <a:cubicBezTo>
                            <a:pt x="6322" y="12285"/>
                            <a:pt x="4028" y="15714"/>
                            <a:pt x="2416" y="19609"/>
                          </a:cubicBezTo>
                          <a:cubicBezTo>
                            <a:pt x="805" y="23491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-499672</wp:posOffset>
            </wp:positionV>
            <wp:extent cx="368459" cy="3125024"/>
            <wp:effectExtent l="0" t="0" r="0" b="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>
                      <a:picLocks noChangeAspect="0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12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-486971</wp:posOffset>
            </wp:positionV>
            <wp:extent cx="5593776" cy="3087536"/>
            <wp:effectExtent l="0" t="0" r="0" b="0"/>
            <wp:wrapNone/>
            <wp:docPr id="207" name="Freeform 207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087536"/>
                    </a:xfrm>
                    <a:custGeom>
                      <a:rect l="l" t="t" r="r" b="b"/>
                      <a:pathLst>
                        <a:path w="7454900" h="4114800">
                          <a:moveTo>
                            <a:pt x="0" y="4114800"/>
                          </a:moveTo>
                          <a:lnTo>
                            <a:pt x="7454900" y="4114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114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-486971</wp:posOffset>
            </wp:positionV>
            <wp:extent cx="5593776" cy="3087536"/>
            <wp:effectExtent l="0" t="0" r="0" b="0"/>
            <wp:wrapNone/>
            <wp:docPr id="208" name="Freeform 208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087536"/>
                    </a:xfrm>
                    <a:custGeom>
                      <a:rect l="l" t="t" r="r" b="b"/>
                      <a:pathLst>
                        <a:path w="7454900" h="4114800">
                          <a:moveTo>
                            <a:pt x="0" y="4114800"/>
                          </a:moveTo>
                          <a:lnTo>
                            <a:pt x="7454900" y="4114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114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RandomAccess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hyperlink r:id="rId184" w:history="1"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java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io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Serializable</w:t>
        </w:r>
      </w:hyperlink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版本号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long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serialVersionUID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8683452581122892189L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缺省容量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空对象数组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EMPTY_ELEMENTDATA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{};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缺省空对象数组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DEFAULTCAPACITY_EMPTY_ELEMENTDATA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2"/>
          <w:sz w:val="17"/>
          <w:szCs w:val="17"/>
        </w:rPr>
        <w:t> {};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元素数组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实际元素大小，默认为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最大数组容量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MAX_ARRAY_SIZE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76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3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、构造方法	</w:t>
      </w:r>
      <w:hyperlink r:id="rId191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IDEA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查看源码，看到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有三个构造方法：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04" behindDoc="0" locked="0" layoutInCell="1" allowOverlap="1">
            <wp:simplePos x="0" y="0"/>
            <wp:positionH relativeFrom="page">
              <wp:posOffset>2255126</wp:posOffset>
            </wp:positionH>
            <wp:positionV relativeFrom="paragraph">
              <wp:posOffset>-68747</wp:posOffset>
            </wp:positionV>
            <wp:extent cx="3068475" cy="829060"/>
            <wp:effectExtent l="0" t="0" r="0" b="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spect="0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68475" cy="82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无参构造方法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10" name="Freeform 2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11" name="Freeform 2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12" name="Freeform 2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13" name="Freeform 2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14" name="Freeform 2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15" name="Freeform 2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16" name="Freeform 2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17" name="Freeform 2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18" name="Freeform 21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19" name="Freeform 21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20" name="Freeform 22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21" name="Freeform 22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9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-339261</wp:posOffset>
            </wp:positionV>
            <wp:extent cx="5641423" cy="1915415"/>
            <wp:effectExtent l="0" t="0" r="0" b="0"/>
            <wp:wrapNone/>
            <wp:docPr id="222" name="Freeform 2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915415"/>
                    </a:xfrm>
                    <a:custGeom>
                      <a:rect l="l" t="t" r="r" b="b"/>
                      <a:pathLst>
                        <a:path w="7518400" h="2552700">
                          <a:moveTo>
                            <a:pt x="0" y="31750"/>
                          </a:moveTo>
                          <a:lnTo>
                            <a:pt x="0" y="2520950"/>
                          </a:lnTo>
                          <a:cubicBezTo>
                            <a:pt x="0" y="2525161"/>
                            <a:pt x="805" y="2529223"/>
                            <a:pt x="2416" y="2533111"/>
                          </a:cubicBezTo>
                          <a:cubicBezTo>
                            <a:pt x="4028" y="2537005"/>
                            <a:pt x="6322" y="2540441"/>
                            <a:pt x="9298" y="2543411"/>
                          </a:cubicBezTo>
                          <a:cubicBezTo>
                            <a:pt x="12275" y="2546394"/>
                            <a:pt x="15709" y="2548688"/>
                            <a:pt x="19599" y="2550288"/>
                          </a:cubicBezTo>
                          <a:cubicBezTo>
                            <a:pt x="23489" y="2551894"/>
                            <a:pt x="27539" y="2552700"/>
                            <a:pt x="31750" y="2552700"/>
                          </a:cubicBezTo>
                          <a:lnTo>
                            <a:pt x="7486650" y="2552700"/>
                          </a:lnTo>
                          <a:cubicBezTo>
                            <a:pt x="7490859" y="2552700"/>
                            <a:pt x="7494909" y="2551894"/>
                            <a:pt x="7498798" y="2550288"/>
                          </a:cubicBezTo>
                          <a:cubicBezTo>
                            <a:pt x="7502690" y="2548688"/>
                            <a:pt x="7506123" y="2546394"/>
                            <a:pt x="7509099" y="2543411"/>
                          </a:cubicBezTo>
                          <a:cubicBezTo>
                            <a:pt x="7512076" y="2540441"/>
                            <a:pt x="7514370" y="2537005"/>
                            <a:pt x="7515981" y="2533111"/>
                          </a:cubicBezTo>
                          <a:cubicBezTo>
                            <a:pt x="7517593" y="2529223"/>
                            <a:pt x="7518400" y="2525161"/>
                            <a:pt x="7518400" y="25209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497"/>
                            <a:pt x="7515981" y="19615"/>
                          </a:cubicBezTo>
                          <a:cubicBezTo>
                            <a:pt x="7514370" y="15714"/>
                            <a:pt x="7512076" y="12285"/>
                            <a:pt x="7509099" y="9302"/>
                          </a:cubicBezTo>
                          <a:cubicBezTo>
                            <a:pt x="7506123" y="6332"/>
                            <a:pt x="7502690" y="4044"/>
                            <a:pt x="7498798" y="2431"/>
                          </a:cubicBezTo>
                          <a:cubicBezTo>
                            <a:pt x="7494909" y="825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25"/>
                            <a:pt x="19599" y="2431"/>
                          </a:cubicBezTo>
                          <a:cubicBezTo>
                            <a:pt x="15709" y="4044"/>
                            <a:pt x="12275" y="6332"/>
                            <a:pt x="9298" y="9302"/>
                          </a:cubicBezTo>
                          <a:cubicBezTo>
                            <a:pt x="6322" y="12285"/>
                            <a:pt x="4028" y="15714"/>
                            <a:pt x="2416" y="19615"/>
                          </a:cubicBezTo>
                          <a:cubicBezTo>
                            <a:pt x="805" y="23497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-339261</wp:posOffset>
            </wp:positionV>
            <wp:extent cx="5641423" cy="1915415"/>
            <wp:effectExtent l="0" t="0" r="0" b="0"/>
            <wp:wrapNone/>
            <wp:docPr id="223" name="Freeform 2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915415"/>
                    </a:xfrm>
                    <a:custGeom>
                      <a:rect l="l" t="t" r="r" b="b"/>
                      <a:pathLst>
                        <a:path w="7518400" h="2552700">
                          <a:moveTo>
                            <a:pt x="0" y="31750"/>
                          </a:moveTo>
                          <a:lnTo>
                            <a:pt x="0" y="2520950"/>
                          </a:lnTo>
                          <a:cubicBezTo>
                            <a:pt x="0" y="2525161"/>
                            <a:pt x="805" y="2529223"/>
                            <a:pt x="2416" y="2533111"/>
                          </a:cubicBezTo>
                          <a:cubicBezTo>
                            <a:pt x="4028" y="2537005"/>
                            <a:pt x="6322" y="2540441"/>
                            <a:pt x="9298" y="2543411"/>
                          </a:cubicBezTo>
                          <a:cubicBezTo>
                            <a:pt x="12275" y="2546394"/>
                            <a:pt x="15709" y="2548688"/>
                            <a:pt x="19599" y="2550288"/>
                          </a:cubicBezTo>
                          <a:cubicBezTo>
                            <a:pt x="23489" y="2551894"/>
                            <a:pt x="27539" y="2552700"/>
                            <a:pt x="31750" y="2552700"/>
                          </a:cubicBezTo>
                          <a:lnTo>
                            <a:pt x="7486650" y="2552700"/>
                          </a:lnTo>
                          <a:cubicBezTo>
                            <a:pt x="7490859" y="2552700"/>
                            <a:pt x="7494909" y="2551894"/>
                            <a:pt x="7498798" y="2550288"/>
                          </a:cubicBezTo>
                          <a:cubicBezTo>
                            <a:pt x="7502690" y="2548688"/>
                            <a:pt x="7506123" y="2546394"/>
                            <a:pt x="7509099" y="2543411"/>
                          </a:cubicBezTo>
                          <a:cubicBezTo>
                            <a:pt x="7512076" y="2540441"/>
                            <a:pt x="7514370" y="2537005"/>
                            <a:pt x="7515981" y="2533111"/>
                          </a:cubicBezTo>
                          <a:cubicBezTo>
                            <a:pt x="7517593" y="2529223"/>
                            <a:pt x="7518400" y="2525161"/>
                            <a:pt x="7518400" y="25209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497"/>
                            <a:pt x="7515981" y="19615"/>
                          </a:cubicBezTo>
                          <a:cubicBezTo>
                            <a:pt x="7514370" y="15714"/>
                            <a:pt x="7512076" y="12285"/>
                            <a:pt x="7509099" y="9302"/>
                          </a:cubicBezTo>
                          <a:cubicBezTo>
                            <a:pt x="7506123" y="6332"/>
                            <a:pt x="7502690" y="4044"/>
                            <a:pt x="7498798" y="2431"/>
                          </a:cubicBezTo>
                          <a:cubicBezTo>
                            <a:pt x="7494909" y="825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25"/>
                            <a:pt x="19599" y="2431"/>
                          </a:cubicBezTo>
                          <a:cubicBezTo>
                            <a:pt x="15709" y="4044"/>
                            <a:pt x="12275" y="6332"/>
                            <a:pt x="9298" y="9302"/>
                          </a:cubicBezTo>
                          <a:cubicBezTo>
                            <a:pt x="6322" y="12285"/>
                            <a:pt x="4028" y="15714"/>
                            <a:pt x="2416" y="19615"/>
                          </a:cubicBezTo>
                          <a:cubicBezTo>
                            <a:pt x="805" y="23497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5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-328139</wp:posOffset>
            </wp:positionV>
            <wp:extent cx="368459" cy="1913477"/>
            <wp:effectExtent l="0" t="0" r="0" b="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>
                      <a:picLocks noChangeAspect="0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913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-315438</wp:posOffset>
            </wp:positionV>
            <wp:extent cx="5593776" cy="1886827"/>
            <wp:effectExtent l="0" t="0" r="0" b="0"/>
            <wp:wrapNone/>
            <wp:docPr id="225" name="Freeform 2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886827"/>
                    </a:xfrm>
                    <a:custGeom>
                      <a:rect l="l" t="t" r="r" b="b"/>
                      <a:pathLst>
                        <a:path w="7454900" h="2514600">
                          <a:moveTo>
                            <a:pt x="0" y="2514600"/>
                          </a:moveTo>
                          <a:lnTo>
                            <a:pt x="7454900" y="2514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-315438</wp:posOffset>
            </wp:positionV>
            <wp:extent cx="5593776" cy="1886827"/>
            <wp:effectExtent l="0" t="0" r="0" b="0"/>
            <wp:wrapNone/>
            <wp:docPr id="226" name="Freeform 2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886827"/>
                    </a:xfrm>
                    <a:custGeom>
                      <a:rect l="l" t="t" r="r" b="b"/>
                      <a:pathLst>
                        <a:path w="7454900" h="2514600">
                          <a:moveTo>
                            <a:pt x="0" y="2514600"/>
                          </a:moveTo>
                          <a:lnTo>
                            <a:pt x="7454900" y="2514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9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Constructs an empty list with an initial capacity of ten.</w:t>
      </w:r>
      <w:r>
        <w:rPr lang="zh-CN" sz="17" baseline="0" dirty="0">
          <w:jc w:val="left"/>
          <w:rFonts w:ascii="Lucida Console" w:hAnsi="Lucida Console" w:cs="Lucida Console"/>
          <w:color w:val="AA5500"/>
          <w:spacing w:val="69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这里就说明了默认会给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的大小，所以说一开始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的容量是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10.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中储存数据的其实就是一个数组，这个数组就是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super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调用父类中的无参构造方法，父类中的是个空的构造方法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EMPTY_ELEMENTDATA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//EMPTY_ELEMENTDATA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：是个空的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Object[]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也是个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Object[]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类型。空的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Object[]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会给默认大小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，等会会解释什么时候赋值的。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0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有参构造方法</w:t>
      </w:r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 1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5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-682319</wp:posOffset>
            </wp:positionV>
            <wp:extent cx="5641423" cy="3973773"/>
            <wp:effectExtent l="0" t="0" r="0" b="0"/>
            <wp:wrapNone/>
            <wp:docPr id="227" name="Freeform 2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973773"/>
                    </a:xfrm>
                    <a:custGeom>
                      <a:rect l="l" t="t" r="r" b="b"/>
                      <a:pathLst>
                        <a:path w="7518400" h="5295900">
                          <a:moveTo>
                            <a:pt x="0" y="31750"/>
                          </a:moveTo>
                          <a:lnTo>
                            <a:pt x="0" y="5264150"/>
                          </a:lnTo>
                          <a:cubicBezTo>
                            <a:pt x="0" y="5268361"/>
                            <a:pt x="805" y="5272423"/>
                            <a:pt x="2416" y="5276305"/>
                          </a:cubicBezTo>
                          <a:cubicBezTo>
                            <a:pt x="4028" y="5280199"/>
                            <a:pt x="6322" y="5283635"/>
                            <a:pt x="9298" y="5286605"/>
                          </a:cubicBezTo>
                          <a:cubicBezTo>
                            <a:pt x="12275" y="5289588"/>
                            <a:pt x="15709" y="5291882"/>
                            <a:pt x="19599" y="5293488"/>
                          </a:cubicBezTo>
                          <a:cubicBezTo>
                            <a:pt x="23489" y="5295094"/>
                            <a:pt x="27539" y="5295900"/>
                            <a:pt x="31750" y="5295900"/>
                          </a:cubicBezTo>
                          <a:lnTo>
                            <a:pt x="7486650" y="5295900"/>
                          </a:lnTo>
                          <a:cubicBezTo>
                            <a:pt x="7490859" y="5295900"/>
                            <a:pt x="7494909" y="5295094"/>
                            <a:pt x="7498798" y="5293488"/>
                          </a:cubicBezTo>
                          <a:cubicBezTo>
                            <a:pt x="7502690" y="5291882"/>
                            <a:pt x="7506123" y="5289588"/>
                            <a:pt x="7509099" y="5286605"/>
                          </a:cubicBezTo>
                          <a:cubicBezTo>
                            <a:pt x="7512076" y="5283635"/>
                            <a:pt x="7514370" y="5280199"/>
                            <a:pt x="7515981" y="5276305"/>
                          </a:cubicBezTo>
                          <a:cubicBezTo>
                            <a:pt x="7517593" y="5272423"/>
                            <a:pt x="7518400" y="5268361"/>
                            <a:pt x="7518400" y="5264150"/>
                          </a:cubicBezTo>
                          <a:lnTo>
                            <a:pt x="7518400" y="31750"/>
                          </a:lnTo>
                          <a:cubicBezTo>
                            <a:pt x="7518400" y="27552"/>
                            <a:pt x="7517593" y="23497"/>
                            <a:pt x="7515981" y="19615"/>
                          </a:cubicBezTo>
                          <a:cubicBezTo>
                            <a:pt x="7514370" y="15720"/>
                            <a:pt x="7512076" y="12291"/>
                            <a:pt x="7509099" y="9308"/>
                          </a:cubicBezTo>
                          <a:cubicBezTo>
                            <a:pt x="7506123" y="6332"/>
                            <a:pt x="7502690" y="4037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25"/>
                          </a:cubicBezTo>
                          <a:cubicBezTo>
                            <a:pt x="15709" y="4037"/>
                            <a:pt x="12275" y="6332"/>
                            <a:pt x="9298" y="9308"/>
                          </a:cubicBezTo>
                          <a:cubicBezTo>
                            <a:pt x="6322" y="12291"/>
                            <a:pt x="4028" y="15720"/>
                            <a:pt x="2416" y="19615"/>
                          </a:cubicBezTo>
                          <a:cubicBezTo>
                            <a:pt x="805" y="23497"/>
                            <a:pt x="0" y="27552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-682319</wp:posOffset>
            </wp:positionV>
            <wp:extent cx="5641423" cy="3973773"/>
            <wp:effectExtent l="0" t="0" r="0" b="0"/>
            <wp:wrapNone/>
            <wp:docPr id="228" name="Freeform 2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973773"/>
                    </a:xfrm>
                    <a:custGeom>
                      <a:rect l="l" t="t" r="r" b="b"/>
                      <a:pathLst>
                        <a:path w="7518400" h="5295900">
                          <a:moveTo>
                            <a:pt x="0" y="31750"/>
                          </a:moveTo>
                          <a:lnTo>
                            <a:pt x="0" y="5264150"/>
                          </a:lnTo>
                          <a:cubicBezTo>
                            <a:pt x="0" y="5268361"/>
                            <a:pt x="805" y="5272423"/>
                            <a:pt x="2416" y="5276305"/>
                          </a:cubicBezTo>
                          <a:cubicBezTo>
                            <a:pt x="4028" y="5280199"/>
                            <a:pt x="6322" y="5283635"/>
                            <a:pt x="9298" y="5286605"/>
                          </a:cubicBezTo>
                          <a:cubicBezTo>
                            <a:pt x="12275" y="5289588"/>
                            <a:pt x="15709" y="5291882"/>
                            <a:pt x="19599" y="5293488"/>
                          </a:cubicBezTo>
                          <a:cubicBezTo>
                            <a:pt x="23489" y="5295094"/>
                            <a:pt x="27539" y="5295900"/>
                            <a:pt x="31750" y="5295900"/>
                          </a:cubicBezTo>
                          <a:lnTo>
                            <a:pt x="7486650" y="5295900"/>
                          </a:lnTo>
                          <a:cubicBezTo>
                            <a:pt x="7490859" y="5295900"/>
                            <a:pt x="7494909" y="5295094"/>
                            <a:pt x="7498798" y="5293488"/>
                          </a:cubicBezTo>
                          <a:cubicBezTo>
                            <a:pt x="7502690" y="5291882"/>
                            <a:pt x="7506123" y="5289588"/>
                            <a:pt x="7509099" y="5286605"/>
                          </a:cubicBezTo>
                          <a:cubicBezTo>
                            <a:pt x="7512076" y="5283635"/>
                            <a:pt x="7514370" y="5280199"/>
                            <a:pt x="7515981" y="5276305"/>
                          </a:cubicBezTo>
                          <a:cubicBezTo>
                            <a:pt x="7517593" y="5272423"/>
                            <a:pt x="7518400" y="5268361"/>
                            <a:pt x="7518400" y="5264150"/>
                          </a:cubicBezTo>
                          <a:lnTo>
                            <a:pt x="7518400" y="31750"/>
                          </a:lnTo>
                          <a:cubicBezTo>
                            <a:pt x="7518400" y="27552"/>
                            <a:pt x="7517593" y="23497"/>
                            <a:pt x="7515981" y="19615"/>
                          </a:cubicBezTo>
                          <a:cubicBezTo>
                            <a:pt x="7514370" y="15720"/>
                            <a:pt x="7512076" y="12291"/>
                            <a:pt x="7509099" y="9308"/>
                          </a:cubicBezTo>
                          <a:cubicBezTo>
                            <a:pt x="7506123" y="6332"/>
                            <a:pt x="7502690" y="4037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25"/>
                          </a:cubicBezTo>
                          <a:cubicBezTo>
                            <a:pt x="15709" y="4037"/>
                            <a:pt x="12275" y="6332"/>
                            <a:pt x="9298" y="9308"/>
                          </a:cubicBezTo>
                          <a:cubicBezTo>
                            <a:pt x="6322" y="12291"/>
                            <a:pt x="4028" y="15720"/>
                            <a:pt x="2416" y="19615"/>
                          </a:cubicBezTo>
                          <a:cubicBezTo>
                            <a:pt x="805" y="23497"/>
                            <a:pt x="0" y="27552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39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-671197</wp:posOffset>
            </wp:positionV>
            <wp:extent cx="368459" cy="3982460"/>
            <wp:effectExtent l="0" t="0" r="0" b="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>
                      <a:picLocks noChangeAspect="0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98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6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-658496</wp:posOffset>
            </wp:positionV>
            <wp:extent cx="5593776" cy="3945184"/>
            <wp:effectExtent l="0" t="0" r="0" b="0"/>
            <wp:wrapNone/>
            <wp:docPr id="230" name="Freeform 2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945184"/>
                    </a:xfrm>
                    <a:custGeom>
                      <a:rect l="l" t="t" r="r" b="b"/>
                      <a:pathLst>
                        <a:path w="7454900" h="5257800">
                          <a:moveTo>
                            <a:pt x="0" y="5257800"/>
                          </a:moveTo>
                          <a:lnTo>
                            <a:pt x="7454900" y="5257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257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-658496</wp:posOffset>
            </wp:positionV>
            <wp:extent cx="5593776" cy="3945184"/>
            <wp:effectExtent l="0" t="0" r="0" b="0"/>
            <wp:wrapNone/>
            <wp:docPr id="231" name="Freeform 2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945184"/>
                    </a:xfrm>
                    <a:custGeom>
                      <a:rect l="l" t="t" r="r" b="b"/>
                      <a:pathLst>
                        <a:path w="7454900" h="5257800">
                          <a:moveTo>
                            <a:pt x="0" y="5257800"/>
                          </a:moveTo>
                          <a:lnTo>
                            <a:pt x="7454900" y="5257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257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912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Constructs an empty list with the specified initial capacity.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构造具有指定初始容量的空列表。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@param  initialCapacity  the initial capacity of the list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初始容量列表的初始容量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@throws IllegalArgumentException if the specified initial capacity is 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negative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如果指定的初始容量为负，则为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IllegalArgumentException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596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将自定义的容量大小当成初始化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initialCapacity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的大小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EMPTY_ELEMENTDATA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等同于无参构造方法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596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判断如果自定义大小的容量小于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，则报下面这个非法数据异常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IllegalArgumentException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"Illegal Capacity: "</w:t>
      </w:r>
      <w:r>
        <w:rPr lang="zh-CN" sz="17" baseline="0" dirty="0">
          <w:jc w:val="left"/>
          <w:rFonts w:ascii="Lucida Console" w:hAnsi="Lucida Console" w:cs="Lucida Console"/>
          <w:color w:val="981A1A"/>
          <w:spacing w:val="-18"/>
          <w:sz w:val="17"/>
          <w:szCs w:val="17"/>
        </w:rPr>
        <w:t>+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44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有参构造方法</w:t>
      </w:r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 2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>
        <w:drawing>
          <wp:anchor simplePos="0" relativeHeight="251658258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-574288</wp:posOffset>
            </wp:positionV>
            <wp:extent cx="5678213" cy="3127908"/>
            <wp:effectExtent l="0" t="0" r="0" b="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>
                      <a:picLocks noChangeAspect="0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127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60173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-550463</wp:posOffset>
            </wp:positionV>
            <wp:extent cx="368459" cy="3104083"/>
            <wp:effectExtent l="0" t="0" r="0" b="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0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104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43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-550463</wp:posOffset>
            </wp:positionV>
            <wp:extent cx="5619174" cy="3103379"/>
            <wp:effectExtent l="0" t="0" r="0" b="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spect="0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3103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9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Constructs a list containing the elements of the specified collection, 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 the order they are returned by the collection's iterator.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按照集合迭代器返回元素的顺序构造包含指定集合的元素的列表。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@param c the collection whose elements are to be placed into this list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@throws NullPointerException if the specified collection is null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转换为数组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每个集合的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toarray()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的实现方法不一样，所以需要判断一下，如果不是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Object[].class</w:t>
      </w:r>
      <w:r>
        <w:rPr lang="zh-CN" sz="17" baseline="0" dirty="0">
          <w:jc w:val="left"/>
          <w:rFonts w:ascii="新宋体" w:hAnsi="新宋体" w:cs="新宋体"/>
          <w:color w:val="AA5500"/>
          <w:spacing w:val="-16"/>
          <w:sz w:val="17"/>
          <w:szCs w:val="17"/>
        </w:rPr>
        <w:t>类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型，那么久需要使用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中的方法去改造一下。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24" w:space="0"/>
          </w:cols>
          <w:docGrid w:linePitch="360"/>
        </w:sect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c.toArray might (incorrectly) not return Object[] (see 6260652)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[].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copyOf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[].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2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36" name="Freeform 2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37" name="Freeform 2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38" name="Freeform 2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39" name="Freeform 2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40" name="Freeform 2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41" name="Freeform 2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42" name="Freeform 2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43" name="Freeform 2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44" name="Freeform 24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45" name="Freeform 24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46" name="Freeform 24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47" name="Freeform 24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>
        <w:drawing>
          <wp:anchor simplePos="0" relativeHeight="25165839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66334</wp:posOffset>
            </wp:positionV>
            <wp:extent cx="368459" cy="722881"/>
            <wp:effectExtent l="0" t="0" r="0" b="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>
                      <a:picLocks noChangeAspect="0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722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66334</wp:posOffset>
            </wp:positionV>
            <wp:extent cx="5619174" cy="711514"/>
            <wp:effectExtent l="0" t="0" r="0" b="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>
                      <a:picLocks noChangeAspect="0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711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-147105</wp:posOffset>
            </wp:positionV>
            <wp:extent cx="5678213" cy="722881"/>
            <wp:effectExtent l="0" t="0" r="0" b="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0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722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replace with empty array.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EMPTY_ELEMENTDATA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4800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这个构造方法不常用，举个例子就能明白什么意思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1064" w:firstLine="0"/>
        <w:jc w:val="both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举个例子：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 Strudent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ex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ends Person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 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Person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这里就是泛型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我还有一个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Collection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由于这个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Student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继承了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Person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，那么根据这个构造方法，我就可以把这个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Collection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转换为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ayList 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这就是这个构造方法的作用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1022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【总结】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的构造方法就做一件事情，就是初始化一下储存数据的容器，其实本质上就是一个数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组，在其中就叫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4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、核心方法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-add	</w:t>
      </w:r>
      <w:hyperlink r:id="rId235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boolean add(E)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30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-339255</wp:posOffset>
            </wp:positionV>
            <wp:extent cx="5641423" cy="2258475"/>
            <wp:effectExtent l="0" t="0" r="0" b="0"/>
            <wp:wrapNone/>
            <wp:docPr id="251" name="Freeform 2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373"/>
                            <a:pt x="805" y="2986429"/>
                            <a:pt x="2416" y="2990311"/>
                          </a:cubicBezTo>
                          <a:cubicBezTo>
                            <a:pt x="4028" y="2994199"/>
                            <a:pt x="6322" y="2997635"/>
                            <a:pt x="9298" y="3000605"/>
                          </a:cubicBezTo>
                          <a:cubicBezTo>
                            <a:pt x="12275" y="3003594"/>
                            <a:pt x="15709" y="3005888"/>
                            <a:pt x="19599" y="3007494"/>
                          </a:cubicBezTo>
                          <a:cubicBezTo>
                            <a:pt x="23489" y="3009101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094"/>
                            <a:pt x="7498798" y="3007488"/>
                          </a:cubicBezTo>
                          <a:cubicBezTo>
                            <a:pt x="7502690" y="3005888"/>
                            <a:pt x="7506123" y="3003594"/>
                            <a:pt x="7509099" y="3000605"/>
                          </a:cubicBezTo>
                          <a:cubicBezTo>
                            <a:pt x="7512076" y="2997635"/>
                            <a:pt x="7514370" y="2994199"/>
                            <a:pt x="7515981" y="2990311"/>
                          </a:cubicBezTo>
                          <a:cubicBezTo>
                            <a:pt x="7517593" y="2986429"/>
                            <a:pt x="7518400" y="2982373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552"/>
                            <a:pt x="7517593" y="23503"/>
                            <a:pt x="7515981" y="19621"/>
                          </a:cubicBezTo>
                          <a:cubicBezTo>
                            <a:pt x="7514370" y="15727"/>
                            <a:pt x="7512076" y="12297"/>
                            <a:pt x="7509099" y="9308"/>
                          </a:cubicBezTo>
                          <a:cubicBezTo>
                            <a:pt x="7506123" y="6338"/>
                            <a:pt x="7502690" y="4044"/>
                            <a:pt x="7498798" y="2438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31"/>
                          </a:cubicBezTo>
                          <a:cubicBezTo>
                            <a:pt x="15709" y="4044"/>
                            <a:pt x="12275" y="6338"/>
                            <a:pt x="9298" y="9308"/>
                          </a:cubicBezTo>
                          <a:cubicBezTo>
                            <a:pt x="6322" y="12297"/>
                            <a:pt x="4028" y="15727"/>
                            <a:pt x="2416" y="19621"/>
                          </a:cubicBezTo>
                          <a:cubicBezTo>
                            <a:pt x="805" y="23503"/>
                            <a:pt x="0" y="27552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-339255</wp:posOffset>
            </wp:positionV>
            <wp:extent cx="5641423" cy="2258475"/>
            <wp:effectExtent l="0" t="0" r="0" b="0"/>
            <wp:wrapNone/>
            <wp:docPr id="252" name="Freeform 2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373"/>
                            <a:pt x="805" y="2986429"/>
                            <a:pt x="2416" y="2990311"/>
                          </a:cubicBezTo>
                          <a:cubicBezTo>
                            <a:pt x="4028" y="2994199"/>
                            <a:pt x="6322" y="2997635"/>
                            <a:pt x="9298" y="3000605"/>
                          </a:cubicBezTo>
                          <a:cubicBezTo>
                            <a:pt x="12275" y="3003594"/>
                            <a:pt x="15709" y="3005888"/>
                            <a:pt x="19599" y="3007494"/>
                          </a:cubicBezTo>
                          <a:cubicBezTo>
                            <a:pt x="23489" y="3009101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094"/>
                            <a:pt x="7498798" y="3007488"/>
                          </a:cubicBezTo>
                          <a:cubicBezTo>
                            <a:pt x="7502690" y="3005888"/>
                            <a:pt x="7506123" y="3003594"/>
                            <a:pt x="7509099" y="3000605"/>
                          </a:cubicBezTo>
                          <a:cubicBezTo>
                            <a:pt x="7512076" y="2997635"/>
                            <a:pt x="7514370" y="2994199"/>
                            <a:pt x="7515981" y="2990311"/>
                          </a:cubicBezTo>
                          <a:cubicBezTo>
                            <a:pt x="7517593" y="2986429"/>
                            <a:pt x="7518400" y="2982373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552"/>
                            <a:pt x="7517593" y="23503"/>
                            <a:pt x="7515981" y="19621"/>
                          </a:cubicBezTo>
                          <a:cubicBezTo>
                            <a:pt x="7514370" y="15727"/>
                            <a:pt x="7512076" y="12297"/>
                            <a:pt x="7509099" y="9308"/>
                          </a:cubicBezTo>
                          <a:cubicBezTo>
                            <a:pt x="7506123" y="6338"/>
                            <a:pt x="7502690" y="4044"/>
                            <a:pt x="7498798" y="2438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31"/>
                          </a:cubicBezTo>
                          <a:cubicBezTo>
                            <a:pt x="15709" y="4044"/>
                            <a:pt x="12275" y="6338"/>
                            <a:pt x="9298" y="9308"/>
                          </a:cubicBezTo>
                          <a:cubicBezTo>
                            <a:pt x="6322" y="12297"/>
                            <a:pt x="4028" y="15727"/>
                            <a:pt x="2416" y="19621"/>
                          </a:cubicBezTo>
                          <a:cubicBezTo>
                            <a:pt x="805" y="23503"/>
                            <a:pt x="0" y="27552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0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-315431</wp:posOffset>
            </wp:positionV>
            <wp:extent cx="5593776" cy="2229887"/>
            <wp:effectExtent l="0" t="0" r="0" b="0"/>
            <wp:wrapNone/>
            <wp:docPr id="253" name="Freeform 2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-328129</wp:posOffset>
            </wp:positionV>
            <wp:extent cx="368459" cy="2267539"/>
            <wp:effectExtent l="0" t="0" r="0" b="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>
                      <a:picLocks noChangeAspect="0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267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-315431</wp:posOffset>
            </wp:positionV>
            <wp:extent cx="5593776" cy="2229887"/>
            <wp:effectExtent l="0" t="0" r="0" b="0"/>
            <wp:wrapNone/>
            <wp:docPr id="255" name="Freeform 2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Appends the specified element to the end of this list.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添加一个特定的元素到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的末尾。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e element to be appended to this list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@return &lt;tt&gt;true&lt;/tt&gt; (as specified by {@link Collection#add})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确定内部容量是否够了，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是数组中数据的个数，因为要添加一个元素，所以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size+1</w:t>
      </w:r>
      <w:r>
        <w:rPr lang="zh-CN" sz="17" baseline="0" dirty="0">
          <w:jc w:val="left"/>
          <w:rFonts w:ascii="新宋体" w:hAnsi="新宋体" w:cs="新宋体"/>
          <w:color w:val="AA5500"/>
          <w:spacing w:val="-2"/>
          <w:sz w:val="17"/>
          <w:szCs w:val="17"/>
        </w:rPr>
        <w:t>，先判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size+1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的这个个数数组能否放得下，就在这个方法中去判断是否数组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.length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是否够用了。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ensureCapacityInternal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Increments modCount!!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在数据中正确的位置上放上元素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，并且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size++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5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【分析：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ensu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eCapacityInternal(xxx);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确定内部容量的方法】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309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-695011</wp:posOffset>
            </wp:positionV>
            <wp:extent cx="5678213" cy="3966486"/>
            <wp:effectExtent l="0" t="0" r="0" b="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>
                      <a:picLocks noChangeAspect="0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966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57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-671192</wp:posOffset>
            </wp:positionV>
            <wp:extent cx="368459" cy="3942667"/>
            <wp:effectExtent l="0" t="0" r="0" b="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>
                      <a:picLocks noChangeAspect="0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942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90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-671192</wp:posOffset>
            </wp:positionV>
            <wp:extent cx="5619174" cy="3941968"/>
            <wp:effectExtent l="0" t="0" r="0" b="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>
                      <a:picLocks noChangeAspect="0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3941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9" w:after="0" w:line="270" w:lineRule="exact"/>
        <w:ind w:left="0" w:right="383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ensureCapacityInternal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ensureExplicitCapacity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calculateCapacity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calculateCapacity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看，判断初始化的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是不是空的数组，也就是没有长度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DEFAULTCAPACITY_EMPTY_ELEMENTDATA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因为如果是空的话，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minCapacity=size+1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；其实就是等于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，空的数组没有长度就存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放不了，所以就将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变成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，也就是默认大小，但是在这里，还没有真正的初始化这个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的大小。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确认实际的容量，上面只是将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minCapacity=10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，这个方法就是真正的判断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是否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够用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287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ensureExplicitCapacity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79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overflow-conscious code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19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59" name="Freeform 2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60" name="Freeform 2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61" name="Freeform 2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62" name="Freeform 2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63" name="Freeform 2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64" name="Freeform 2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65" name="Freeform 2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66" name="Freeform 26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67" name="Freeform 2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68" name="Freeform 2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69" name="Freeform 2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70" name="Freeform 2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-1869691</wp:posOffset>
            </wp:positionV>
            <wp:extent cx="5678213" cy="9993881"/>
            <wp:effectExtent l="0" t="0" r="0" b="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>
                      <a:picLocks noChangeAspect="0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9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60075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-1869691</wp:posOffset>
            </wp:positionV>
            <wp:extent cx="368459" cy="9981181"/>
            <wp:effectExtent l="0" t="0" r="0" b="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0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9981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如果大于了实际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的长度，那么就说明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数组的长度不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够用，不够用那么就要增加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length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。这里有的同学就会模糊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到底是什么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呢，这里给你们分析一下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5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第一种情况：由于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初始化时是空的数组，那么第一次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add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的时候，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minCapacity=size+1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；也就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minCapacity=1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，在上一个方法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确定内部容量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ensureCapacityInternal)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就会判断出是空的数组，就会给将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minCapacity=10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，到这一步为止，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还没有改变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的大小。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第二种情况：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不是空的数组了，那么在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add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的时候，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minCapacity=size+1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；也就是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代表着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中增加之后的实际数据个数，拿着它判断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length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是否够用，如果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length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不够用，那么肯定要扩大容量，不然增加的这个元素就会溢出。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5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3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核心的方法，能扩展数组大小的真正秘密。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overflow-conscious code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3646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将扩充前的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大小给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oldCapacity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//newCapacity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1.5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倍的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oldCapacity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3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这句话就是适应于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就空数组的时候，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length=0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，那么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oldCapacity=0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newCapacity=0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，所以这个判断成立，在这里就是真正的初始化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的大小了，就是为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10.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前面的工作都是准备工作。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3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超过了最大的容量限制，就调用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hugeCapacity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，也就是将能给的最大值给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newCapacity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MAX_ARRAY_SIZE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hugeCapacity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3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minCapacity is usually close to size, so this is a win: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新的容量大小已经确定好了，就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copy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数组，改变容量大小咯。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copyOf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6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这个就是上面用到的方法，很简单，就是用来赋最大值。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hugeCapacity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overflow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OutOfMemoryError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16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都大于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MAX_ARRAY_SIZE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，那么就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Integer.MAX_VALUE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返回，反之将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MAX_ARRAY_SIZE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返回。因为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maxCapacity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是三倍的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，可能扩充的太大了，就用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minCapacity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来判断了。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16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//Integer.MAX_VALUE:2147483647   MAX_ARRAY_SIZE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2147483639 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也就是说最大也就能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给到第一个数值。还是超过了这个限制，就要溢出了。相当于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给了两层防护。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MAX_ARRAY_SIZE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MAX_ARRAY_SIZE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9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73" name="Freeform 2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74" name="Freeform 2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75" name="Freeform 2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76" name="Freeform 2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77" name="Freeform 2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78" name="Freeform 2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79" name="Freeform 2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80" name="Freeform 2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81" name="Freeform 2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82" name="Freeform 2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283" name="Freeform 2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284" name="Freeform 2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21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void add(int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E)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4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-339248</wp:posOffset>
            </wp:positionV>
            <wp:extent cx="5641423" cy="2430005"/>
            <wp:effectExtent l="0" t="0" r="0" b="0"/>
            <wp:wrapNone/>
            <wp:docPr id="285" name="Freeform 2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430005"/>
                    </a:xfrm>
                    <a:custGeom>
                      <a:rect l="l" t="t" r="r" b="b"/>
                      <a:pathLst>
                        <a:path w="7518400" h="3238500">
                          <a:moveTo>
                            <a:pt x="0" y="31750"/>
                          </a:moveTo>
                          <a:lnTo>
                            <a:pt x="0" y="3206750"/>
                          </a:lnTo>
                          <a:cubicBezTo>
                            <a:pt x="0" y="3210980"/>
                            <a:pt x="805" y="3215023"/>
                            <a:pt x="2416" y="3218917"/>
                          </a:cubicBezTo>
                          <a:cubicBezTo>
                            <a:pt x="4028" y="3222799"/>
                            <a:pt x="6322" y="3226235"/>
                            <a:pt x="9298" y="3229211"/>
                          </a:cubicBezTo>
                          <a:cubicBezTo>
                            <a:pt x="12275" y="3232200"/>
                            <a:pt x="15709" y="3234507"/>
                            <a:pt x="19599" y="3236094"/>
                          </a:cubicBezTo>
                          <a:cubicBezTo>
                            <a:pt x="23489" y="3237694"/>
                            <a:pt x="27539" y="3238500"/>
                            <a:pt x="31750" y="3238500"/>
                          </a:cubicBezTo>
                          <a:lnTo>
                            <a:pt x="7486650" y="3238500"/>
                          </a:lnTo>
                          <a:cubicBezTo>
                            <a:pt x="7490859" y="3238500"/>
                            <a:pt x="7494909" y="3237694"/>
                            <a:pt x="7498798" y="3236094"/>
                          </a:cubicBezTo>
                          <a:cubicBezTo>
                            <a:pt x="7502690" y="3234507"/>
                            <a:pt x="7506123" y="3232200"/>
                            <a:pt x="7509099" y="3229211"/>
                          </a:cubicBezTo>
                          <a:cubicBezTo>
                            <a:pt x="7512076" y="3226235"/>
                            <a:pt x="7514370" y="3222799"/>
                            <a:pt x="7515981" y="3218917"/>
                          </a:cubicBezTo>
                          <a:cubicBezTo>
                            <a:pt x="7517593" y="3215023"/>
                            <a:pt x="7518400" y="3210980"/>
                            <a:pt x="7518400" y="32067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03"/>
                            <a:pt x="7515981" y="19609"/>
                          </a:cubicBezTo>
                          <a:cubicBezTo>
                            <a:pt x="7514370" y="15714"/>
                            <a:pt x="7512076" y="12279"/>
                            <a:pt x="7509099" y="9302"/>
                          </a:cubicBezTo>
                          <a:cubicBezTo>
                            <a:pt x="7506123" y="6326"/>
                            <a:pt x="7502690" y="4031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31"/>
                          </a:cubicBezTo>
                          <a:cubicBezTo>
                            <a:pt x="15709" y="4031"/>
                            <a:pt x="12275" y="6326"/>
                            <a:pt x="9298" y="9302"/>
                          </a:cubicBezTo>
                          <a:cubicBezTo>
                            <a:pt x="6322" y="12279"/>
                            <a:pt x="4028" y="15714"/>
                            <a:pt x="2416" y="19609"/>
                          </a:cubicBezTo>
                          <a:cubicBezTo>
                            <a:pt x="805" y="23503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-339248</wp:posOffset>
            </wp:positionV>
            <wp:extent cx="5641423" cy="2430005"/>
            <wp:effectExtent l="0" t="0" r="0" b="0"/>
            <wp:wrapNone/>
            <wp:docPr id="286" name="Freeform 2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430005"/>
                    </a:xfrm>
                    <a:custGeom>
                      <a:rect l="l" t="t" r="r" b="b"/>
                      <a:pathLst>
                        <a:path w="7518400" h="3238500">
                          <a:moveTo>
                            <a:pt x="0" y="31750"/>
                          </a:moveTo>
                          <a:lnTo>
                            <a:pt x="0" y="3206750"/>
                          </a:lnTo>
                          <a:cubicBezTo>
                            <a:pt x="0" y="3210980"/>
                            <a:pt x="805" y="3215023"/>
                            <a:pt x="2416" y="3218917"/>
                          </a:cubicBezTo>
                          <a:cubicBezTo>
                            <a:pt x="4028" y="3222799"/>
                            <a:pt x="6322" y="3226235"/>
                            <a:pt x="9298" y="3229211"/>
                          </a:cubicBezTo>
                          <a:cubicBezTo>
                            <a:pt x="12275" y="3232200"/>
                            <a:pt x="15709" y="3234507"/>
                            <a:pt x="19599" y="3236094"/>
                          </a:cubicBezTo>
                          <a:cubicBezTo>
                            <a:pt x="23489" y="3237694"/>
                            <a:pt x="27539" y="3238500"/>
                            <a:pt x="31750" y="3238500"/>
                          </a:cubicBezTo>
                          <a:lnTo>
                            <a:pt x="7486650" y="3238500"/>
                          </a:lnTo>
                          <a:cubicBezTo>
                            <a:pt x="7490859" y="3238500"/>
                            <a:pt x="7494909" y="3237694"/>
                            <a:pt x="7498798" y="3236094"/>
                          </a:cubicBezTo>
                          <a:cubicBezTo>
                            <a:pt x="7502690" y="3234507"/>
                            <a:pt x="7506123" y="3232200"/>
                            <a:pt x="7509099" y="3229211"/>
                          </a:cubicBezTo>
                          <a:cubicBezTo>
                            <a:pt x="7512076" y="3226235"/>
                            <a:pt x="7514370" y="3222799"/>
                            <a:pt x="7515981" y="3218917"/>
                          </a:cubicBezTo>
                          <a:cubicBezTo>
                            <a:pt x="7517593" y="3215023"/>
                            <a:pt x="7518400" y="3210980"/>
                            <a:pt x="7518400" y="32067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03"/>
                            <a:pt x="7515981" y="19609"/>
                          </a:cubicBezTo>
                          <a:cubicBezTo>
                            <a:pt x="7514370" y="15714"/>
                            <a:pt x="7512076" y="12279"/>
                            <a:pt x="7509099" y="9302"/>
                          </a:cubicBezTo>
                          <a:cubicBezTo>
                            <a:pt x="7506123" y="6326"/>
                            <a:pt x="7502690" y="4031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31"/>
                          </a:cubicBezTo>
                          <a:cubicBezTo>
                            <a:pt x="15709" y="4031"/>
                            <a:pt x="12275" y="6326"/>
                            <a:pt x="9298" y="9302"/>
                          </a:cubicBezTo>
                          <a:cubicBezTo>
                            <a:pt x="6322" y="12279"/>
                            <a:pt x="4028" y="15714"/>
                            <a:pt x="2416" y="19609"/>
                          </a:cubicBezTo>
                          <a:cubicBezTo>
                            <a:pt x="805" y="23503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3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-328124</wp:posOffset>
            </wp:positionV>
            <wp:extent cx="368459" cy="2430828"/>
            <wp:effectExtent l="0" t="0" r="0" b="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>
                      <a:picLocks noChangeAspect="0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430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-315424</wp:posOffset>
            </wp:positionV>
            <wp:extent cx="5593776" cy="2401416"/>
            <wp:effectExtent l="0" t="0" r="0" b="0"/>
            <wp:wrapNone/>
            <wp:docPr id="288" name="Freeform 2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401416"/>
                    </a:xfrm>
                    <a:custGeom>
                      <a:rect l="l" t="t" r="r" b="b"/>
                      <a:pathLst>
                        <a:path w="7454900" h="3200400">
                          <a:moveTo>
                            <a:pt x="0" y="3200400"/>
                          </a:moveTo>
                          <a:lnTo>
                            <a:pt x="7454900" y="3200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200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-315424</wp:posOffset>
            </wp:positionV>
            <wp:extent cx="5593776" cy="2401416"/>
            <wp:effectExtent l="0" t="0" r="0" b="0"/>
            <wp:wrapNone/>
            <wp:docPr id="289" name="Freeform 2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401416"/>
                    </a:xfrm>
                    <a:custGeom>
                      <a:rect l="l" t="t" r="r" b="b"/>
                      <a:pathLst>
                        <a:path w="7454900" h="3200400">
                          <a:moveTo>
                            <a:pt x="0" y="3200400"/>
                          </a:moveTo>
                          <a:lnTo>
                            <a:pt x="7454900" y="3200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200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2604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检查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也就是插入的位置是否合理。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rangeCheckForAdd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ensureCapacityInternal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Increments modCount!!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这个方法就是用来在插入元素之后，要将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之后的元素都往后移一位，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arraycopy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在目标位置上存放元素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809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【分析：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angeCheckForAdd(ind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x)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5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-167717</wp:posOffset>
            </wp:positionV>
            <wp:extent cx="5641423" cy="1057766"/>
            <wp:effectExtent l="0" t="0" r="0" b="0"/>
            <wp:wrapNone/>
            <wp:docPr id="290" name="Freeform 2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80"/>
                            <a:pt x="805" y="1386223"/>
                            <a:pt x="2416" y="1390117"/>
                          </a:cubicBezTo>
                          <a:cubicBezTo>
                            <a:pt x="4028" y="1393999"/>
                            <a:pt x="6322" y="1397435"/>
                            <a:pt x="9298" y="1400411"/>
                          </a:cubicBezTo>
                          <a:cubicBezTo>
                            <a:pt x="12275" y="1403388"/>
                            <a:pt x="15709" y="1405695"/>
                            <a:pt x="19599" y="1407294"/>
                          </a:cubicBezTo>
                          <a:cubicBezTo>
                            <a:pt x="23489" y="1408894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894"/>
                            <a:pt x="7498798" y="1407294"/>
                          </a:cubicBezTo>
                          <a:cubicBezTo>
                            <a:pt x="7502690" y="1405695"/>
                            <a:pt x="7506123" y="1403388"/>
                            <a:pt x="7509099" y="1400411"/>
                          </a:cubicBezTo>
                          <a:cubicBezTo>
                            <a:pt x="7512076" y="1397435"/>
                            <a:pt x="7514370" y="1393999"/>
                            <a:pt x="7515981" y="1390117"/>
                          </a:cubicBezTo>
                          <a:cubicBezTo>
                            <a:pt x="7517593" y="1386223"/>
                            <a:pt x="7518400" y="1382180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44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-167717</wp:posOffset>
            </wp:positionV>
            <wp:extent cx="5641423" cy="1057766"/>
            <wp:effectExtent l="0" t="0" r="0" b="0"/>
            <wp:wrapNone/>
            <wp:docPr id="291" name="Freeform 2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80"/>
                            <a:pt x="805" y="1386223"/>
                            <a:pt x="2416" y="1390117"/>
                          </a:cubicBezTo>
                          <a:cubicBezTo>
                            <a:pt x="4028" y="1393999"/>
                            <a:pt x="6322" y="1397435"/>
                            <a:pt x="9298" y="1400411"/>
                          </a:cubicBezTo>
                          <a:cubicBezTo>
                            <a:pt x="12275" y="1403388"/>
                            <a:pt x="15709" y="1405695"/>
                            <a:pt x="19599" y="1407294"/>
                          </a:cubicBezTo>
                          <a:cubicBezTo>
                            <a:pt x="23489" y="1408894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894"/>
                            <a:pt x="7498798" y="1407294"/>
                          </a:cubicBezTo>
                          <a:cubicBezTo>
                            <a:pt x="7502690" y="1405695"/>
                            <a:pt x="7506123" y="1403388"/>
                            <a:pt x="7509099" y="1400411"/>
                          </a:cubicBezTo>
                          <a:cubicBezTo>
                            <a:pt x="7512076" y="1397435"/>
                            <a:pt x="7514370" y="1393999"/>
                            <a:pt x="7515981" y="1390117"/>
                          </a:cubicBezTo>
                          <a:cubicBezTo>
                            <a:pt x="7517593" y="1386223"/>
                            <a:pt x="7518400" y="1382180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44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5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-156591</wp:posOffset>
            </wp:positionV>
            <wp:extent cx="292223" cy="1064220"/>
            <wp:effectExtent l="0" t="0" r="0" b="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>
                      <a:picLocks noChangeAspect="0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6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5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-143893</wp:posOffset>
            </wp:positionV>
            <wp:extent cx="5593776" cy="1029178"/>
            <wp:effectExtent l="0" t="0" r="0" b="0"/>
            <wp:wrapNone/>
            <wp:docPr id="293" name="Freeform 2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-143893</wp:posOffset>
            </wp:positionV>
            <wp:extent cx="5593776" cy="1029178"/>
            <wp:effectExtent l="0" t="0" r="0" b="0"/>
            <wp:wrapNone/>
            <wp:docPr id="294" name="Freeform 2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rangeCheckForAdd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插入的位置肯定不能大于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和小于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如果是，就报这个越界异常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IndexOutOfBoundsException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outOfBoundsMsg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7127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System.ar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ayco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pacing w:val="-34"/>
          <w:sz w:val="19"/>
          <w:szCs w:val="19"/>
        </w:rPr>
        <w:t>y(...)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：就是将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在插入位置后的所有元素，往后面移一位</w:t>
      </w:r>
      <w:r>
        <w:rPr lang="zh-CN" sz="19" baseline="0" dirty="0">
          <w:jc w:val="left"/>
          <w:rFonts w:ascii="宋体" w:hAnsi="宋体" w:cs="宋体"/>
          <w:color w:val="333333"/>
          <w:spacing w:val="-44"/>
          <w:sz w:val="19"/>
          <w:szCs w:val="19"/>
        </w:rPr>
        <w:t>.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69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-1038061</wp:posOffset>
            </wp:positionV>
            <wp:extent cx="5678213" cy="5195775"/>
            <wp:effectExtent l="0" t="0" r="0" b="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>
                      <a:picLocks noChangeAspect="0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51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93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-1014243</wp:posOffset>
            </wp:positionV>
            <wp:extent cx="368459" cy="5171957"/>
            <wp:effectExtent l="0" t="0" r="0" b="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>
                      <a:picLocks noChangeAspect="0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5171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85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-1014243</wp:posOffset>
            </wp:positionV>
            <wp:extent cx="5619174" cy="5171256"/>
            <wp:effectExtent l="0" t="0" r="0" b="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>
                      <a:picLocks noChangeAspect="0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5171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3774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arraycopy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4912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：源对象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：源对象对象的起始位置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：目标对象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：目标对象的起始位置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：从起始位置往后复制的长度。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1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这段的大概意思就是解释这个方法的用法，复制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src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dest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，复制的位置是从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src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srcPost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开始，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srcPost+length-1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的位置结束，复制到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destPost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上，从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destPost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开始到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destPost+length-1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的位置上，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1" w:after="0" w:line="270" w:lineRule="exact"/>
        <w:ind w:left="0" w:right="-34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from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specified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beginning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specified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specified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subsequence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from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4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referenced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referenced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4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respectively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告诉你复制的一种情况，如果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B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是一样的，那么先将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复制到临时数组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，然后通过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复制到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B</w:t>
      </w:r>
      <w:r>
        <w:rPr lang="zh-CN" sz="17" baseline="0" dirty="0">
          <w:jc w:val="left"/>
          <w:rFonts w:ascii="新宋体" w:hAnsi="新宋体" w:cs="新宋体"/>
          <w:color w:val="AA5500"/>
          <w:spacing w:val="-2"/>
          <w:sz w:val="17"/>
          <w:szCs w:val="17"/>
        </w:rPr>
        <w:t>，用了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一个第三方参数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5" w:space="0"/>
          </w:cols>
          <w:docGrid w:linePitch="360"/>
        </w:sectPr>
        <w:spacing w:before="2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copying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performed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were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4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298" name="Freeform 2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299" name="Freeform 2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00" name="Freeform 3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01" name="Freeform 30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02" name="Freeform 30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03" name="Freeform 3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04" name="Freeform 3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05" name="Freeform 3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06" name="Freeform 3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07" name="Freeform 3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08" name="Freeform 3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09" name="Freeform 3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-1862405</wp:posOffset>
            </wp:positionV>
            <wp:extent cx="5678213" cy="9993881"/>
            <wp:effectExtent l="0" t="0" r="0" b="0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spect="0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9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6076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-1862405</wp:posOffset>
            </wp:positionV>
            <wp:extent cx="368459" cy="9981181"/>
            <wp:effectExtent l="0" t="0" r="0" b="0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spect="0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9981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0" w:right="66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temporary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contents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temporary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were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956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这一大段，就是来说明会出现的一些问题，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NullPointerException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IndexOutOfBoundsException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还有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ArrayStoreException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这三个异常出现的原因。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NullPointerException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thrown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78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NullPointerException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thrown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Otherwise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following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ArrayStoreException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thrown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: 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whose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different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primitive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primitive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reference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reference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primitive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Otherwise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following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IndexOutOfBoundsException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thrown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: 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negative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negative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negative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78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greater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greater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这里描述了一种特殊的情况，就是当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的长度大于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B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的长度的时候，会复制一部分，而不是完全失败。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Otherwise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actual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from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cannot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converted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assignment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conversion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ArrayStoreException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thrown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case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smallest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nonnegative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383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cannot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converted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thrown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from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already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through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other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Because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restrictions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already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itemized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72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paragraph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effectively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applies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only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situation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where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both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component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reference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types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这个参数列表的解释，一开始就说了，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Parameters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srcPos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starting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184" w:space="0"/>
          </w:cols>
          <w:docGrid w:linePitch="360"/>
        </w:sectPr>
        <w:spacing w:before="1" w:after="0" w:line="270" w:lineRule="exact"/>
        <w:ind w:left="0" w:right="2605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destPos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starting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position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destination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data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12" name="Freeform 3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13" name="Freeform 3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14" name="Freeform 3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15" name="Freeform 3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16" name="Freeform 3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17" name="Freeform 3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18" name="Freeform 31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19" name="Freeform 31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20" name="Freeform 32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21" name="Freeform 32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22" name="Freeform 32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23" name="Freeform 32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57" w:lineRule="exact"/>
        <w:ind w:left="990" w:right="1936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总结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正常情况下会扩容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1.5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倍，特殊情况下（新扩展数组大小已经达到了最大值）则只取最大值。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当我们调用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方法时，实际上的函数调用如下：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51" behindDoc="0" locked="0" layoutInCell="1" allowOverlap="1">
            <wp:simplePos x="0" y="0"/>
            <wp:positionH relativeFrom="page">
              <wp:posOffset>2569597</wp:posOffset>
            </wp:positionH>
            <wp:positionV relativeFrom="paragraph">
              <wp:posOffset>-594843</wp:posOffset>
            </wp:positionV>
            <wp:extent cx="2439533" cy="3687888"/>
            <wp:effectExtent l="0" t="0" r="0" b="0"/>
            <wp:wrapNone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>
                      <a:picLocks noChangeAspect="0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9533" cy="368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213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说明：程序调用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，实际上还会进行一系列调用，可能会调用到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ro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w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ro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w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可能会调用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hugeCapacity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【举例】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6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-46976</wp:posOffset>
            </wp:positionV>
            <wp:extent cx="5641423" cy="371647"/>
            <wp:effectExtent l="0" t="0" r="0" b="0"/>
            <wp:wrapNone/>
            <wp:docPr id="325" name="Freeform 3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80"/>
                            <a:pt x="805" y="471823"/>
                            <a:pt x="2416" y="475717"/>
                          </a:cubicBezTo>
                          <a:cubicBezTo>
                            <a:pt x="4028" y="479612"/>
                            <a:pt x="6322" y="483047"/>
                            <a:pt x="9298" y="486011"/>
                          </a:cubicBezTo>
                          <a:cubicBezTo>
                            <a:pt x="12275" y="488988"/>
                            <a:pt x="15709" y="491295"/>
                            <a:pt x="19599" y="492907"/>
                          </a:cubicBezTo>
                          <a:cubicBezTo>
                            <a:pt x="23489" y="494507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507"/>
                            <a:pt x="7498798" y="492907"/>
                          </a:cubicBezTo>
                          <a:cubicBezTo>
                            <a:pt x="7502690" y="491295"/>
                            <a:pt x="7506123" y="488988"/>
                            <a:pt x="7509099" y="486011"/>
                          </a:cubicBezTo>
                          <a:cubicBezTo>
                            <a:pt x="7512076" y="483047"/>
                            <a:pt x="7514370" y="479612"/>
                            <a:pt x="7515981" y="475717"/>
                          </a:cubicBezTo>
                          <a:cubicBezTo>
                            <a:pt x="7517593" y="471823"/>
                            <a:pt x="7518400" y="467780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50"/>
                            <a:pt x="7502690" y="4056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31"/>
                          </a:cubicBezTo>
                          <a:cubicBezTo>
                            <a:pt x="15709" y="4056"/>
                            <a:pt x="12275" y="6350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-46976</wp:posOffset>
            </wp:positionV>
            <wp:extent cx="5641423" cy="371647"/>
            <wp:effectExtent l="0" t="0" r="0" b="0"/>
            <wp:wrapNone/>
            <wp:docPr id="326" name="Freeform 3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80"/>
                            <a:pt x="805" y="471823"/>
                            <a:pt x="2416" y="475717"/>
                          </a:cubicBezTo>
                          <a:cubicBezTo>
                            <a:pt x="4028" y="479612"/>
                            <a:pt x="6322" y="483047"/>
                            <a:pt x="9298" y="486011"/>
                          </a:cubicBezTo>
                          <a:cubicBezTo>
                            <a:pt x="12275" y="488988"/>
                            <a:pt x="15709" y="491295"/>
                            <a:pt x="19599" y="492907"/>
                          </a:cubicBezTo>
                          <a:cubicBezTo>
                            <a:pt x="23489" y="494507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507"/>
                            <a:pt x="7498798" y="492907"/>
                          </a:cubicBezTo>
                          <a:cubicBezTo>
                            <a:pt x="7502690" y="491295"/>
                            <a:pt x="7506123" y="488988"/>
                            <a:pt x="7509099" y="486011"/>
                          </a:cubicBezTo>
                          <a:cubicBezTo>
                            <a:pt x="7512076" y="483047"/>
                            <a:pt x="7514370" y="479612"/>
                            <a:pt x="7515981" y="475717"/>
                          </a:cubicBezTo>
                          <a:cubicBezTo>
                            <a:pt x="7517593" y="471823"/>
                            <a:pt x="7518400" y="467780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50"/>
                            <a:pt x="7502690" y="4056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31"/>
                          </a:cubicBezTo>
                          <a:cubicBezTo>
                            <a:pt x="15709" y="4056"/>
                            <a:pt x="12275" y="6350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4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-35854</wp:posOffset>
            </wp:positionV>
            <wp:extent cx="292223" cy="380565"/>
            <wp:effectExtent l="0" t="0" r="0" b="0"/>
            <wp:wrapNone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>
                      <a:picLocks noChangeAspect="0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38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-23152</wp:posOffset>
            </wp:positionV>
            <wp:extent cx="5593776" cy="343059"/>
            <wp:effectExtent l="0" t="0" r="0" b="0"/>
            <wp:wrapNone/>
            <wp:docPr id="328" name="Freeform 3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-23152</wp:posOffset>
            </wp:positionV>
            <wp:extent cx="5593776" cy="343059"/>
            <wp:effectExtent l="0" t="0" r="0" b="0"/>
            <wp:wrapNone/>
            <wp:docPr id="329" name="Freeform 3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4799" w:space="0"/>
          </w:cols>
          <w:docGrid w:linePitch="360"/>
        </w:sectPr>
        <w:spacing w:before="25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022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说明：初始化</w:t>
      </w:r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lists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大小为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，调用的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ayList()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型构造函数，那么在调用</w:t>
      </w:r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lists.add(8)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方法时，会经过怎样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的步骤呢？下图给出了该程序执行过程和最初与最后的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的大小。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32" name="Freeform 3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33" name="Freeform 3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34" name="Freeform 3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35" name="Freeform 3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36" name="Freeform 3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37" name="Freeform 3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38" name="Freeform 3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39" name="Freeform 3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40" name="Freeform 3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41" name="Freeform 3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42" name="Freeform 3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43" name="Freeform 3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-689786</wp:posOffset>
            </wp:positionV>
            <wp:extent cx="5650950" cy="4021418"/>
            <wp:effectExtent l="0" t="0" r="0" b="0"/>
            <wp:wrapNone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>
                      <a:picLocks noChangeAspect="0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4021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375" w:lineRule="exact"/>
        <w:ind w:left="990" w:right="1539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说明：我们可以看到，在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方法之前开始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 = {}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；调用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方法时会继续调用，直至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ro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w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，最后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的大小变为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，之后再返回到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函数，把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8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放在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elementData[0]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【举例说明二】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6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-46971</wp:posOffset>
            </wp:positionV>
            <wp:extent cx="5641423" cy="371647"/>
            <wp:effectExtent l="0" t="0" r="0" b="0"/>
            <wp:wrapNone/>
            <wp:docPr id="345" name="Freeform 3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92"/>
                            <a:pt x="805" y="471848"/>
                            <a:pt x="2416" y="475730"/>
                          </a:cubicBezTo>
                          <a:cubicBezTo>
                            <a:pt x="4028" y="479624"/>
                            <a:pt x="6322" y="483059"/>
                            <a:pt x="9298" y="486011"/>
                          </a:cubicBezTo>
                          <a:cubicBezTo>
                            <a:pt x="12275" y="489013"/>
                            <a:pt x="15709" y="491307"/>
                            <a:pt x="19599" y="492894"/>
                          </a:cubicBezTo>
                          <a:cubicBezTo>
                            <a:pt x="23489" y="494494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507"/>
                            <a:pt x="7498798" y="492907"/>
                          </a:cubicBezTo>
                          <a:cubicBezTo>
                            <a:pt x="7502690" y="491307"/>
                            <a:pt x="7506123" y="489013"/>
                            <a:pt x="7509099" y="486011"/>
                          </a:cubicBezTo>
                          <a:cubicBezTo>
                            <a:pt x="7512076" y="483059"/>
                            <a:pt x="7514370" y="479624"/>
                            <a:pt x="7515981" y="475717"/>
                          </a:cubicBezTo>
                          <a:cubicBezTo>
                            <a:pt x="7517593" y="471835"/>
                            <a:pt x="7518400" y="467792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38"/>
                            <a:pt x="7502690" y="4044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-46971</wp:posOffset>
            </wp:positionV>
            <wp:extent cx="5641423" cy="371647"/>
            <wp:effectExtent l="0" t="0" r="0" b="0"/>
            <wp:wrapNone/>
            <wp:docPr id="346" name="Freeform 3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92"/>
                            <a:pt x="805" y="471848"/>
                            <a:pt x="2416" y="475730"/>
                          </a:cubicBezTo>
                          <a:cubicBezTo>
                            <a:pt x="4028" y="479624"/>
                            <a:pt x="6322" y="483059"/>
                            <a:pt x="9298" y="486011"/>
                          </a:cubicBezTo>
                          <a:cubicBezTo>
                            <a:pt x="12275" y="489013"/>
                            <a:pt x="15709" y="491307"/>
                            <a:pt x="19599" y="492894"/>
                          </a:cubicBezTo>
                          <a:cubicBezTo>
                            <a:pt x="23489" y="494494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507"/>
                            <a:pt x="7498798" y="492907"/>
                          </a:cubicBezTo>
                          <a:cubicBezTo>
                            <a:pt x="7502690" y="491307"/>
                            <a:pt x="7506123" y="489013"/>
                            <a:pt x="7509099" y="486011"/>
                          </a:cubicBezTo>
                          <a:cubicBezTo>
                            <a:pt x="7512076" y="483059"/>
                            <a:pt x="7514370" y="479624"/>
                            <a:pt x="7515981" y="475717"/>
                          </a:cubicBezTo>
                          <a:cubicBezTo>
                            <a:pt x="7517593" y="471835"/>
                            <a:pt x="7518400" y="467792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38"/>
                            <a:pt x="7502690" y="4044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-35845</wp:posOffset>
            </wp:positionV>
            <wp:extent cx="292223" cy="377552"/>
            <wp:effectExtent l="0" t="0" r="0" b="0"/>
            <wp:wrapNone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>
                      <a:picLocks noChangeAspect="0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377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-23148</wp:posOffset>
            </wp:positionV>
            <wp:extent cx="5593776" cy="343059"/>
            <wp:effectExtent l="0" t="0" r="0" b="0"/>
            <wp:wrapNone/>
            <wp:docPr id="348" name="Freeform 3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-23148</wp:posOffset>
            </wp:positionV>
            <wp:extent cx="5593776" cy="343059"/>
            <wp:effectExtent l="0" t="0" r="0" b="0"/>
            <wp:wrapNone/>
            <wp:docPr id="349" name="Freeform 3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116" w:space="0"/>
          </w:cols>
          <w:docGrid w:linePitch="360"/>
        </w:sectPr>
        <w:spacing w:before="255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13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说明：调用的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ayList(int)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型构造函数，那么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被初始化为大小为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Object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数组，在调用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add(8)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方法时，具体的步骤如下：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1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45182</wp:posOffset>
            </wp:positionV>
            <wp:extent cx="9529" cy="9529"/>
            <wp:effectExtent l="0" t="0" r="0" b="0"/>
            <wp:wrapNone/>
            <wp:docPr id="350" name="Picture 350">
              <a:hlinkClick r:id="rId330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>
                      <a:picLocks noChangeAspect="0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529" cy="9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66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说明：我们可以知道，在调用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方法之前，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的大小已经为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，之后再进行传递，不会进行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扩容处理。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5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、核心方法</w:t>
      </w:r>
      <w:r>
        <w:rPr lang="zh-CN" sz="26" baseline="0" dirty="0">
          <w:jc w:val="left"/>
          <w:rFonts w:ascii="宋体" w:hAnsi="宋体" w:cs="宋体"/>
          <w:color w:val="333333"/>
          <w:spacing w:val="-46"/>
          <w:sz w:val="26"/>
          <w:szCs w:val="26"/>
        </w:rPr>
        <w:t>-</w:t>
      </w:r>
      <w:r>
        <w:rPr lang="zh-CN" sz="26" baseline="0" dirty="0">
          <w:jc w:val="left"/>
          <w:rFonts w:ascii="宋体" w:hAnsi="宋体" w:cs="宋体"/>
          <w:color w:val="333333"/>
          <w:spacing w:val="-16"/>
          <w:sz w:val="26"/>
          <w:szCs w:val="26"/>
        </w:rPr>
        <w:t>r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em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o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ve	</w:t>
      </w:r>
      <w:hyperlink r:id="rId331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86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其实这几个删除方法都是类似的。我们选择几个讲，其中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fastRem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ve(int)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方法是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private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的，是提供给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ve(Object)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这个方法用的。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ve(int)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：通过删除指定位置上的元素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323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-180587</wp:posOffset>
            </wp:positionV>
            <wp:extent cx="5678213" cy="1612900"/>
            <wp:effectExtent l="0" t="0" r="0" b="0"/>
            <wp:wrapNone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spect="0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61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64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-328106</wp:posOffset>
            </wp:positionV>
            <wp:extent cx="368459" cy="1588889"/>
            <wp:effectExtent l="0" t="0" r="0" b="0"/>
            <wp:wrapNone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>
                      <a:picLocks noChangeAspect="0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58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9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-328106</wp:posOffset>
            </wp:positionV>
            <wp:extent cx="5619174" cy="1588183"/>
            <wp:effectExtent l="0" t="0" r="0" b="0"/>
            <wp:wrapNone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>
                      <a:picLocks noChangeAspect="0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588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1" w:after="0" w:line="270" w:lineRule="exact"/>
        <w:ind w:left="0" w:right="179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rangeCheck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检查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的合理性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这个作用很多，比如用来检测快速失败的一种标志。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通过索引直接找到该元素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5990" w:space="0"/>
          </w:cols>
          <w:docGrid w:linePitch="360"/>
        </w:sectPr>
        <w:spacing w:before="0" w:after="0" w:line="270" w:lineRule="exact"/>
        <w:ind w:left="0" w:right="312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numMoved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计算要移动的位数。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numMoved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这个方法也已经解释过了，就是用来移动元素的。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54" name="Freeform 3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55" name="Freeform 3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56" name="Freeform 3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57" name="Freeform 3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58" name="Freeform 3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59" name="Freeform 3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60" name="Freeform 3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61" name="Freeform 3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62" name="Freeform 3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63" name="Freeform 3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64" name="Freeform 3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65" name="Freeform 3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-147107</wp:posOffset>
            </wp:positionV>
            <wp:extent cx="5678213" cy="1243583"/>
            <wp:effectExtent l="0" t="0" r="0" b="0"/>
            <wp:wrapNone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>
                      <a:picLocks noChangeAspect="0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243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3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-147107</wp:posOffset>
            </wp:positionV>
            <wp:extent cx="368459" cy="1230883"/>
            <wp:effectExtent l="0" t="0" r="0" b="0"/>
            <wp:wrapNone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>
                      <a:picLocks noChangeAspect="0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230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-147107</wp:posOffset>
            </wp:positionV>
            <wp:extent cx="5619174" cy="1226106"/>
            <wp:effectExtent l="0" t="0" r="0" b="0"/>
            <wp:wrapNone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>
                      <a:picLocks noChangeAspect="0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226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arraycopy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numMoved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--size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上的位置赋值为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，让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gc(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垃圾回收机制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更快的回收它。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--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clear to let GC do its work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返回删除的元素。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020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ve(Object)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：这个方法可以看出来，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是可以存放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pacing w:val="-2"/>
          <w:sz w:val="19"/>
          <w:szCs w:val="19"/>
        </w:rPr>
        <w:t>值得。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>
        <w:drawing>
          <wp:anchor simplePos="0" relativeHeight="25165825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-733086</wp:posOffset>
            </wp:positionV>
            <wp:extent cx="5641423" cy="3459183"/>
            <wp:effectExtent l="0" t="0" r="0" b="0"/>
            <wp:wrapNone/>
            <wp:docPr id="369" name="Freeform 3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459183"/>
                    </a:xfrm>
                    <a:custGeom>
                      <a:rect l="l" t="t" r="r" b="b"/>
                      <a:pathLst>
                        <a:path w="7518400" h="4610100">
                          <a:moveTo>
                            <a:pt x="0" y="31750"/>
                          </a:moveTo>
                          <a:lnTo>
                            <a:pt x="0" y="4578350"/>
                          </a:lnTo>
                          <a:cubicBezTo>
                            <a:pt x="0" y="4582592"/>
                            <a:pt x="805" y="4586635"/>
                            <a:pt x="2416" y="4590530"/>
                          </a:cubicBezTo>
                          <a:cubicBezTo>
                            <a:pt x="4028" y="4594412"/>
                            <a:pt x="6322" y="4597835"/>
                            <a:pt x="9298" y="4600811"/>
                          </a:cubicBezTo>
                          <a:cubicBezTo>
                            <a:pt x="12275" y="4603788"/>
                            <a:pt x="15709" y="4606095"/>
                            <a:pt x="19599" y="4607694"/>
                          </a:cubicBezTo>
                          <a:cubicBezTo>
                            <a:pt x="23489" y="4609294"/>
                            <a:pt x="27539" y="4610100"/>
                            <a:pt x="31750" y="4610100"/>
                          </a:cubicBezTo>
                          <a:lnTo>
                            <a:pt x="7486650" y="4610100"/>
                          </a:lnTo>
                          <a:cubicBezTo>
                            <a:pt x="7490859" y="4610100"/>
                            <a:pt x="7494909" y="4609294"/>
                            <a:pt x="7498798" y="4607694"/>
                          </a:cubicBezTo>
                          <a:cubicBezTo>
                            <a:pt x="7502690" y="4606095"/>
                            <a:pt x="7506123" y="4603788"/>
                            <a:pt x="7509099" y="4600811"/>
                          </a:cubicBezTo>
                          <a:cubicBezTo>
                            <a:pt x="7512076" y="4597835"/>
                            <a:pt x="7514370" y="4594412"/>
                            <a:pt x="7515981" y="4590530"/>
                          </a:cubicBezTo>
                          <a:cubicBezTo>
                            <a:pt x="7517593" y="4586635"/>
                            <a:pt x="7518400" y="4582592"/>
                            <a:pt x="7518400" y="45783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38"/>
                            <a:pt x="7502690" y="4044"/>
                            <a:pt x="7498798" y="2444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-733086</wp:posOffset>
            </wp:positionV>
            <wp:extent cx="5641423" cy="3459183"/>
            <wp:effectExtent l="0" t="0" r="0" b="0"/>
            <wp:wrapNone/>
            <wp:docPr id="370" name="Freeform 3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459183"/>
                    </a:xfrm>
                    <a:custGeom>
                      <a:rect l="l" t="t" r="r" b="b"/>
                      <a:pathLst>
                        <a:path w="7518400" h="4610100">
                          <a:moveTo>
                            <a:pt x="0" y="31750"/>
                          </a:moveTo>
                          <a:lnTo>
                            <a:pt x="0" y="4578350"/>
                          </a:lnTo>
                          <a:cubicBezTo>
                            <a:pt x="0" y="4582592"/>
                            <a:pt x="805" y="4586635"/>
                            <a:pt x="2416" y="4590530"/>
                          </a:cubicBezTo>
                          <a:cubicBezTo>
                            <a:pt x="4028" y="4594412"/>
                            <a:pt x="6322" y="4597835"/>
                            <a:pt x="9298" y="4600811"/>
                          </a:cubicBezTo>
                          <a:cubicBezTo>
                            <a:pt x="12275" y="4603788"/>
                            <a:pt x="15709" y="4606095"/>
                            <a:pt x="19599" y="4607694"/>
                          </a:cubicBezTo>
                          <a:cubicBezTo>
                            <a:pt x="23489" y="4609294"/>
                            <a:pt x="27539" y="4610100"/>
                            <a:pt x="31750" y="4610100"/>
                          </a:cubicBezTo>
                          <a:lnTo>
                            <a:pt x="7486650" y="4610100"/>
                          </a:lnTo>
                          <a:cubicBezTo>
                            <a:pt x="7490859" y="4610100"/>
                            <a:pt x="7494909" y="4609294"/>
                            <a:pt x="7498798" y="4607694"/>
                          </a:cubicBezTo>
                          <a:cubicBezTo>
                            <a:pt x="7502690" y="4606095"/>
                            <a:pt x="7506123" y="4603788"/>
                            <a:pt x="7509099" y="4600811"/>
                          </a:cubicBezTo>
                          <a:cubicBezTo>
                            <a:pt x="7512076" y="4597835"/>
                            <a:pt x="7514370" y="4594412"/>
                            <a:pt x="7515981" y="4590530"/>
                          </a:cubicBezTo>
                          <a:cubicBezTo>
                            <a:pt x="7517593" y="4586635"/>
                            <a:pt x="7518400" y="4582592"/>
                            <a:pt x="7518400" y="45783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38"/>
                            <a:pt x="7502690" y="4044"/>
                            <a:pt x="7498798" y="2444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14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-721962</wp:posOffset>
            </wp:positionV>
            <wp:extent cx="368459" cy="3465227"/>
            <wp:effectExtent l="0" t="0" r="0" b="0"/>
            <wp:wrapNone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>
                      <a:picLocks noChangeAspect="0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465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5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-709263</wp:posOffset>
            </wp:positionV>
            <wp:extent cx="5593776" cy="3430595"/>
            <wp:effectExtent l="0" t="0" r="0" b="0"/>
            <wp:wrapNone/>
            <wp:docPr id="372" name="Freeform 37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5"/>
                    </a:xfrm>
                    <a:custGeom>
                      <a:rect l="l" t="t" r="r" b="b"/>
                      <a:pathLst>
                        <a:path w="7454900" h="4572000">
                          <a:moveTo>
                            <a:pt x="0" y="4572000"/>
                          </a:moveTo>
                          <a:lnTo>
                            <a:pt x="7454900" y="4572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-709263</wp:posOffset>
            </wp:positionV>
            <wp:extent cx="5593776" cy="3430595"/>
            <wp:effectExtent l="0" t="0" r="0" b="0"/>
            <wp:wrapNone/>
            <wp:docPr id="373" name="Freeform 37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5"/>
                    </a:xfrm>
                    <a:custGeom>
                      <a:rect l="l" t="t" r="r" b="b"/>
                      <a:pathLst>
                        <a:path w="7454900" h="4572000">
                          <a:moveTo>
                            <a:pt x="0" y="4572000"/>
                          </a:moveTo>
                          <a:lnTo>
                            <a:pt x="7454900" y="4572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7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感觉这个不怎么要分析吧，都看得懂，就是通过元素来删除该元素，就依次遍历，如果有这个元素，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就将该元素的索引传给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fastRemobe(index)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，使用这个方法来删除该元素，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//fastRemove(index)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方法的内部跟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remove(index)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的实现几乎一样，这里最主要是知道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可以存储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fastRemove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]))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fastRemove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77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. clear()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中每个元素都赋值为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，等待垃圾回收将这个给回收掉，所以叫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clear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6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-167695</wp:posOffset>
            </wp:positionV>
            <wp:extent cx="5641423" cy="1572356"/>
            <wp:effectExtent l="0" t="0" r="0" b="0"/>
            <wp:wrapNone/>
            <wp:docPr id="374" name="Freeform 3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572356"/>
                    </a:xfrm>
                    <a:custGeom>
                      <a:rect l="l" t="t" r="r" b="b"/>
                      <a:pathLst>
                        <a:path w="7518400" h="2095500">
                          <a:moveTo>
                            <a:pt x="0" y="31750"/>
                          </a:moveTo>
                          <a:lnTo>
                            <a:pt x="0" y="2063750"/>
                          </a:lnTo>
                          <a:cubicBezTo>
                            <a:pt x="0" y="2067992"/>
                            <a:pt x="805" y="2072035"/>
                            <a:pt x="2416" y="2075917"/>
                          </a:cubicBezTo>
                          <a:cubicBezTo>
                            <a:pt x="4028" y="2079812"/>
                            <a:pt x="6322" y="2083247"/>
                            <a:pt x="9298" y="2086211"/>
                          </a:cubicBezTo>
                          <a:cubicBezTo>
                            <a:pt x="12275" y="2089200"/>
                            <a:pt x="15709" y="2091507"/>
                            <a:pt x="19599" y="2093094"/>
                          </a:cubicBezTo>
                          <a:cubicBezTo>
                            <a:pt x="23489" y="2094694"/>
                            <a:pt x="27539" y="2095500"/>
                            <a:pt x="31750" y="2095500"/>
                          </a:cubicBezTo>
                          <a:lnTo>
                            <a:pt x="7486650" y="2095500"/>
                          </a:lnTo>
                          <a:cubicBezTo>
                            <a:pt x="7490859" y="2095500"/>
                            <a:pt x="7494909" y="2094694"/>
                            <a:pt x="7498798" y="2093094"/>
                          </a:cubicBezTo>
                          <a:cubicBezTo>
                            <a:pt x="7502690" y="2091507"/>
                            <a:pt x="7506123" y="2089200"/>
                            <a:pt x="7509099" y="2086211"/>
                          </a:cubicBezTo>
                          <a:cubicBezTo>
                            <a:pt x="7512076" y="2083247"/>
                            <a:pt x="7514370" y="2079812"/>
                            <a:pt x="7515981" y="2075917"/>
                          </a:cubicBezTo>
                          <a:cubicBezTo>
                            <a:pt x="7517593" y="2072035"/>
                            <a:pt x="7518400" y="2067992"/>
                            <a:pt x="7518400" y="20637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44"/>
                            <a:pt x="7498798" y="2419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19"/>
                          </a:cubicBezTo>
                          <a:cubicBezTo>
                            <a:pt x="15709" y="4044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-167695</wp:posOffset>
            </wp:positionV>
            <wp:extent cx="5641423" cy="1572356"/>
            <wp:effectExtent l="0" t="0" r="0" b="0"/>
            <wp:wrapNone/>
            <wp:docPr id="375" name="Freeform 3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572356"/>
                    </a:xfrm>
                    <a:custGeom>
                      <a:rect l="l" t="t" r="r" b="b"/>
                      <a:pathLst>
                        <a:path w="7518400" h="2095500">
                          <a:moveTo>
                            <a:pt x="0" y="31750"/>
                          </a:moveTo>
                          <a:lnTo>
                            <a:pt x="0" y="2063750"/>
                          </a:lnTo>
                          <a:cubicBezTo>
                            <a:pt x="0" y="2067992"/>
                            <a:pt x="805" y="2072035"/>
                            <a:pt x="2416" y="2075917"/>
                          </a:cubicBezTo>
                          <a:cubicBezTo>
                            <a:pt x="4028" y="2079812"/>
                            <a:pt x="6322" y="2083247"/>
                            <a:pt x="9298" y="2086211"/>
                          </a:cubicBezTo>
                          <a:cubicBezTo>
                            <a:pt x="12275" y="2089200"/>
                            <a:pt x="15709" y="2091507"/>
                            <a:pt x="19599" y="2093094"/>
                          </a:cubicBezTo>
                          <a:cubicBezTo>
                            <a:pt x="23489" y="2094694"/>
                            <a:pt x="27539" y="2095500"/>
                            <a:pt x="31750" y="2095500"/>
                          </a:cubicBezTo>
                          <a:lnTo>
                            <a:pt x="7486650" y="2095500"/>
                          </a:lnTo>
                          <a:cubicBezTo>
                            <a:pt x="7490859" y="2095500"/>
                            <a:pt x="7494909" y="2094694"/>
                            <a:pt x="7498798" y="2093094"/>
                          </a:cubicBezTo>
                          <a:cubicBezTo>
                            <a:pt x="7502690" y="2091507"/>
                            <a:pt x="7506123" y="2089200"/>
                            <a:pt x="7509099" y="2086211"/>
                          </a:cubicBezTo>
                          <a:cubicBezTo>
                            <a:pt x="7512076" y="2083247"/>
                            <a:pt x="7514370" y="2079812"/>
                            <a:pt x="7515981" y="2075917"/>
                          </a:cubicBezTo>
                          <a:cubicBezTo>
                            <a:pt x="7517593" y="2072035"/>
                            <a:pt x="7518400" y="2067992"/>
                            <a:pt x="7518400" y="20637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44"/>
                            <a:pt x="7498798" y="2419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19"/>
                          </a:cubicBezTo>
                          <a:cubicBezTo>
                            <a:pt x="15709" y="4044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32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-156570</wp:posOffset>
            </wp:positionV>
            <wp:extent cx="292223" cy="1577441"/>
            <wp:effectExtent l="0" t="0" r="0" b="0"/>
            <wp:wrapNone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>
                      <a:picLocks noChangeAspect="0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577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17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-143872</wp:posOffset>
            </wp:positionV>
            <wp:extent cx="5593776" cy="1543768"/>
            <wp:effectExtent l="0" t="0" r="0" b="0"/>
            <wp:wrapNone/>
            <wp:docPr id="377" name="Freeform 3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543768"/>
                    </a:xfrm>
                    <a:custGeom>
                      <a:rect l="l" t="t" r="r" b="b"/>
                      <a:pathLst>
                        <a:path w="7454900" h="2057400">
                          <a:moveTo>
                            <a:pt x="0" y="2057400"/>
                          </a:moveTo>
                          <a:lnTo>
                            <a:pt x="7454900" y="2057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057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-143872</wp:posOffset>
            </wp:positionV>
            <wp:extent cx="5593776" cy="1543768"/>
            <wp:effectExtent l="0" t="0" r="0" b="0"/>
            <wp:wrapNone/>
            <wp:docPr id="378" name="Freeform 3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543768"/>
                    </a:xfrm>
                    <a:custGeom>
                      <a:rect l="l" t="t" r="r" b="b"/>
                      <a:pathLst>
                        <a:path w="7454900" h="2057400">
                          <a:moveTo>
                            <a:pt x="0" y="2057400"/>
                          </a:moveTo>
                          <a:lnTo>
                            <a:pt x="7454900" y="2057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057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1" w:after="0" w:line="270" w:lineRule="exact"/>
        <w:ind w:left="0" w:right="1336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clear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2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clear to let GC do its work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6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363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veAll(collection c)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7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-46965</wp:posOffset>
            </wp:positionV>
            <wp:extent cx="5641423" cy="543177"/>
            <wp:effectExtent l="0" t="0" r="0" b="0"/>
            <wp:wrapNone/>
            <wp:docPr id="379" name="Freeform 3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80"/>
                            <a:pt x="805" y="700423"/>
                            <a:pt x="2416" y="704317"/>
                          </a:cubicBezTo>
                          <a:cubicBezTo>
                            <a:pt x="4028" y="708212"/>
                            <a:pt x="6322" y="711647"/>
                            <a:pt x="9298" y="714611"/>
                          </a:cubicBezTo>
                          <a:cubicBezTo>
                            <a:pt x="12275" y="717588"/>
                            <a:pt x="15709" y="719895"/>
                            <a:pt x="19599" y="721494"/>
                          </a:cubicBezTo>
                          <a:cubicBezTo>
                            <a:pt x="23489" y="723094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94"/>
                            <a:pt x="7498798" y="721494"/>
                          </a:cubicBezTo>
                          <a:cubicBezTo>
                            <a:pt x="7502690" y="719895"/>
                            <a:pt x="7506123" y="717588"/>
                            <a:pt x="7509099" y="714611"/>
                          </a:cubicBezTo>
                          <a:cubicBezTo>
                            <a:pt x="7512076" y="711647"/>
                            <a:pt x="7514370" y="708212"/>
                            <a:pt x="7515981" y="704317"/>
                          </a:cubicBezTo>
                          <a:cubicBezTo>
                            <a:pt x="7517593" y="700423"/>
                            <a:pt x="7518400" y="696380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09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56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31"/>
                          </a:cubicBezTo>
                          <a:cubicBezTo>
                            <a:pt x="15709" y="4056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09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-46965</wp:posOffset>
            </wp:positionV>
            <wp:extent cx="5641423" cy="543177"/>
            <wp:effectExtent l="0" t="0" r="0" b="0"/>
            <wp:wrapNone/>
            <wp:docPr id="380" name="Freeform 3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80"/>
                            <a:pt x="805" y="700423"/>
                            <a:pt x="2416" y="704317"/>
                          </a:cubicBezTo>
                          <a:cubicBezTo>
                            <a:pt x="4028" y="708212"/>
                            <a:pt x="6322" y="711647"/>
                            <a:pt x="9298" y="714611"/>
                          </a:cubicBezTo>
                          <a:cubicBezTo>
                            <a:pt x="12275" y="717588"/>
                            <a:pt x="15709" y="719895"/>
                            <a:pt x="19599" y="721494"/>
                          </a:cubicBezTo>
                          <a:cubicBezTo>
                            <a:pt x="23489" y="723094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94"/>
                            <a:pt x="7498798" y="721494"/>
                          </a:cubicBezTo>
                          <a:cubicBezTo>
                            <a:pt x="7502690" y="719895"/>
                            <a:pt x="7506123" y="717588"/>
                            <a:pt x="7509099" y="714611"/>
                          </a:cubicBezTo>
                          <a:cubicBezTo>
                            <a:pt x="7512076" y="711647"/>
                            <a:pt x="7514370" y="708212"/>
                            <a:pt x="7515981" y="704317"/>
                          </a:cubicBezTo>
                          <a:cubicBezTo>
                            <a:pt x="7517593" y="700423"/>
                            <a:pt x="7518400" y="696380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09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56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31"/>
                          </a:cubicBezTo>
                          <a:cubicBezTo>
                            <a:pt x="15709" y="4056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09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41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-35842</wp:posOffset>
            </wp:positionV>
            <wp:extent cx="292223" cy="547786"/>
            <wp:effectExtent l="0" t="0" r="0" b="0"/>
            <wp:wrapNone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>
                      <a:picLocks noChangeAspect="0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47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33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-23142</wp:posOffset>
            </wp:positionV>
            <wp:extent cx="5593776" cy="514589"/>
            <wp:effectExtent l="0" t="0" r="0" b="0"/>
            <wp:wrapNone/>
            <wp:docPr id="382" name="Freeform 38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-23142</wp:posOffset>
            </wp:positionV>
            <wp:extent cx="5593776" cy="514589"/>
            <wp:effectExtent l="0" t="0" r="0" b="0"/>
            <wp:wrapNone/>
            <wp:docPr id="383" name="Freeform 3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removeAll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batchRemove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批量删除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458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. batchRem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ve(xx,xx)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：用于两个方法，一个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veAll()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：它只清楚指定集合中的元素，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etainAll()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" w:after="0" w:line="265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用来测试两个集合是否有交集。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95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-175260</wp:posOffset>
            </wp:positionV>
            <wp:extent cx="5678213" cy="1079500"/>
            <wp:effectExtent l="0" t="0" r="0" b="0"/>
            <wp:wrapNone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>
                      <a:picLocks noChangeAspect="0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690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-150976</wp:posOffset>
            </wp:positionV>
            <wp:extent cx="368459" cy="1055216"/>
            <wp:effectExtent l="0" t="0" r="0" b="0"/>
            <wp:wrapNone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>
                      <a:picLocks noChangeAspect="0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055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421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-150976</wp:posOffset>
            </wp:positionV>
            <wp:extent cx="5619174" cy="1054508"/>
            <wp:effectExtent l="0" t="0" r="0" b="0"/>
            <wp:wrapNone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>
                      <a:picLocks noChangeAspect="0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054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5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这个方法，用于两处地方，如果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complement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false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，则用于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removeAll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true</w:t>
      </w:r>
      <w:r>
        <w:rPr lang="zh-CN" sz="17" baseline="0" dirty="0">
          <w:jc w:val="left"/>
          <w:rFonts w:ascii="新宋体" w:hAnsi="新宋体" w:cs="新宋体"/>
          <w:color w:val="AA5500"/>
          <w:spacing w:val="-2"/>
          <w:sz w:val="17"/>
          <w:szCs w:val="17"/>
        </w:rPr>
        <w:t>，则给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retainAll()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用，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retainAll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（）是用来检测两个集合是否有交集的。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603" w:space="0"/>
          </w:cols>
          <w:docGrid w:linePitch="360"/>
        </w:sectPr>
        <w:spacing w:before="0" w:after="0" w:line="270" w:lineRule="exact"/>
        <w:ind w:left="0" w:right="408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batchRemove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将原集合，记名为</w:t>
      </w:r>
      <w:r>
        <w:rPr lang="zh-CN" sz="17" baseline="0" dirty="0">
          <w:jc w:val="left"/>
          <w:rFonts w:ascii="Lucida Console" w:hAnsi="Lucida Console" w:cs="Lucida Console"/>
          <w:color w:val="AA5500"/>
          <w:spacing w:val="-18"/>
          <w:sz w:val="17"/>
          <w:szCs w:val="17"/>
        </w:rPr>
        <w:t>A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用来控制循环，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w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是记录有多少个交集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88" name="Freeform 3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89" name="Freeform 3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90" name="Freeform 3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91" name="Freeform 3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92" name="Freeform 3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93" name="Freeform 39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94" name="Freeform 39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95" name="Freeform 39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396" name="Freeform 3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397" name="Freeform 3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398" name="Freeform 3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399" name="Freeform 3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-1176266</wp:posOffset>
            </wp:positionV>
            <wp:extent cx="5678213" cy="6044183"/>
            <wp:effectExtent l="0" t="0" r="0" b="0"/>
            <wp:wrapNone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>
                      <a:picLocks noChangeAspect="0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604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35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-1176266</wp:posOffset>
            </wp:positionV>
            <wp:extent cx="368459" cy="6031483"/>
            <wp:effectExtent l="0" t="0" r="0" b="0"/>
            <wp:wrapNone/>
            <wp:docPr id="401" name="Picture 4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>
                      <a:picLocks noChangeAspect="0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6031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-1176266</wp:posOffset>
            </wp:positionV>
            <wp:extent cx="5619174" cy="6028932"/>
            <wp:effectExtent l="0" t="0" r="0" b="0"/>
            <wp:wrapNone/>
            <wp:docPr id="402" name="Picture 40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>
                      <a:picLocks noChangeAspect="0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6028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参数中的集合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一次检测集合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中的元素是否有，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contains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有的话，就给集合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Preserve behavioral compatibility with AbstractCollection,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even if c.contains() throws.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contains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方法使用过程报异常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将剩下的元素都赋值给集合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arraycopy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这里有两个用途，在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removeAll()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时，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w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一直为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，就直接跟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clear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一样，全是为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//retainAll()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：没有一个交集返回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true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，有交集但不全交也返回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true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，而两个集合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相等的时候，返回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false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，所以不能根据返回值来确认两个集合是否有交集，而是通过原集合的大小是否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发生改变来判断，如果原集合中还有元素，则代表有交集，而元集合没有元素了，说明两个集合没有交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集。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clear to let GC do its work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11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022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总结：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函数，用户移除指定下标的元素，此时会把指定下标到数组末尾的元素向前移动一个单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位，并且会把数组最后一个元素设置为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，这样是为了方便之后将整个数组不被使用时，会被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GC</w:t>
      </w:r>
      <w:r>
        <w:rPr lang="zh-CN" sz="19" baseline="0" dirty="0">
          <w:jc w:val="left"/>
          <w:rFonts w:ascii="微软雅黑" w:hAnsi="微软雅黑" w:cs="微软雅黑"/>
          <w:color w:val="333333"/>
          <w:spacing w:val="-6"/>
          <w:sz w:val="19"/>
          <w:szCs w:val="19"/>
        </w:rPr>
        <w:t>，可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以作为小的技巧使用。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6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、其他方法	</w:t>
      </w:r>
      <w:hyperlink r:id="rId387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34" w:after="0" w:line="465" w:lineRule="exact"/>
        <w:ind w:left="990" w:right="86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set()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说明：设定指定下标索引的元素值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6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-339220</wp:posOffset>
            </wp:positionV>
            <wp:extent cx="5641423" cy="1743886"/>
            <wp:effectExtent l="0" t="0" r="0" b="0"/>
            <wp:wrapNone/>
            <wp:docPr id="403" name="Freeform 4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743886"/>
                    </a:xfrm>
                    <a:custGeom>
                      <a:rect l="l" t="t" r="r" b="b"/>
                      <a:pathLst>
                        <a:path w="7518400" h="2324100">
                          <a:moveTo>
                            <a:pt x="0" y="31750"/>
                          </a:moveTo>
                          <a:lnTo>
                            <a:pt x="0" y="2292350"/>
                          </a:lnTo>
                          <a:cubicBezTo>
                            <a:pt x="0" y="2296580"/>
                            <a:pt x="805" y="2300623"/>
                            <a:pt x="2416" y="2304517"/>
                          </a:cubicBezTo>
                          <a:cubicBezTo>
                            <a:pt x="4028" y="2308412"/>
                            <a:pt x="6322" y="2311847"/>
                            <a:pt x="9298" y="2314811"/>
                          </a:cubicBezTo>
                          <a:cubicBezTo>
                            <a:pt x="12275" y="2317788"/>
                            <a:pt x="15709" y="2320095"/>
                            <a:pt x="19599" y="2321707"/>
                          </a:cubicBezTo>
                          <a:cubicBezTo>
                            <a:pt x="23489" y="2323307"/>
                            <a:pt x="27539" y="2324100"/>
                            <a:pt x="31750" y="2324100"/>
                          </a:cubicBezTo>
                          <a:lnTo>
                            <a:pt x="7486650" y="2324100"/>
                          </a:lnTo>
                          <a:cubicBezTo>
                            <a:pt x="7490859" y="2324100"/>
                            <a:pt x="7494909" y="2323307"/>
                            <a:pt x="7498798" y="2321707"/>
                          </a:cubicBezTo>
                          <a:cubicBezTo>
                            <a:pt x="7502690" y="2320095"/>
                            <a:pt x="7506123" y="2317788"/>
                            <a:pt x="7509099" y="2314811"/>
                          </a:cubicBezTo>
                          <a:cubicBezTo>
                            <a:pt x="7512076" y="2311847"/>
                            <a:pt x="7514370" y="2308412"/>
                            <a:pt x="7515981" y="2304517"/>
                          </a:cubicBezTo>
                          <a:cubicBezTo>
                            <a:pt x="7517593" y="2300623"/>
                            <a:pt x="7518400" y="2296580"/>
                            <a:pt x="7518400" y="22923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50"/>
                            <a:pt x="7502690" y="4056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44"/>
                          </a:cubicBezTo>
                          <a:cubicBezTo>
                            <a:pt x="15709" y="4056"/>
                            <a:pt x="12275" y="6350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-339220</wp:posOffset>
            </wp:positionV>
            <wp:extent cx="5641423" cy="1743886"/>
            <wp:effectExtent l="0" t="0" r="0" b="0"/>
            <wp:wrapNone/>
            <wp:docPr id="404" name="Freeform 4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743886"/>
                    </a:xfrm>
                    <a:custGeom>
                      <a:rect l="l" t="t" r="r" b="b"/>
                      <a:pathLst>
                        <a:path w="7518400" h="2324100">
                          <a:moveTo>
                            <a:pt x="0" y="31750"/>
                          </a:moveTo>
                          <a:lnTo>
                            <a:pt x="0" y="2292350"/>
                          </a:lnTo>
                          <a:cubicBezTo>
                            <a:pt x="0" y="2296580"/>
                            <a:pt x="805" y="2300623"/>
                            <a:pt x="2416" y="2304517"/>
                          </a:cubicBezTo>
                          <a:cubicBezTo>
                            <a:pt x="4028" y="2308412"/>
                            <a:pt x="6322" y="2311847"/>
                            <a:pt x="9298" y="2314811"/>
                          </a:cubicBezTo>
                          <a:cubicBezTo>
                            <a:pt x="12275" y="2317788"/>
                            <a:pt x="15709" y="2320095"/>
                            <a:pt x="19599" y="2321707"/>
                          </a:cubicBezTo>
                          <a:cubicBezTo>
                            <a:pt x="23489" y="2323307"/>
                            <a:pt x="27539" y="2324100"/>
                            <a:pt x="31750" y="2324100"/>
                          </a:cubicBezTo>
                          <a:lnTo>
                            <a:pt x="7486650" y="2324100"/>
                          </a:lnTo>
                          <a:cubicBezTo>
                            <a:pt x="7490859" y="2324100"/>
                            <a:pt x="7494909" y="2323307"/>
                            <a:pt x="7498798" y="2321707"/>
                          </a:cubicBezTo>
                          <a:cubicBezTo>
                            <a:pt x="7502690" y="2320095"/>
                            <a:pt x="7506123" y="2317788"/>
                            <a:pt x="7509099" y="2314811"/>
                          </a:cubicBezTo>
                          <a:cubicBezTo>
                            <a:pt x="7512076" y="2311847"/>
                            <a:pt x="7514370" y="2308412"/>
                            <a:pt x="7515981" y="2304517"/>
                          </a:cubicBezTo>
                          <a:cubicBezTo>
                            <a:pt x="7517593" y="2300623"/>
                            <a:pt x="7518400" y="2296580"/>
                            <a:pt x="7518400" y="22923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21"/>
                          </a:cubicBezTo>
                          <a:cubicBezTo>
                            <a:pt x="7514370" y="15739"/>
                            <a:pt x="7512076" y="12304"/>
                            <a:pt x="7509099" y="9315"/>
                          </a:cubicBezTo>
                          <a:cubicBezTo>
                            <a:pt x="7506123" y="6350"/>
                            <a:pt x="7502690" y="4056"/>
                            <a:pt x="7498798" y="2431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44"/>
                          </a:cubicBezTo>
                          <a:cubicBezTo>
                            <a:pt x="15709" y="4056"/>
                            <a:pt x="12275" y="6350"/>
                            <a:pt x="9298" y="9315"/>
                          </a:cubicBezTo>
                          <a:cubicBezTo>
                            <a:pt x="6322" y="12304"/>
                            <a:pt x="4028" y="15739"/>
                            <a:pt x="2416" y="19621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61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-328095</wp:posOffset>
            </wp:positionV>
            <wp:extent cx="368459" cy="1744575"/>
            <wp:effectExtent l="0" t="0" r="0" b="0"/>
            <wp:wrapNone/>
            <wp:docPr id="405" name="Picture 40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>
                      <a:picLocks noChangeAspect="0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74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41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-315396</wp:posOffset>
            </wp:positionV>
            <wp:extent cx="5593776" cy="1715297"/>
            <wp:effectExtent l="0" t="0" r="0" b="0"/>
            <wp:wrapNone/>
            <wp:docPr id="406" name="Freeform 4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7"/>
                    </a:xfrm>
                    <a:custGeom>
                      <a:rect l="l" t="t" r="r" b="b"/>
                      <a:pathLst>
                        <a:path w="7454900" h="2286000">
                          <a:moveTo>
                            <a:pt x="0" y="2286000"/>
                          </a:moveTo>
                          <a:lnTo>
                            <a:pt x="7454900" y="2286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-315396</wp:posOffset>
            </wp:positionV>
            <wp:extent cx="5593776" cy="1715297"/>
            <wp:effectExtent l="0" t="0" r="0" b="0"/>
            <wp:wrapNone/>
            <wp:docPr id="407" name="Freeform 4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7"/>
                    </a:xfrm>
                    <a:custGeom>
                      <a:rect l="l" t="t" r="r" b="b"/>
                      <a:pathLst>
                        <a:path w="7454900" h="2286000">
                          <a:moveTo>
                            <a:pt x="0" y="2286000"/>
                          </a:moveTo>
                          <a:lnTo>
                            <a:pt x="7454900" y="2286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7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检验索引是否合法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rangeCheck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旧值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赋新值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返回旧值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3847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13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10" name="Freeform 4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11" name="Freeform 4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12" name="Freeform 4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13" name="Freeform 4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14" name="Freeform 4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15" name="Freeform 4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16" name="Freeform 4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17" name="Freeform 4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18" name="Freeform 41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19" name="Freeform 41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20" name="Freeform 42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21" name="Freeform 42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31" w:after="0" w:line="375" w:lineRule="exact"/>
        <w:ind w:left="990" w:right="107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xOf()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说明：从头开始查找与指定元素相等的元素，注意，是可以查找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元素的，意味着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中可以存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放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元素的。与此函数对应的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lastInd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xOf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，表示从尾部开始查找。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5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-510748</wp:posOffset>
            </wp:positionV>
            <wp:extent cx="5641423" cy="2601534"/>
            <wp:effectExtent l="0" t="0" r="0" b="0"/>
            <wp:wrapNone/>
            <wp:docPr id="422" name="Freeform 4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80"/>
                            <a:pt x="805" y="3443623"/>
                            <a:pt x="2416" y="3447517"/>
                          </a:cubicBezTo>
                          <a:cubicBezTo>
                            <a:pt x="4028" y="3451412"/>
                            <a:pt x="6322" y="3454847"/>
                            <a:pt x="9298" y="3457811"/>
                          </a:cubicBezTo>
                          <a:cubicBezTo>
                            <a:pt x="12275" y="3460800"/>
                            <a:pt x="15709" y="3463107"/>
                            <a:pt x="19599" y="3464707"/>
                          </a:cubicBezTo>
                          <a:cubicBezTo>
                            <a:pt x="23489" y="3466307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294"/>
                            <a:pt x="7498798" y="3464694"/>
                          </a:cubicBezTo>
                          <a:cubicBezTo>
                            <a:pt x="7502690" y="3463107"/>
                            <a:pt x="7506123" y="3460800"/>
                            <a:pt x="7509099" y="3457811"/>
                          </a:cubicBezTo>
                          <a:cubicBezTo>
                            <a:pt x="7512076" y="3454847"/>
                            <a:pt x="7514370" y="3451412"/>
                            <a:pt x="7515981" y="3447530"/>
                          </a:cubicBezTo>
                          <a:cubicBezTo>
                            <a:pt x="7517593" y="3443623"/>
                            <a:pt x="7518400" y="3439580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28"/>
                            <a:pt x="7515981" y="19633"/>
                          </a:cubicBezTo>
                          <a:cubicBezTo>
                            <a:pt x="7514370" y="15751"/>
                            <a:pt x="7512076" y="12304"/>
                            <a:pt x="7509099" y="9315"/>
                          </a:cubicBezTo>
                          <a:cubicBezTo>
                            <a:pt x="7506123" y="6350"/>
                            <a:pt x="7502690" y="4056"/>
                            <a:pt x="7498798" y="2444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44"/>
                          </a:cubicBezTo>
                          <a:cubicBezTo>
                            <a:pt x="15709" y="4056"/>
                            <a:pt x="12275" y="6350"/>
                            <a:pt x="9298" y="9315"/>
                          </a:cubicBezTo>
                          <a:cubicBezTo>
                            <a:pt x="6322" y="12304"/>
                            <a:pt x="4028" y="15751"/>
                            <a:pt x="2416" y="19633"/>
                          </a:cubicBezTo>
                          <a:cubicBezTo>
                            <a:pt x="805" y="23528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-510748</wp:posOffset>
            </wp:positionV>
            <wp:extent cx="5641423" cy="2601534"/>
            <wp:effectExtent l="0" t="0" r="0" b="0"/>
            <wp:wrapNone/>
            <wp:docPr id="423" name="Freeform 4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80"/>
                            <a:pt x="805" y="3443623"/>
                            <a:pt x="2416" y="3447517"/>
                          </a:cubicBezTo>
                          <a:cubicBezTo>
                            <a:pt x="4028" y="3451412"/>
                            <a:pt x="6322" y="3454847"/>
                            <a:pt x="9298" y="3457811"/>
                          </a:cubicBezTo>
                          <a:cubicBezTo>
                            <a:pt x="12275" y="3460800"/>
                            <a:pt x="15709" y="3463107"/>
                            <a:pt x="19599" y="3464707"/>
                          </a:cubicBezTo>
                          <a:cubicBezTo>
                            <a:pt x="23489" y="3466307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294"/>
                            <a:pt x="7498798" y="3464694"/>
                          </a:cubicBezTo>
                          <a:cubicBezTo>
                            <a:pt x="7502690" y="3463107"/>
                            <a:pt x="7506123" y="3460800"/>
                            <a:pt x="7509099" y="3457811"/>
                          </a:cubicBezTo>
                          <a:cubicBezTo>
                            <a:pt x="7512076" y="3454847"/>
                            <a:pt x="7514370" y="3451412"/>
                            <a:pt x="7515981" y="3447530"/>
                          </a:cubicBezTo>
                          <a:cubicBezTo>
                            <a:pt x="7517593" y="3443623"/>
                            <a:pt x="7518400" y="3439580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28"/>
                            <a:pt x="7515981" y="19633"/>
                          </a:cubicBezTo>
                          <a:cubicBezTo>
                            <a:pt x="7514370" y="15751"/>
                            <a:pt x="7512076" y="12304"/>
                            <a:pt x="7509099" y="9315"/>
                          </a:cubicBezTo>
                          <a:cubicBezTo>
                            <a:pt x="7506123" y="6350"/>
                            <a:pt x="7502690" y="4056"/>
                            <a:pt x="7498798" y="2444"/>
                          </a:cubicBezTo>
                          <a:cubicBezTo>
                            <a:pt x="7494909" y="819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19"/>
                            <a:pt x="19599" y="2444"/>
                          </a:cubicBezTo>
                          <a:cubicBezTo>
                            <a:pt x="15709" y="4056"/>
                            <a:pt x="12275" y="6350"/>
                            <a:pt x="9298" y="9315"/>
                          </a:cubicBezTo>
                          <a:cubicBezTo>
                            <a:pt x="6322" y="12304"/>
                            <a:pt x="4028" y="15751"/>
                            <a:pt x="2416" y="19633"/>
                          </a:cubicBezTo>
                          <a:cubicBezTo>
                            <a:pt x="805" y="23528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6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-499620</wp:posOffset>
            </wp:positionV>
            <wp:extent cx="368459" cy="2602011"/>
            <wp:effectExtent l="0" t="0" r="0" b="0"/>
            <wp:wrapNone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>
                      <a:picLocks noChangeAspect="0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602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5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-486925</wp:posOffset>
            </wp:positionV>
            <wp:extent cx="5593776" cy="2572946"/>
            <wp:effectExtent l="0" t="0" r="0" b="0"/>
            <wp:wrapNone/>
            <wp:docPr id="425" name="Freeform 4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-486925</wp:posOffset>
            </wp:positionV>
            <wp:extent cx="5593776" cy="2572946"/>
            <wp:effectExtent l="0" t="0" r="0" b="0"/>
            <wp:wrapNone/>
            <wp:docPr id="426" name="Freeform 4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4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从首开始查找数组里面是否存在指定元素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indexOf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查找的元素为空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遍历数组，找到第一个为空的元素，返回下标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查找的元素不为空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遍历数组，找到第一个和指定元素相等的元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素，返回下标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]))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没有找到，返回空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9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get()</w:t>
      </w:r>
      <w:r>
        <w:rPr lang="zh-CN" sz="19" baseline="0" dirty="0">
          <w:jc w:val="left"/>
          <w:rFonts w:ascii="微软雅黑" w:hAnsi="微软雅黑" w:cs="微软雅黑"/>
          <w:color w:val="333333"/>
          <w:spacing w:val="-2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6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-167687</wp:posOffset>
            </wp:positionV>
            <wp:extent cx="5641423" cy="1057766"/>
            <wp:effectExtent l="0" t="0" r="0" b="0"/>
            <wp:wrapNone/>
            <wp:docPr id="427" name="Freeform 4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92"/>
                            <a:pt x="805" y="1386235"/>
                            <a:pt x="2416" y="1390130"/>
                          </a:cubicBezTo>
                          <a:cubicBezTo>
                            <a:pt x="4028" y="1394012"/>
                            <a:pt x="6322" y="1397447"/>
                            <a:pt x="9298" y="1400411"/>
                          </a:cubicBezTo>
                          <a:cubicBezTo>
                            <a:pt x="12275" y="1403400"/>
                            <a:pt x="15709" y="1405707"/>
                            <a:pt x="19599" y="1407307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07"/>
                          </a:cubicBezTo>
                          <a:cubicBezTo>
                            <a:pt x="7502690" y="1405707"/>
                            <a:pt x="7506123" y="1403400"/>
                            <a:pt x="7509099" y="1400411"/>
                          </a:cubicBezTo>
                          <a:cubicBezTo>
                            <a:pt x="7512076" y="1397447"/>
                            <a:pt x="7514370" y="1394012"/>
                            <a:pt x="7515981" y="1390117"/>
                          </a:cubicBezTo>
                          <a:cubicBezTo>
                            <a:pt x="7517593" y="1386235"/>
                            <a:pt x="7518400" y="1382192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09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44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31"/>
                          </a:cubicBezTo>
                          <a:cubicBezTo>
                            <a:pt x="15709" y="4044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09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-167687</wp:posOffset>
            </wp:positionV>
            <wp:extent cx="5641423" cy="1057766"/>
            <wp:effectExtent l="0" t="0" r="0" b="0"/>
            <wp:wrapNone/>
            <wp:docPr id="428" name="Freeform 4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92"/>
                            <a:pt x="805" y="1386235"/>
                            <a:pt x="2416" y="1390130"/>
                          </a:cubicBezTo>
                          <a:cubicBezTo>
                            <a:pt x="4028" y="1394012"/>
                            <a:pt x="6322" y="1397447"/>
                            <a:pt x="9298" y="1400411"/>
                          </a:cubicBezTo>
                          <a:cubicBezTo>
                            <a:pt x="12275" y="1403400"/>
                            <a:pt x="15709" y="1405707"/>
                            <a:pt x="19599" y="1407307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07"/>
                          </a:cubicBezTo>
                          <a:cubicBezTo>
                            <a:pt x="7502690" y="1405707"/>
                            <a:pt x="7506123" y="1403400"/>
                            <a:pt x="7509099" y="1400411"/>
                          </a:cubicBezTo>
                          <a:cubicBezTo>
                            <a:pt x="7512076" y="1397447"/>
                            <a:pt x="7514370" y="1394012"/>
                            <a:pt x="7515981" y="1390117"/>
                          </a:cubicBezTo>
                          <a:cubicBezTo>
                            <a:pt x="7517593" y="1386235"/>
                            <a:pt x="7518400" y="1382192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15"/>
                            <a:pt x="7515981" y="19609"/>
                          </a:cubicBezTo>
                          <a:cubicBezTo>
                            <a:pt x="7514370" y="15727"/>
                            <a:pt x="7512076" y="12291"/>
                            <a:pt x="7509099" y="9302"/>
                          </a:cubicBezTo>
                          <a:cubicBezTo>
                            <a:pt x="7506123" y="6338"/>
                            <a:pt x="7502690" y="4044"/>
                            <a:pt x="7498798" y="2431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31"/>
                          </a:cubicBezTo>
                          <a:cubicBezTo>
                            <a:pt x="15709" y="4044"/>
                            <a:pt x="12275" y="6338"/>
                            <a:pt x="9298" y="9302"/>
                          </a:cubicBezTo>
                          <a:cubicBezTo>
                            <a:pt x="6322" y="12291"/>
                            <a:pt x="4028" y="15727"/>
                            <a:pt x="2416" y="19609"/>
                          </a:cubicBezTo>
                          <a:cubicBezTo>
                            <a:pt x="805" y="23515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7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-156569</wp:posOffset>
            </wp:positionV>
            <wp:extent cx="292223" cy="1063885"/>
            <wp:effectExtent l="0" t="0" r="0" b="0"/>
            <wp:wrapNone/>
            <wp:docPr id="429" name="Picture 42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>
                      <a:picLocks noChangeAspect="0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6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78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-143864</wp:posOffset>
            </wp:positionV>
            <wp:extent cx="5593776" cy="1029178"/>
            <wp:effectExtent l="0" t="0" r="0" b="0"/>
            <wp:wrapNone/>
            <wp:docPr id="430" name="Freeform 4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-143864</wp:posOffset>
            </wp:positionV>
            <wp:extent cx="5593776" cy="1029178"/>
            <wp:effectExtent l="0" t="0" r="0" b="0"/>
            <wp:wrapNone/>
            <wp:docPr id="431" name="Freeform 4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1" w:after="0" w:line="270" w:lineRule="exact"/>
        <w:ind w:left="0" w:right="489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检验索引是否合法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rangeCheck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321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300" w:lineRule="exact"/>
        <w:ind w:left="990" w:right="1276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函数会检查索引值是否合法（只检查是否大于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，而没有检查是否小于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），值得注意的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是，在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函数中存在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函数用于返回具体的元素，具体函数如下：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8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-46957</wp:posOffset>
            </wp:positionV>
            <wp:extent cx="5641423" cy="543177"/>
            <wp:effectExtent l="0" t="0" r="0" b="0"/>
            <wp:wrapNone/>
            <wp:docPr id="432" name="Freeform 4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92"/>
                            <a:pt x="805" y="700448"/>
                            <a:pt x="2416" y="704342"/>
                          </a:cubicBezTo>
                          <a:cubicBezTo>
                            <a:pt x="4028" y="708224"/>
                            <a:pt x="6322" y="711647"/>
                            <a:pt x="9298" y="714611"/>
                          </a:cubicBezTo>
                          <a:cubicBezTo>
                            <a:pt x="12275" y="717588"/>
                            <a:pt x="15709" y="719895"/>
                            <a:pt x="19599" y="721494"/>
                          </a:cubicBezTo>
                          <a:cubicBezTo>
                            <a:pt x="23489" y="723094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94"/>
                            <a:pt x="7498798" y="721494"/>
                          </a:cubicBezTo>
                          <a:cubicBezTo>
                            <a:pt x="7502690" y="719895"/>
                            <a:pt x="7506123" y="717588"/>
                            <a:pt x="7509099" y="714611"/>
                          </a:cubicBezTo>
                          <a:cubicBezTo>
                            <a:pt x="7512076" y="711647"/>
                            <a:pt x="7514370" y="708224"/>
                            <a:pt x="7515981" y="704330"/>
                          </a:cubicBezTo>
                          <a:cubicBezTo>
                            <a:pt x="7517593" y="700448"/>
                            <a:pt x="7518400" y="696392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28"/>
                            <a:pt x="7515981" y="19633"/>
                          </a:cubicBezTo>
                          <a:cubicBezTo>
                            <a:pt x="7514370" y="15751"/>
                            <a:pt x="7512076" y="12304"/>
                            <a:pt x="7509099" y="9315"/>
                          </a:cubicBezTo>
                          <a:cubicBezTo>
                            <a:pt x="7506123" y="6338"/>
                            <a:pt x="7502690" y="4044"/>
                            <a:pt x="7498798" y="2444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15"/>
                          </a:cubicBezTo>
                          <a:cubicBezTo>
                            <a:pt x="6322" y="12304"/>
                            <a:pt x="4028" y="15751"/>
                            <a:pt x="2416" y="19633"/>
                          </a:cubicBezTo>
                          <a:cubicBezTo>
                            <a:pt x="805" y="23528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-46957</wp:posOffset>
            </wp:positionV>
            <wp:extent cx="5641423" cy="543177"/>
            <wp:effectExtent l="0" t="0" r="0" b="0"/>
            <wp:wrapNone/>
            <wp:docPr id="433" name="Freeform 4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92"/>
                            <a:pt x="805" y="700448"/>
                            <a:pt x="2416" y="704342"/>
                          </a:cubicBezTo>
                          <a:cubicBezTo>
                            <a:pt x="4028" y="708224"/>
                            <a:pt x="6322" y="711647"/>
                            <a:pt x="9298" y="714611"/>
                          </a:cubicBezTo>
                          <a:cubicBezTo>
                            <a:pt x="12275" y="717588"/>
                            <a:pt x="15709" y="719895"/>
                            <a:pt x="19599" y="721494"/>
                          </a:cubicBezTo>
                          <a:cubicBezTo>
                            <a:pt x="23489" y="723094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94"/>
                            <a:pt x="7498798" y="721494"/>
                          </a:cubicBezTo>
                          <a:cubicBezTo>
                            <a:pt x="7502690" y="719895"/>
                            <a:pt x="7506123" y="717588"/>
                            <a:pt x="7509099" y="714611"/>
                          </a:cubicBezTo>
                          <a:cubicBezTo>
                            <a:pt x="7512076" y="711647"/>
                            <a:pt x="7514370" y="708224"/>
                            <a:pt x="7515981" y="704330"/>
                          </a:cubicBezTo>
                          <a:cubicBezTo>
                            <a:pt x="7517593" y="700448"/>
                            <a:pt x="7518400" y="696392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46"/>
                            <a:pt x="7517593" y="23528"/>
                            <a:pt x="7515981" y="19633"/>
                          </a:cubicBezTo>
                          <a:cubicBezTo>
                            <a:pt x="7514370" y="15751"/>
                            <a:pt x="7512076" y="12304"/>
                            <a:pt x="7509099" y="9315"/>
                          </a:cubicBezTo>
                          <a:cubicBezTo>
                            <a:pt x="7506123" y="6338"/>
                            <a:pt x="7502690" y="4044"/>
                            <a:pt x="7498798" y="2444"/>
                          </a:cubicBezTo>
                          <a:cubicBezTo>
                            <a:pt x="7494909" y="807"/>
                            <a:pt x="7490859" y="13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13"/>
                            <a:pt x="23489" y="807"/>
                            <a:pt x="19599" y="2444"/>
                          </a:cubicBezTo>
                          <a:cubicBezTo>
                            <a:pt x="15709" y="4044"/>
                            <a:pt x="12275" y="6338"/>
                            <a:pt x="9298" y="9315"/>
                          </a:cubicBezTo>
                          <a:cubicBezTo>
                            <a:pt x="6322" y="12304"/>
                            <a:pt x="4028" y="15751"/>
                            <a:pt x="2416" y="19633"/>
                          </a:cubicBezTo>
                          <a:cubicBezTo>
                            <a:pt x="805" y="23528"/>
                            <a:pt x="0" y="27546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-23133</wp:posOffset>
            </wp:positionV>
            <wp:extent cx="5593776" cy="514589"/>
            <wp:effectExtent l="0" t="0" r="0" b="0"/>
            <wp:wrapNone/>
            <wp:docPr id="434" name="Freeform 4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4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-35839</wp:posOffset>
            </wp:positionV>
            <wp:extent cx="292223" cy="548729"/>
            <wp:effectExtent l="0" t="0" r="0" b="0"/>
            <wp:wrapNone/>
            <wp:docPr id="435" name="Picture 43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>
                      <a:picLocks noChangeAspect="0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48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-23133</wp:posOffset>
            </wp:positionV>
            <wp:extent cx="5593776" cy="514589"/>
            <wp:effectExtent l="0" t="0" r="0" b="0"/>
            <wp:wrapNone/>
            <wp:docPr id="436" name="Freeform 4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];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363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说明：返回的值都经过了向下转型（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Object -&gt; 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），这些是对我们应用程序屏蔽的小细节。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4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、总结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 	</w:t>
      </w:r>
      <w:hyperlink r:id="rId408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可以存放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本质上就是一个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数组。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区别于数组的地方在于能够自动扩展大小，其中关键的方法就是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gorw()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veAll(collection c)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clear()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的区别就是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veAll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可以删除批量指定的元素，而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clear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是全是删除集合中的元素。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由于本质是数组，所以它在数据的查询方面会很快，而在插入删除这些方面，性能下降很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多，有移动很多数据才能达到应有的效果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RandomAccess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，所以在遍历它的时候推荐使用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for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循环。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Lin</w:t>
      </w:r>
      <w:r>
        <w:rPr lang="zh-CN" sz="36" baseline="0" dirty="0">
          <w:jc w:val="left"/>
          <w:rFonts w:ascii="宋体" w:hAnsi="宋体" w:cs="宋体"/>
          <w:color w:val="333333"/>
          <w:spacing w:val="-8"/>
          <w:sz w:val="36"/>
          <w:szCs w:val="36"/>
        </w:rPr>
        <w:t>k</w:t>
      </w:r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edList</w:t>
      </w:r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实践	</w:t>
      </w:r>
      <w:hyperlink r:id="rId409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spacing w:after="27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48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46841</wp:posOffset>
            </wp:positionV>
            <wp:extent cx="5650953" cy="9529"/>
            <wp:effectExtent l="0" t="0" r="0" b="0"/>
            <wp:wrapNone/>
            <wp:docPr id="437" name="Freeform 4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41" name="Freeform 4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42" name="Freeform 4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43" name="Freeform 4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44" name="Freeform 44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45" name="Freeform 44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46" name="Freeform 44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47" name="Freeform 44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48" name="Freeform 44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49" name="Freeform 44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50" name="Freeform 45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51" name="Freeform 45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52" name="Freeform 45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101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1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、引入	</w:t>
      </w:r>
      <w:hyperlink r:id="rId438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54" w:after="0" w:line="450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问题：在集合的任何位置（头部，中间，尾部）添加，获取，删除狗狗对象！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6" w:after="0" w:line="450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插入，删除操作频繁时，可使用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来提高效率。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提供对头部和尾部元素进行添加和删除操作的方法！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57" behindDoc="0" locked="0" layoutInCell="1" allowOverlap="1">
            <wp:simplePos x="0" y="0"/>
            <wp:positionH relativeFrom="page">
              <wp:posOffset>1397478</wp:posOffset>
            </wp:positionH>
            <wp:positionV relativeFrom="paragraph">
              <wp:posOffset>-409742</wp:posOffset>
            </wp:positionV>
            <wp:extent cx="4774243" cy="2544357"/>
            <wp:effectExtent l="0" t="0" r="0" b="0"/>
            <wp:wrapNone/>
            <wp:docPr id="453" name="Picture 45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>
                      <a:picLocks noChangeAspect="0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4243" cy="2544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的特殊方法】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62" behindDoc="0" locked="0" layoutInCell="1" allowOverlap="1">
            <wp:simplePos x="0" y="0"/>
            <wp:positionH relativeFrom="page">
              <wp:posOffset>1569007</wp:posOffset>
            </wp:positionH>
            <wp:positionV relativeFrom="paragraph">
              <wp:posOffset>-243919</wp:posOffset>
            </wp:positionV>
            <wp:extent cx="4431183" cy="1639061"/>
            <wp:effectExtent l="0" t="0" r="0" b="0"/>
            <wp:wrapNone/>
            <wp:docPr id="454" name="Picture 45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>
                      <a:picLocks noChangeAspect="0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1183" cy="1639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【小结】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6721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集合框架有何好处？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Java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集合框架中包含哪些接口和类？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有何异同？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2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Lin</w:t>
      </w:r>
      <w:r>
        <w:rPr lang="zh-CN" sz="31" baseline="0" dirty="0">
          <w:jc w:val="left"/>
          <w:rFonts w:ascii="宋体" w:hAnsi="宋体" w:cs="宋体"/>
          <w:color w:val="333333"/>
          <w:spacing w:val="-7"/>
          <w:sz w:val="31"/>
          <w:szCs w:val="31"/>
        </w:rPr>
        <w:t>k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edList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源码分析	</w:t>
      </w:r>
      <w:hyperlink r:id="rId439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92" w:after="0" w:line="300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前面我们分析了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的源码，这一章是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。我们都知道它的底层是由链表实现的，所以我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们要明白什么是链表？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1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Lin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k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edList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概述	</w:t>
      </w:r>
      <w:hyperlink r:id="rId440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56" name="Freeform 4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57" name="Freeform 4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58" name="Freeform 4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59" name="Freeform 4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60" name="Freeform 4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61" name="Freeform 4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62" name="Freeform 4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63" name="Freeform 4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64" name="Freeform 4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65" name="Freeform 4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66" name="Freeform 46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67" name="Freeform 4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2121714</wp:posOffset>
            </wp:positionH>
            <wp:positionV relativeFrom="paragraph">
              <wp:posOffset>-459997</wp:posOffset>
            </wp:positionV>
            <wp:extent cx="3325769" cy="2782593"/>
            <wp:effectExtent l="0" t="0" r="0" b="0"/>
            <wp:wrapNone/>
            <wp:docPr id="468" name="Picture 46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>
                      <a:picLocks noChangeAspect="0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5769" cy="2782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81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是一种可以在任何位置进行高效地插入和移除操作的有序序列，它是基于双向链表实现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981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edList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是一个继承于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actSequentialList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的双向链表。它也可以被当作堆栈、队列或双端队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列进行操作。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edList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</w:t>
      </w:r>
      <w:r>
        <w:rPr lang="zh-CN" sz="19" baseline="0" dirty="0">
          <w:jc w:val="left"/>
          <w:rFonts w:ascii="宋体" w:hAnsi="宋体" w:cs="宋体"/>
          <w:color w:val="333333"/>
          <w:spacing w:val="-27"/>
          <w:sz w:val="19"/>
          <w:szCs w:val="19"/>
        </w:rPr>
        <w:t> 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接口，能对它进行队列操作。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edList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Deque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接口，即能将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当作双端队列使用。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edList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Cloneable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接口，即覆盖了函数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clone()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，能克隆。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81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edList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</w:t>
      </w:r>
      <w:hyperlink r:id="rId469" w:history="1">
        <w:r>
          <w:rPr lang="zh-CN" sz="19" baseline="0" dirty="0">
            <w:jc w:val="left"/>
            <w:rFonts w:ascii="宋体" w:hAnsi="宋体" w:cs="宋体"/>
            <w:color w:val="333333"/>
            <w:spacing w:val="-12"/>
            <w:sz w:val="19"/>
            <w:szCs w:val="19"/>
          </w:rPr>
          <w:t>java.io.Serializable</w:t>
        </w:r>
        <w:r>
          <w:rPr lang="zh-CN" sz="19" baseline="0" dirty="0">
            <w:jc w:val="left"/>
            <w:rFonts w:ascii="微软雅黑" w:hAnsi="微软雅黑" w:cs="微软雅黑"/>
            <w:color w:val="333333"/>
            <w:sz w:val="19"/>
            <w:szCs w:val="19"/>
          </w:rPr>
          <w:t>接口，这意味着</w:t>
        </w:r>
        <w:r>
          <w:rPr lang="zh-CN" sz="19" baseline="0" dirty="0">
            <w:jc w:val="left"/>
            <w:rFonts w:ascii="宋体" w:hAnsi="宋体" w:cs="宋体"/>
            <w:color w:val="333333"/>
            <w:spacing w:val="-5"/>
            <w:sz w:val="19"/>
            <w:szCs w:val="19"/>
          </w:rPr>
          <w:t>Lin</w:t>
        </w:r>
        <w:r>
          <w:rPr lang="zh-CN" sz="19" baseline="0" dirty="0">
            <w:jc w:val="left"/>
            <w:rFonts w:ascii="宋体" w:hAnsi="宋体" w:cs="宋体"/>
            <w:color w:val="333333"/>
            <w:spacing w:val="-4"/>
            <w:sz w:val="19"/>
            <w:szCs w:val="19"/>
          </w:rPr>
          <w:t>k</w:t>
        </w:r>
        <w:r>
          <w:rPr lang="zh-CN" sz="19" baseline="0" dirty="0">
            <w:jc w:val="left"/>
            <w:rFonts w:ascii="宋体" w:hAnsi="宋体" w:cs="宋体"/>
            <w:color w:val="333333"/>
            <w:spacing w:val="-5"/>
            <w:sz w:val="19"/>
            <w:szCs w:val="19"/>
          </w:rPr>
          <w:t>edList</w:t>
        </w:r>
        <w:r>
          <w:rPr lang="zh-CN" sz="19" baseline="0" dirty="0">
            <w:jc w:val="left"/>
            <w:rFonts w:ascii="微软雅黑" w:hAnsi="微软雅黑" w:cs="微软雅黑"/>
            <w:color w:val="333333"/>
            <w:sz w:val="19"/>
            <w:szCs w:val="19"/>
          </w:rPr>
          <w:t>支持序列化，能通过序列化去传输。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edList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是非同步的。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2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Lin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k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edList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的数据结构	</w:t>
      </w:r>
      <w:hyperlink r:id="rId455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0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【基础知识补充】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单向链表：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element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：用来存放元素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" w:after="0" w:line="450" w:lineRule="exact"/>
        <w:ind w:left="990" w:right="86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 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：用来指向下一个节点元素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通过每个结点的指针指向下一个结点从而链接起来的结构，最后一个节点的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27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-234486</wp:posOffset>
            </wp:positionV>
            <wp:extent cx="5650950" cy="1400825"/>
            <wp:effectExtent l="0" t="0" r="0" b="0"/>
            <wp:wrapNone/>
            <wp:docPr id="470" name="Picture 47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>
                      <a:picLocks noChangeAspect="0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40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单向循环链表：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" w:after="0" w:line="450" w:lineRule="exact"/>
        <w:ind w:left="990" w:right="2596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element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xt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跟前面一样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在单向链表的最后一个节点的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会指向头节点，而不是指向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，这样存成一个环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72" name="Freeform 4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73" name="Freeform 4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74" name="Freeform 4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75" name="Freeform 4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76" name="Freeform 4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77" name="Freeform 4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78" name="Freeform 4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79" name="Freeform 4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80" name="Freeform 4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81" name="Freeform 4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82" name="Freeform 4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83" name="Freeform 4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-284737</wp:posOffset>
            </wp:positionV>
            <wp:extent cx="5650950" cy="1629532"/>
            <wp:effectExtent l="0" t="0" r="0" b="0"/>
            <wp:wrapNone/>
            <wp:docPr id="484" name="Picture 4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>
                      <a:picLocks noChangeAspect="0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629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双向链表：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element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：存放元素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 p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：用来指向前一个元素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0" w:after="0" w:line="375" w:lineRule="exact"/>
        <w:ind w:left="990" w:right="108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 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：指向后一个元素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双向链表是包含两个指针的，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指向前一个节点，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指向后一个节点，但是第一个节点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head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e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，最后一个节点的</w:t>
      </w:r>
      <w:r>
        <w:rPr lang="zh-CN" sz="19" baseline="0" dirty="0">
          <w:jc w:val="left"/>
          <w:rFonts w:ascii="宋体" w:hAnsi="宋体" w:cs="宋体"/>
          <w:color w:val="333333"/>
          <w:spacing w:val="-26"/>
          <w:sz w:val="19"/>
          <w:szCs w:val="19"/>
        </w:rPr>
        <w:t>tail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71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-234907</wp:posOffset>
            </wp:positionV>
            <wp:extent cx="5650950" cy="1210237"/>
            <wp:effectExtent l="0" t="0" r="0" b="0"/>
            <wp:wrapNone/>
            <wp:docPr id="485" name="Picture 48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>
                      <a:picLocks noChangeAspect="0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21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双向循环链表：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6" w:after="0" w:line="450" w:lineRule="exact"/>
        <w:ind w:left="990" w:right="1712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element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xt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跟前面的一样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第一个节点的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指向最后一个节点，最后一个节点的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指向第一个节点，也形成一个</w:t>
      </w:r>
      <w:r>
        <w:rPr lang="zh-CN" sz="19" baseline="0" dirty="0">
          <w:jc w:val="left"/>
          <w:rFonts w:ascii="宋体" w:hAnsi="宋体" w:cs="宋体"/>
          <w:color w:val="333333"/>
          <w:spacing w:val="-122"/>
          <w:sz w:val="19"/>
          <w:szCs w:val="19"/>
        </w:rPr>
        <w:t>“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环</w:t>
      </w:r>
      <w:r>
        <w:rPr lang="zh-CN" sz="19" baseline="0" dirty="0">
          <w:jc w:val="left"/>
          <w:rFonts w:ascii="宋体" w:hAnsi="宋体" w:cs="宋体"/>
          <w:color w:val="333333"/>
          <w:spacing w:val="-122"/>
          <w:sz w:val="19"/>
          <w:szCs w:val="19"/>
        </w:rPr>
        <w:t>”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9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-234528</wp:posOffset>
            </wp:positionV>
            <wp:extent cx="5650950" cy="2020238"/>
            <wp:effectExtent l="0" t="0" r="0" b="0"/>
            <wp:wrapNone/>
            <wp:docPr id="486" name="Picture 48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>
                      <a:picLocks noChangeAspect="0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2020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的数据结构】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98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-59420</wp:posOffset>
            </wp:positionV>
            <wp:extent cx="5650950" cy="781412"/>
            <wp:effectExtent l="0" t="0" r="0" b="0"/>
            <wp:wrapNone/>
            <wp:docPr id="487" name="Picture 48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>
                      <a:picLocks noChangeAspect="0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781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8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105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如上图所示，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底层使用的双向链表结构，有一个头结点和一个尾结点，双向链表意味着我们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可以从头开始正向遍历，或者是从尾开始逆向遍历，并且可以针对头部和尾部进行相应的操作。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3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Lin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k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edList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的特性	</w:t>
      </w:r>
      <w:hyperlink r:id="rId471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6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89" name="Freeform 4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90" name="Freeform 4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91" name="Freeform 4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92" name="Freeform 4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93" name="Freeform 49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94" name="Freeform 49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95" name="Freeform 49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496" name="Freeform 4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497" name="Freeform 4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498" name="Freeform 4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499" name="Freeform 4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00" name="Freeform 5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3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在我们平常中，我们只知道一些常识性的特点：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1" w:after="0" w:line="457" w:lineRule="exact"/>
        <w:ind w:left="990" w:right="3726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）是通过链表实现的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）如果在频繁的插入，或者删除数据时，就用</w:t>
      </w:r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性能会更好。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那我们通过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去查看它的一些特性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5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-561529</wp:posOffset>
            </wp:positionV>
            <wp:extent cx="5641423" cy="2601534"/>
            <wp:effectExtent l="0" t="0" r="0" b="0"/>
            <wp:wrapNone/>
            <wp:docPr id="501" name="Freeform 5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92"/>
                            <a:pt x="805" y="3443635"/>
                            <a:pt x="2416" y="3447530"/>
                          </a:cubicBezTo>
                          <a:cubicBezTo>
                            <a:pt x="4028" y="3451449"/>
                            <a:pt x="6322" y="3454822"/>
                            <a:pt x="9298" y="3457848"/>
                          </a:cubicBezTo>
                          <a:cubicBezTo>
                            <a:pt x="12275" y="3460800"/>
                            <a:pt x="15709" y="3463107"/>
                            <a:pt x="19599" y="3464719"/>
                          </a:cubicBezTo>
                          <a:cubicBezTo>
                            <a:pt x="23489" y="3466282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282"/>
                            <a:pt x="7498798" y="3464719"/>
                          </a:cubicBezTo>
                          <a:cubicBezTo>
                            <a:pt x="7502690" y="3463107"/>
                            <a:pt x="7506123" y="3460800"/>
                            <a:pt x="7509099" y="3457848"/>
                          </a:cubicBezTo>
                          <a:cubicBezTo>
                            <a:pt x="7512076" y="3454822"/>
                            <a:pt x="7514370" y="3451449"/>
                            <a:pt x="7515981" y="3447530"/>
                          </a:cubicBezTo>
                          <a:cubicBezTo>
                            <a:pt x="7517593" y="3443635"/>
                            <a:pt x="7518400" y="3439592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-561529</wp:posOffset>
            </wp:positionV>
            <wp:extent cx="5641423" cy="2601534"/>
            <wp:effectExtent l="0" t="0" r="0" b="0"/>
            <wp:wrapNone/>
            <wp:docPr id="502" name="Freeform 5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92"/>
                            <a:pt x="805" y="3443635"/>
                            <a:pt x="2416" y="3447530"/>
                          </a:cubicBezTo>
                          <a:cubicBezTo>
                            <a:pt x="4028" y="3451449"/>
                            <a:pt x="6322" y="3454822"/>
                            <a:pt x="9298" y="3457848"/>
                          </a:cubicBezTo>
                          <a:cubicBezTo>
                            <a:pt x="12275" y="3460800"/>
                            <a:pt x="15709" y="3463107"/>
                            <a:pt x="19599" y="3464719"/>
                          </a:cubicBezTo>
                          <a:cubicBezTo>
                            <a:pt x="23489" y="3466282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282"/>
                            <a:pt x="7498798" y="3464719"/>
                          </a:cubicBezTo>
                          <a:cubicBezTo>
                            <a:pt x="7502690" y="3463107"/>
                            <a:pt x="7506123" y="3460800"/>
                            <a:pt x="7509099" y="3457848"/>
                          </a:cubicBezTo>
                          <a:cubicBezTo>
                            <a:pt x="7512076" y="3454822"/>
                            <a:pt x="7514370" y="3451449"/>
                            <a:pt x="7515981" y="3447530"/>
                          </a:cubicBezTo>
                          <a:cubicBezTo>
                            <a:pt x="7517593" y="3443635"/>
                            <a:pt x="7518400" y="3439592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7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-550412</wp:posOffset>
            </wp:positionV>
            <wp:extent cx="292223" cy="2605013"/>
            <wp:effectExtent l="0" t="0" r="0" b="0"/>
            <wp:wrapNone/>
            <wp:docPr id="503" name="Picture 50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>
                      <a:picLocks noChangeAspect="0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2605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3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-537706</wp:posOffset>
            </wp:positionV>
            <wp:extent cx="5593776" cy="2572946"/>
            <wp:effectExtent l="0" t="0" r="0" b="0"/>
            <wp:wrapNone/>
            <wp:docPr id="504" name="Freeform 5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-537706</wp:posOffset>
            </wp:positionV>
            <wp:extent cx="5593776" cy="2572946"/>
            <wp:effectExtent l="0" t="0" r="0" b="0"/>
            <wp:wrapNone/>
            <wp:docPr id="505" name="Freeform 5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6" w:after="0" w:line="270" w:lineRule="exact"/>
        <w:ind w:left="0" w:right="-29" w:firstLine="0"/>
      </w:pPr>
      <w:r/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Doubly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`List`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`Deque`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interfaces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optional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permits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including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`null`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  <w:jc w:val="both"/>
      </w:pP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这告诉我们，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是一个双向链表，并且实现了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Deque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接口中所有的列表操作，并且能存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储任何元素，包括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，这里我们可以知道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除了可以当链表使用，还可以当作队列使用，并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能进行相应的操作。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9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perform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could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expected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doubly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traverse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from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beginning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whichever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closer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specified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8195" w:space="0"/>
          </w:cols>
          <w:docGrid w:linePitch="360"/>
        </w:sectPr>
        <w:spacing w:before="0" w:after="0" w:line="270" w:lineRule="exact"/>
        <w:ind w:left="0" w:right="-37" w:firstLine="0"/>
        <w:jc w:val="both"/>
      </w:pP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这个告诉我们，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在执行任何操作的时候，都必须先遍历此列表来靠近通过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查找我们所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需要的的值。通俗点讲，这就告诉了我们这个是顺序存取，每次操作必须先按开始到结束的顺序遍历，随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机存取，就是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，能够通过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。随便访问其中的任意位置的数据，这就是随机列表的意思。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69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中接下来讲的一大堆，就是说明</w:t>
      </w:r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是一个非线程安全的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(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异步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，其中在操作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Inte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pacing w:val="-5"/>
          <w:sz w:val="19"/>
          <w:szCs w:val="19"/>
        </w:rPr>
        <w:t>时，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如果改变列表结构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(adddelete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等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，会发生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" w:after="0" w:line="453" w:lineRule="exact"/>
        <w:ind w:left="990" w:right="969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再次总结一下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的特性：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）异步，也就是非线程安全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）双向链表。由于实现了</w:t>
      </w:r>
      <w:r>
        <w:rPr lang="zh-CN" sz="19" baseline="0" dirty="0">
          <w:jc w:val="left"/>
          <w:rFonts w:ascii="宋体" w:hAnsi="宋体" w:cs="宋体"/>
          <w:color w:val="333333"/>
          <w:spacing w:val="-30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Deque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接口，能够当作队列来使用。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链表：查询效率不高，但是插入和删除这种操作性能好。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）是顺序存取结构（注意和随机存取结构两个概念搞清楚）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4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、继承结构以及层次关系	</w:t>
      </w:r>
      <w:hyperlink r:id="rId488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11" behindDoc="0" locked="0" layoutInCell="1" allowOverlap="1">
            <wp:simplePos x="0" y="0"/>
            <wp:positionH relativeFrom="page">
              <wp:posOffset>2388538</wp:posOffset>
            </wp:positionH>
            <wp:positionV relativeFrom="paragraph">
              <wp:posOffset>-228350</wp:posOffset>
            </wp:positionV>
            <wp:extent cx="2792122" cy="1534237"/>
            <wp:effectExtent l="0" t="0" r="0" b="0"/>
            <wp:wrapNone/>
            <wp:docPr id="506" name="Picture 50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>
                      <a:picLocks noChangeAspect="0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2122" cy="153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75" w:lineRule="exact"/>
        <w:ind w:left="990" w:right="100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【分析】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我们可以看到，</w:t>
      </w:r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在最底层，说明他的功能最为强大，并且细心的还会发现，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有四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层，这里多了一层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actSequentialList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的抽象类，为什么呢？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0" w:after="0" w:line="375" w:lineRule="exact"/>
        <w:ind w:left="990" w:right="1008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我们会发现：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）减少实现顺序存取（例如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）这种类的工作，通俗的讲就是方便，抽象出类似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这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种类的一些共同的方法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0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07" name="Freeform 5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08" name="Freeform 5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09" name="Freeform 5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10" name="Freeform 5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11" name="Freeform 5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12" name="Freeform 5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13" name="Freeform 5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14" name="Freeform 5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15" name="Freeform 5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16" name="Freeform 5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17" name="Freeform 5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18" name="Freeform 51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93" w:after="0" w:line="300" w:lineRule="exact"/>
        <w:ind w:left="990" w:right="947" w:firstLine="0"/>
        <w:jc w:val="both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）既然有了上面这句话，那么以后如果自己想实现顺序存取这种特性的类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(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就是链表形式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，那么就继承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actSequentialList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抽象类，如果想像数组那样的随机存取的类，那么就去实现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acList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6"/>
          <w:sz w:val="19"/>
          <w:szCs w:val="19"/>
        </w:rPr>
        <w:t>抽象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94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）这样的分层，就很符合我们抽象的概念，越在高处的类，就越抽象，往在底层的类，就越有自己独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特的个性。自己要慢慢领会这种思想。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72" w:after="0" w:line="300" w:lineRule="exact"/>
        <w:ind w:left="990" w:right="94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的类继承结构很有意思，我们着重要看是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Deque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Deque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接口表示是一个双端队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列，那么也意味着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是双端队列的一种实现，所以，基于双端队列的操作在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中全部有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效。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79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-1019408</wp:posOffset>
            </wp:positionV>
            <wp:extent cx="5641423" cy="5689070"/>
            <wp:effectExtent l="0" t="0" r="0" b="0"/>
            <wp:wrapNone/>
            <wp:docPr id="519" name="Freeform 5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689070"/>
                    </a:xfrm>
                    <a:custGeom>
                      <a:rect l="l" t="t" r="r" b="b"/>
                      <a:pathLst>
                        <a:path w="7518400" h="7581900">
                          <a:moveTo>
                            <a:pt x="0" y="31750"/>
                          </a:moveTo>
                          <a:lnTo>
                            <a:pt x="0" y="7550150"/>
                          </a:lnTo>
                          <a:cubicBezTo>
                            <a:pt x="0" y="7554367"/>
                            <a:pt x="805" y="7558435"/>
                            <a:pt x="2416" y="7562330"/>
                          </a:cubicBezTo>
                          <a:cubicBezTo>
                            <a:pt x="4028" y="7566249"/>
                            <a:pt x="6322" y="7569647"/>
                            <a:pt x="9298" y="7572648"/>
                          </a:cubicBezTo>
                          <a:cubicBezTo>
                            <a:pt x="12275" y="7575625"/>
                            <a:pt x="15709" y="7577907"/>
                            <a:pt x="19599" y="7579519"/>
                          </a:cubicBezTo>
                          <a:cubicBezTo>
                            <a:pt x="23489" y="7581082"/>
                            <a:pt x="27539" y="7581900"/>
                            <a:pt x="31750" y="7581900"/>
                          </a:cubicBezTo>
                          <a:lnTo>
                            <a:pt x="7486650" y="7581900"/>
                          </a:lnTo>
                          <a:cubicBezTo>
                            <a:pt x="7490859" y="7581900"/>
                            <a:pt x="7494909" y="7581082"/>
                            <a:pt x="7498798" y="7579519"/>
                          </a:cubicBezTo>
                          <a:cubicBezTo>
                            <a:pt x="7502690" y="7577907"/>
                            <a:pt x="7506123" y="7575625"/>
                            <a:pt x="7509099" y="7572648"/>
                          </a:cubicBezTo>
                          <a:cubicBezTo>
                            <a:pt x="7512076" y="7569647"/>
                            <a:pt x="7514370" y="7566249"/>
                            <a:pt x="7515981" y="7562330"/>
                          </a:cubicBezTo>
                          <a:cubicBezTo>
                            <a:pt x="7517593" y="7558435"/>
                            <a:pt x="7518400" y="7554367"/>
                            <a:pt x="7518400" y="7550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19"/>
                            <a:pt x="19599" y="2407"/>
                          </a:cubicBezTo>
                          <a:cubicBezTo>
                            <a:pt x="15709" y="4044"/>
                            <a:pt x="12275" y="6350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8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-1019408</wp:posOffset>
            </wp:positionV>
            <wp:extent cx="5641423" cy="5689070"/>
            <wp:effectExtent l="0" t="0" r="0" b="0"/>
            <wp:wrapNone/>
            <wp:docPr id="520" name="Freeform 5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689070"/>
                    </a:xfrm>
                    <a:custGeom>
                      <a:rect l="l" t="t" r="r" b="b"/>
                      <a:pathLst>
                        <a:path w="7518400" h="7581900">
                          <a:moveTo>
                            <a:pt x="0" y="31750"/>
                          </a:moveTo>
                          <a:lnTo>
                            <a:pt x="0" y="7550150"/>
                          </a:lnTo>
                          <a:cubicBezTo>
                            <a:pt x="0" y="7554367"/>
                            <a:pt x="805" y="7558435"/>
                            <a:pt x="2416" y="7562330"/>
                          </a:cubicBezTo>
                          <a:cubicBezTo>
                            <a:pt x="4028" y="7566249"/>
                            <a:pt x="6322" y="7569647"/>
                            <a:pt x="9298" y="7572648"/>
                          </a:cubicBezTo>
                          <a:cubicBezTo>
                            <a:pt x="12275" y="7575625"/>
                            <a:pt x="15709" y="7577907"/>
                            <a:pt x="19599" y="7579519"/>
                          </a:cubicBezTo>
                          <a:cubicBezTo>
                            <a:pt x="23489" y="7581082"/>
                            <a:pt x="27539" y="7581900"/>
                            <a:pt x="31750" y="7581900"/>
                          </a:cubicBezTo>
                          <a:lnTo>
                            <a:pt x="7486650" y="7581900"/>
                          </a:lnTo>
                          <a:cubicBezTo>
                            <a:pt x="7490859" y="7581900"/>
                            <a:pt x="7494909" y="7581082"/>
                            <a:pt x="7498798" y="7579519"/>
                          </a:cubicBezTo>
                          <a:cubicBezTo>
                            <a:pt x="7502690" y="7577907"/>
                            <a:pt x="7506123" y="7575625"/>
                            <a:pt x="7509099" y="7572648"/>
                          </a:cubicBezTo>
                          <a:cubicBezTo>
                            <a:pt x="7512076" y="7569647"/>
                            <a:pt x="7514370" y="7566249"/>
                            <a:pt x="7515981" y="7562330"/>
                          </a:cubicBezTo>
                          <a:cubicBezTo>
                            <a:pt x="7517593" y="7558435"/>
                            <a:pt x="7518400" y="7554367"/>
                            <a:pt x="7518400" y="7550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19"/>
                            <a:pt x="19599" y="2407"/>
                          </a:cubicBezTo>
                          <a:cubicBezTo>
                            <a:pt x="15709" y="4044"/>
                            <a:pt x="12275" y="6350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7" behindDoc="1" locked="0" layoutInCell="1" allowOverlap="1">
            <wp:simplePos x="0" y="0"/>
            <wp:positionH relativeFrom="page">
              <wp:posOffset>968654</wp:posOffset>
            </wp:positionH>
            <wp:positionV relativeFrom="paragraph">
              <wp:posOffset>-995584</wp:posOffset>
            </wp:positionV>
            <wp:extent cx="5593776" cy="5660482"/>
            <wp:effectExtent l="0" t="0" r="0" b="0"/>
            <wp:wrapNone/>
            <wp:docPr id="521" name="Freeform 5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660482"/>
                    </a:xfrm>
                    <a:custGeom>
                      <a:rect l="l" t="t" r="r" b="b"/>
                      <a:pathLst>
                        <a:path w="7454900" h="7543800">
                          <a:moveTo>
                            <a:pt x="0" y="7543800"/>
                          </a:moveTo>
                          <a:lnTo>
                            <a:pt x="7454900" y="7543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7543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879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-1008288</wp:posOffset>
            </wp:positionV>
            <wp:extent cx="368459" cy="5697128"/>
            <wp:effectExtent l="0" t="0" r="0" b="0"/>
            <wp:wrapNone/>
            <wp:docPr id="522" name="Picture 52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>
                      <a:picLocks noChangeAspect="0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5697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0" behindDoc="1" locked="0" layoutInCell="1" allowOverlap="1">
            <wp:simplePos x="0" y="0"/>
            <wp:positionH relativeFrom="page">
              <wp:posOffset>968654</wp:posOffset>
            </wp:positionH>
            <wp:positionV relativeFrom="paragraph">
              <wp:posOffset>-995584</wp:posOffset>
            </wp:positionV>
            <wp:extent cx="5593776" cy="5660482"/>
            <wp:effectExtent l="0" t="0" r="0" b="0"/>
            <wp:wrapNone/>
            <wp:docPr id="523" name="Freeform 5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660482"/>
                    </a:xfrm>
                    <a:custGeom>
                      <a:rect l="l" t="t" r="r" b="b"/>
                      <a:pathLst>
                        <a:path w="7454900" h="7543800">
                          <a:moveTo>
                            <a:pt x="0" y="7543800"/>
                          </a:moveTo>
                          <a:lnTo>
                            <a:pt x="7454900" y="7543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7543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abstract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AbstractSequentialList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32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这里第一段就解释了这个类的作用，这个类为实现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接口提供了一些重要的方法，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尽最大努力去减少实现这个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“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顺序存取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”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的特性的数据存储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例如链表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的什么鬼，对于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随机存取数据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例如数组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的类应该优先使用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AbstractList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从上面就可以大概知道，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AbstractSwquentialList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这个类是为了减少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这种顺序存取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的类的代码复杂度而抽象的一个类，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1" w:after="0" w:line="270" w:lineRule="exact"/>
        <w:ind w:left="0" w:right="32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provides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skeletal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implementation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interface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minimize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effort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required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implement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interface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backed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by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"sequential access"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store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random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access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should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used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preference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这一段大概讲的就是这个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AbstractSequentialList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这个类和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AbstractList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这个类是完全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pacing w:val="-5"/>
          <w:sz w:val="17"/>
          <w:szCs w:val="17"/>
        </w:rPr>
        <w:t>相反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的。比如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get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add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这个方法的实现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opposite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AbstractList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sense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"random access"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methods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's list iterator, instead of the other way around.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这里就是讲一些我们自己要继承该类，该做些什么事情，一些规范。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92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programmer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needs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only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extend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provide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implementations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listIterator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methods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programmer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only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iterator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's  </w:t>
      </w:r>
      <w:r/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hasNext, next, hasPrevious, previous and index methods.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2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modifiable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programmer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should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additionally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iterator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's set method. For a variable-size list the programmer should  </w:t>
      </w:r>
      <w:r/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additionally implement the list iterator'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methods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98" w:space="0"/>
          </w:cols>
          <w:docGrid w:linePitch="360"/>
        </w:sectPr>
        <w:spacing w:before="0" w:after="0" w:line="270" w:lineRule="exact"/>
        <w:ind w:left="0" w:right="-2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programmer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should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generally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provide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argument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constructor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recommendation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interface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specification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【接口实现分析】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8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-167662</wp:posOffset>
            </wp:positionV>
            <wp:extent cx="5641423" cy="1057766"/>
            <wp:effectExtent l="0" t="0" r="0" b="0"/>
            <wp:wrapNone/>
            <wp:docPr id="524" name="Freeform 524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92"/>
                            <a:pt x="805" y="1386235"/>
                            <a:pt x="2416" y="1390130"/>
                          </a:cubicBezTo>
                          <a:cubicBezTo>
                            <a:pt x="4028" y="1394049"/>
                            <a:pt x="6322" y="1397447"/>
                            <a:pt x="9298" y="1400448"/>
                          </a:cubicBezTo>
                          <a:cubicBezTo>
                            <a:pt x="12275" y="1403400"/>
                            <a:pt x="15709" y="1405682"/>
                            <a:pt x="19599" y="1407294"/>
                          </a:cubicBezTo>
                          <a:cubicBezTo>
                            <a:pt x="23489" y="1408882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882"/>
                            <a:pt x="7498798" y="1407294"/>
                          </a:cubicBezTo>
                          <a:cubicBezTo>
                            <a:pt x="7502690" y="1405682"/>
                            <a:pt x="7506123" y="1403400"/>
                            <a:pt x="7509099" y="1400448"/>
                          </a:cubicBezTo>
                          <a:cubicBezTo>
                            <a:pt x="7512076" y="1397447"/>
                            <a:pt x="7514370" y="1394049"/>
                            <a:pt x="7515981" y="1390130"/>
                          </a:cubicBezTo>
                          <a:cubicBezTo>
                            <a:pt x="7517593" y="1386235"/>
                            <a:pt x="7518400" y="1382192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-167662</wp:posOffset>
            </wp:positionV>
            <wp:extent cx="5641423" cy="1057766"/>
            <wp:effectExtent l="0" t="0" r="0" b="0"/>
            <wp:wrapNone/>
            <wp:docPr id="525" name="Freeform 525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92"/>
                            <a:pt x="805" y="1386235"/>
                            <a:pt x="2416" y="1390130"/>
                          </a:cubicBezTo>
                          <a:cubicBezTo>
                            <a:pt x="4028" y="1394049"/>
                            <a:pt x="6322" y="1397447"/>
                            <a:pt x="9298" y="1400448"/>
                          </a:cubicBezTo>
                          <a:cubicBezTo>
                            <a:pt x="12275" y="1403400"/>
                            <a:pt x="15709" y="1405682"/>
                            <a:pt x="19599" y="1407294"/>
                          </a:cubicBezTo>
                          <a:cubicBezTo>
                            <a:pt x="23489" y="1408882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882"/>
                            <a:pt x="7498798" y="1407294"/>
                          </a:cubicBezTo>
                          <a:cubicBezTo>
                            <a:pt x="7502690" y="1405682"/>
                            <a:pt x="7506123" y="1403400"/>
                            <a:pt x="7509099" y="1400448"/>
                          </a:cubicBezTo>
                          <a:cubicBezTo>
                            <a:pt x="7512076" y="1397447"/>
                            <a:pt x="7514370" y="1394049"/>
                            <a:pt x="7515981" y="1390130"/>
                          </a:cubicBezTo>
                          <a:cubicBezTo>
                            <a:pt x="7517593" y="1386235"/>
                            <a:pt x="7518400" y="1382192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6004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-156536</wp:posOffset>
            </wp:positionV>
            <wp:extent cx="292223" cy="1058750"/>
            <wp:effectExtent l="0" t="0" r="0" b="0"/>
            <wp:wrapNone/>
            <wp:docPr id="526" name="Picture 52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>
                      <a:picLocks noChangeAspect="0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90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-143838</wp:posOffset>
            </wp:positionV>
            <wp:extent cx="5593776" cy="1029178"/>
            <wp:effectExtent l="0" t="0" r="0" b="0"/>
            <wp:wrapNone/>
            <wp:docPr id="527" name="Freeform 527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-143838</wp:posOffset>
            </wp:positionV>
            <wp:extent cx="5593776" cy="1029178"/>
            <wp:effectExtent l="0" t="0" r="0" b="0"/>
            <wp:wrapNone/>
            <wp:docPr id="528" name="Freeform 528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LinkedList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AbstractSequentialList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Deque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hyperlink r:id="rId184" w:history="1"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java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io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Serializable</w:t>
        </w:r>
      </w:hyperlink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691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4" w:after="0" w:line="450" w:lineRule="exact"/>
        <w:ind w:left="990" w:right="4433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接口：列表，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set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、等一些对列表进行操作的方法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Deque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接口：有队列的各种特性，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3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32" name="Freeform 5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33" name="Freeform 5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34" name="Freeform 5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35" name="Freeform 5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36" name="Freeform 5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37" name="Freeform 5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38" name="Freeform 5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39" name="Freeform 5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40" name="Freeform 5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41" name="Freeform 5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42" name="Freeform 5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43" name="Freeform 5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Cloneable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接口：能够复制，使用那个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co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4" w:after="0" w:line="382" w:lineRule="exact"/>
        <w:ind w:left="990" w:right="995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Serializable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接口：能够序列化。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 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）应该注意到没有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RandomAccess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：那么就推荐使用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，在其中就有一个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fo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each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，增强的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for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循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环，其中原理也就是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，我们在使用的时候，使用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fo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each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或者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都可以。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5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、类的属性	</w:t>
      </w:r>
      <w:hyperlink r:id="rId529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8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-339190</wp:posOffset>
            </wp:positionV>
            <wp:extent cx="5641423" cy="1915415"/>
            <wp:effectExtent l="0" t="0" r="0" b="0"/>
            <wp:wrapNone/>
            <wp:docPr id="544" name="Freeform 544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915415"/>
                    </a:xfrm>
                    <a:custGeom>
                      <a:rect l="l" t="t" r="r" b="b"/>
                      <a:pathLst>
                        <a:path w="7518400" h="2552700">
                          <a:moveTo>
                            <a:pt x="0" y="31750"/>
                          </a:moveTo>
                          <a:lnTo>
                            <a:pt x="0" y="2520950"/>
                          </a:lnTo>
                          <a:cubicBezTo>
                            <a:pt x="0" y="2525167"/>
                            <a:pt x="805" y="2529186"/>
                            <a:pt x="2416" y="2533105"/>
                          </a:cubicBezTo>
                          <a:cubicBezTo>
                            <a:pt x="4028" y="2537024"/>
                            <a:pt x="6322" y="2540397"/>
                            <a:pt x="9298" y="2543424"/>
                          </a:cubicBezTo>
                          <a:cubicBezTo>
                            <a:pt x="12275" y="2546400"/>
                            <a:pt x="15709" y="2548707"/>
                            <a:pt x="19599" y="2550319"/>
                          </a:cubicBezTo>
                          <a:cubicBezTo>
                            <a:pt x="23489" y="2551882"/>
                            <a:pt x="27539" y="2552700"/>
                            <a:pt x="31750" y="2552700"/>
                          </a:cubicBezTo>
                          <a:lnTo>
                            <a:pt x="7486650" y="2552700"/>
                          </a:lnTo>
                          <a:cubicBezTo>
                            <a:pt x="7490859" y="2552700"/>
                            <a:pt x="7494909" y="2551882"/>
                            <a:pt x="7498798" y="2550319"/>
                          </a:cubicBezTo>
                          <a:cubicBezTo>
                            <a:pt x="7502690" y="2548707"/>
                            <a:pt x="7506123" y="2546400"/>
                            <a:pt x="7509099" y="2543424"/>
                          </a:cubicBezTo>
                          <a:cubicBezTo>
                            <a:pt x="7512076" y="2540397"/>
                            <a:pt x="7514370" y="2537024"/>
                            <a:pt x="7515981" y="2533105"/>
                          </a:cubicBezTo>
                          <a:cubicBezTo>
                            <a:pt x="7517593" y="2529186"/>
                            <a:pt x="7518400" y="2525167"/>
                            <a:pt x="7518400" y="2520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-339190</wp:posOffset>
            </wp:positionV>
            <wp:extent cx="5641423" cy="1915415"/>
            <wp:effectExtent l="0" t="0" r="0" b="0"/>
            <wp:wrapNone/>
            <wp:docPr id="545" name="Freeform 545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915415"/>
                    </a:xfrm>
                    <a:custGeom>
                      <a:rect l="l" t="t" r="r" b="b"/>
                      <a:pathLst>
                        <a:path w="7518400" h="2552700">
                          <a:moveTo>
                            <a:pt x="0" y="31750"/>
                          </a:moveTo>
                          <a:lnTo>
                            <a:pt x="0" y="2520950"/>
                          </a:lnTo>
                          <a:cubicBezTo>
                            <a:pt x="0" y="2525167"/>
                            <a:pt x="805" y="2529186"/>
                            <a:pt x="2416" y="2533105"/>
                          </a:cubicBezTo>
                          <a:cubicBezTo>
                            <a:pt x="4028" y="2537024"/>
                            <a:pt x="6322" y="2540397"/>
                            <a:pt x="9298" y="2543424"/>
                          </a:cubicBezTo>
                          <a:cubicBezTo>
                            <a:pt x="12275" y="2546400"/>
                            <a:pt x="15709" y="2548707"/>
                            <a:pt x="19599" y="2550319"/>
                          </a:cubicBezTo>
                          <a:cubicBezTo>
                            <a:pt x="23489" y="2551882"/>
                            <a:pt x="27539" y="2552700"/>
                            <a:pt x="31750" y="2552700"/>
                          </a:cubicBezTo>
                          <a:lnTo>
                            <a:pt x="7486650" y="2552700"/>
                          </a:lnTo>
                          <a:cubicBezTo>
                            <a:pt x="7490859" y="2552700"/>
                            <a:pt x="7494909" y="2551882"/>
                            <a:pt x="7498798" y="2550319"/>
                          </a:cubicBezTo>
                          <a:cubicBezTo>
                            <a:pt x="7502690" y="2548707"/>
                            <a:pt x="7506123" y="2546400"/>
                            <a:pt x="7509099" y="2543424"/>
                          </a:cubicBezTo>
                          <a:cubicBezTo>
                            <a:pt x="7512076" y="2540397"/>
                            <a:pt x="7514370" y="2537024"/>
                            <a:pt x="7515981" y="2533105"/>
                          </a:cubicBezTo>
                          <a:cubicBezTo>
                            <a:pt x="7517593" y="2529186"/>
                            <a:pt x="7518400" y="2525167"/>
                            <a:pt x="7518400" y="2520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7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-328072</wp:posOffset>
            </wp:positionV>
            <wp:extent cx="368459" cy="1922115"/>
            <wp:effectExtent l="0" t="0" r="0" b="0"/>
            <wp:wrapNone/>
            <wp:docPr id="546" name="Picture 54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>
                      <a:picLocks noChangeAspect="0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92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-315366</wp:posOffset>
            </wp:positionV>
            <wp:extent cx="5593776" cy="1886827"/>
            <wp:effectExtent l="0" t="0" r="0" b="0"/>
            <wp:wrapNone/>
            <wp:docPr id="547" name="Freeform 547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886827"/>
                    </a:xfrm>
                    <a:custGeom>
                      <a:rect l="l" t="t" r="r" b="b"/>
                      <a:pathLst>
                        <a:path w="7454900" h="2514600">
                          <a:moveTo>
                            <a:pt x="0" y="2514600"/>
                          </a:moveTo>
                          <a:lnTo>
                            <a:pt x="7454900" y="2514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-315366</wp:posOffset>
            </wp:positionV>
            <wp:extent cx="5593776" cy="1886827"/>
            <wp:effectExtent l="0" t="0" r="0" b="0"/>
            <wp:wrapNone/>
            <wp:docPr id="548" name="Freeform 548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886827"/>
                    </a:xfrm>
                    <a:custGeom>
                      <a:rect l="l" t="t" r="r" b="b"/>
                      <a:pathLst>
                        <a:path w="7454900" h="2514600">
                          <a:moveTo>
                            <a:pt x="0" y="2514600"/>
                          </a:moveTo>
                          <a:lnTo>
                            <a:pt x="7454900" y="2514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LinkedList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AbstractSequentialList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Deque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hyperlink r:id="rId184" w:history="1"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java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io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Serializable</w:t>
        </w:r>
      </w:hyperlink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实际元素个数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头结点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尾结点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91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0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的属性非常简单，一个头结点、一个尾结点、一个表示链表中实际元素个数的变量。注意，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头结点、尾结点都有</w:t>
      </w:r>
      <w:r>
        <w:rPr lang="zh-CN" sz="19" baseline="0" dirty="0">
          <w:jc w:val="left"/>
          <w:rFonts w:ascii="宋体" w:hAnsi="宋体" w:cs="宋体"/>
          <w:color w:val="333333"/>
          <w:spacing w:val="-27"/>
          <w:sz w:val="19"/>
          <w:szCs w:val="19"/>
        </w:rPr>
        <w:t>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ansient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关键字修饰，这也意味着在序列化时该域是不会序列化的。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6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、构造方法	</w:t>
      </w:r>
      <w:hyperlink r:id="rId530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46" w:after="0" w:line="450" w:lineRule="exact"/>
        <w:ind w:left="990" w:right="86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两个构造方法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(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两个构造方法都是规范规定需要写的）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【空参构造函数】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30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-46927</wp:posOffset>
            </wp:positionV>
            <wp:extent cx="5641423" cy="371647"/>
            <wp:effectExtent l="0" t="0" r="0" b="0"/>
            <wp:wrapNone/>
            <wp:docPr id="549" name="Freeform 5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92"/>
                            <a:pt x="805" y="471835"/>
                            <a:pt x="2416" y="475730"/>
                          </a:cubicBezTo>
                          <a:cubicBezTo>
                            <a:pt x="4028" y="479649"/>
                            <a:pt x="6322" y="483022"/>
                            <a:pt x="9298" y="486048"/>
                          </a:cubicBezTo>
                          <a:cubicBezTo>
                            <a:pt x="12275" y="489000"/>
                            <a:pt x="15709" y="491307"/>
                            <a:pt x="19599" y="492919"/>
                          </a:cubicBezTo>
                          <a:cubicBezTo>
                            <a:pt x="23489" y="494482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482"/>
                            <a:pt x="7498798" y="492919"/>
                          </a:cubicBezTo>
                          <a:cubicBezTo>
                            <a:pt x="7502690" y="491307"/>
                            <a:pt x="7506123" y="489000"/>
                            <a:pt x="7509099" y="486048"/>
                          </a:cubicBezTo>
                          <a:cubicBezTo>
                            <a:pt x="7512076" y="483022"/>
                            <a:pt x="7514370" y="479649"/>
                            <a:pt x="7515981" y="475730"/>
                          </a:cubicBezTo>
                          <a:cubicBezTo>
                            <a:pt x="7517593" y="471835"/>
                            <a:pt x="7518400" y="467792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375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75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-46927</wp:posOffset>
            </wp:positionV>
            <wp:extent cx="5641423" cy="371647"/>
            <wp:effectExtent l="0" t="0" r="0" b="0"/>
            <wp:wrapNone/>
            <wp:docPr id="550" name="Freeform 5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92"/>
                            <a:pt x="805" y="471835"/>
                            <a:pt x="2416" y="475730"/>
                          </a:cubicBezTo>
                          <a:cubicBezTo>
                            <a:pt x="4028" y="479649"/>
                            <a:pt x="6322" y="483022"/>
                            <a:pt x="9298" y="486048"/>
                          </a:cubicBezTo>
                          <a:cubicBezTo>
                            <a:pt x="12275" y="489000"/>
                            <a:pt x="15709" y="491307"/>
                            <a:pt x="19599" y="492919"/>
                          </a:cubicBezTo>
                          <a:cubicBezTo>
                            <a:pt x="23489" y="494482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482"/>
                            <a:pt x="7498798" y="492919"/>
                          </a:cubicBezTo>
                          <a:cubicBezTo>
                            <a:pt x="7502690" y="491307"/>
                            <a:pt x="7506123" y="489000"/>
                            <a:pt x="7509099" y="486048"/>
                          </a:cubicBezTo>
                          <a:cubicBezTo>
                            <a:pt x="7512076" y="483022"/>
                            <a:pt x="7514370" y="479649"/>
                            <a:pt x="7515981" y="475730"/>
                          </a:cubicBezTo>
                          <a:cubicBezTo>
                            <a:pt x="7517593" y="471835"/>
                            <a:pt x="7518400" y="467792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375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75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1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-35810</wp:posOffset>
            </wp:positionV>
            <wp:extent cx="292223" cy="380454"/>
            <wp:effectExtent l="0" t="0" r="0" b="0"/>
            <wp:wrapNone/>
            <wp:docPr id="551" name="Picture 55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>
                      <a:picLocks noChangeAspect="0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380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9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-23104</wp:posOffset>
            </wp:positionV>
            <wp:extent cx="5593776" cy="343059"/>
            <wp:effectExtent l="0" t="0" r="0" b="0"/>
            <wp:wrapNone/>
            <wp:docPr id="552" name="Freeform 5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-23104</wp:posOffset>
            </wp:positionV>
            <wp:extent cx="5593776" cy="343059"/>
            <wp:effectExtent l="0" t="0" r="0" b="0"/>
            <wp:wrapNone/>
            <wp:docPr id="553" name="Freeform 5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2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226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【有参构造函数】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31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-167658</wp:posOffset>
            </wp:positionV>
            <wp:extent cx="5641423" cy="1229296"/>
            <wp:effectExtent l="0" t="0" r="0" b="0"/>
            <wp:wrapNone/>
            <wp:docPr id="554" name="Freeform 5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229296"/>
                    </a:xfrm>
                    <a:custGeom>
                      <a:rect l="l" t="t" r="r" b="b"/>
                      <a:pathLst>
                        <a:path w="7518400" h="1638300">
                          <a:moveTo>
                            <a:pt x="0" y="31750"/>
                          </a:moveTo>
                          <a:lnTo>
                            <a:pt x="0" y="1606550"/>
                          </a:lnTo>
                          <a:cubicBezTo>
                            <a:pt x="0" y="1610792"/>
                            <a:pt x="805" y="1614835"/>
                            <a:pt x="2416" y="1618730"/>
                          </a:cubicBezTo>
                          <a:cubicBezTo>
                            <a:pt x="4028" y="1622649"/>
                            <a:pt x="6322" y="1626022"/>
                            <a:pt x="9298" y="1629048"/>
                          </a:cubicBezTo>
                          <a:cubicBezTo>
                            <a:pt x="12275" y="1632000"/>
                            <a:pt x="15709" y="1634307"/>
                            <a:pt x="19599" y="1635919"/>
                          </a:cubicBezTo>
                          <a:cubicBezTo>
                            <a:pt x="23489" y="1637482"/>
                            <a:pt x="27539" y="1638300"/>
                            <a:pt x="31750" y="1638300"/>
                          </a:cubicBezTo>
                          <a:lnTo>
                            <a:pt x="7486650" y="1638300"/>
                          </a:lnTo>
                          <a:cubicBezTo>
                            <a:pt x="7490859" y="1638300"/>
                            <a:pt x="7494909" y="1637482"/>
                            <a:pt x="7498798" y="1635919"/>
                          </a:cubicBezTo>
                          <a:cubicBezTo>
                            <a:pt x="7502690" y="1634307"/>
                            <a:pt x="7506123" y="1632000"/>
                            <a:pt x="7509099" y="1629048"/>
                          </a:cubicBezTo>
                          <a:cubicBezTo>
                            <a:pt x="7512076" y="1626022"/>
                            <a:pt x="7514370" y="1622649"/>
                            <a:pt x="7515981" y="1618730"/>
                          </a:cubicBezTo>
                          <a:cubicBezTo>
                            <a:pt x="7517593" y="1614835"/>
                            <a:pt x="7518400" y="1610792"/>
                            <a:pt x="7518400" y="16065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26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19"/>
                            <a:pt x="19599" y="2407"/>
                          </a:cubicBezTo>
                          <a:cubicBezTo>
                            <a:pt x="15709" y="4044"/>
                            <a:pt x="12275" y="6326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-167658</wp:posOffset>
            </wp:positionV>
            <wp:extent cx="5641423" cy="1229296"/>
            <wp:effectExtent l="0" t="0" r="0" b="0"/>
            <wp:wrapNone/>
            <wp:docPr id="555" name="Freeform 5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229296"/>
                    </a:xfrm>
                    <a:custGeom>
                      <a:rect l="l" t="t" r="r" b="b"/>
                      <a:pathLst>
                        <a:path w="7518400" h="1638300">
                          <a:moveTo>
                            <a:pt x="0" y="31750"/>
                          </a:moveTo>
                          <a:lnTo>
                            <a:pt x="0" y="1606550"/>
                          </a:lnTo>
                          <a:cubicBezTo>
                            <a:pt x="0" y="1610792"/>
                            <a:pt x="805" y="1614835"/>
                            <a:pt x="2416" y="1618730"/>
                          </a:cubicBezTo>
                          <a:cubicBezTo>
                            <a:pt x="4028" y="1622649"/>
                            <a:pt x="6322" y="1626022"/>
                            <a:pt x="9298" y="1629048"/>
                          </a:cubicBezTo>
                          <a:cubicBezTo>
                            <a:pt x="12275" y="1632000"/>
                            <a:pt x="15709" y="1634307"/>
                            <a:pt x="19599" y="1635919"/>
                          </a:cubicBezTo>
                          <a:cubicBezTo>
                            <a:pt x="23489" y="1637482"/>
                            <a:pt x="27539" y="1638300"/>
                            <a:pt x="31750" y="1638300"/>
                          </a:cubicBezTo>
                          <a:lnTo>
                            <a:pt x="7486650" y="1638300"/>
                          </a:lnTo>
                          <a:cubicBezTo>
                            <a:pt x="7490859" y="1638300"/>
                            <a:pt x="7494909" y="1637482"/>
                            <a:pt x="7498798" y="1635919"/>
                          </a:cubicBezTo>
                          <a:cubicBezTo>
                            <a:pt x="7502690" y="1634307"/>
                            <a:pt x="7506123" y="1632000"/>
                            <a:pt x="7509099" y="1629048"/>
                          </a:cubicBezTo>
                          <a:cubicBezTo>
                            <a:pt x="7512076" y="1626022"/>
                            <a:pt x="7514370" y="1622649"/>
                            <a:pt x="7515981" y="1618730"/>
                          </a:cubicBezTo>
                          <a:cubicBezTo>
                            <a:pt x="7517593" y="1614835"/>
                            <a:pt x="7518400" y="1610792"/>
                            <a:pt x="7518400" y="16065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26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19"/>
                            <a:pt x="19599" y="2407"/>
                          </a:cubicBezTo>
                          <a:cubicBezTo>
                            <a:pt x="15709" y="4044"/>
                            <a:pt x="12275" y="6326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5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-156530</wp:posOffset>
            </wp:positionV>
            <wp:extent cx="292223" cy="1237295"/>
            <wp:effectExtent l="0" t="0" r="0" b="0"/>
            <wp:wrapNone/>
            <wp:docPr id="556" name="Picture 55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>
                      <a:picLocks noChangeAspect="0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23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1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-143834</wp:posOffset>
            </wp:positionV>
            <wp:extent cx="5593776" cy="1200708"/>
            <wp:effectExtent l="0" t="0" r="0" b="0"/>
            <wp:wrapNone/>
            <wp:docPr id="557" name="Freeform 5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200708"/>
                    </a:xfrm>
                    <a:custGeom>
                      <a:rect l="l" t="t" r="r" b="b"/>
                      <a:pathLst>
                        <a:path w="7454900" h="1600200">
                          <a:moveTo>
                            <a:pt x="0" y="1600200"/>
                          </a:moveTo>
                          <a:lnTo>
                            <a:pt x="7454900" y="1600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600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-143834</wp:posOffset>
            </wp:positionV>
            <wp:extent cx="5593776" cy="1200708"/>
            <wp:effectExtent l="0" t="0" r="0" b="0"/>
            <wp:wrapNone/>
            <wp:docPr id="558" name="Freeform 5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200708"/>
                    </a:xfrm>
                    <a:custGeom>
                      <a:rect l="l" t="t" r="r" b="b"/>
                      <a:pathLst>
                        <a:path w="7454900" h="1600200">
                          <a:moveTo>
                            <a:pt x="0" y="1600200"/>
                          </a:moveTo>
                          <a:lnTo>
                            <a:pt x="7454900" y="1600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600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中的各个元素构建成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链表。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调用无参构造函数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添加集合中所有的元素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490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说明：会调用无参构造函数，并且会把集合中所有的元素添加到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6"/>
          <w:sz w:val="19"/>
          <w:szCs w:val="19"/>
        </w:rPr>
        <w:t>中。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7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、内部类（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Node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）	</w:t>
      </w:r>
      <w:hyperlink r:id="rId531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60" name="Freeform 5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61" name="Freeform 5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62" name="Freeform 5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63" name="Freeform 5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64" name="Freeform 5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65" name="Freeform 5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66" name="Freeform 56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67" name="Freeform 5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68" name="Freeform 5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69" name="Freeform 5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70" name="Freeform 5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71" name="Freeform 5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9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-339185</wp:posOffset>
            </wp:positionV>
            <wp:extent cx="5641423" cy="2258475"/>
            <wp:effectExtent l="0" t="0" r="0" b="0"/>
            <wp:wrapNone/>
            <wp:docPr id="572" name="Freeform 57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392"/>
                            <a:pt x="805" y="2986435"/>
                            <a:pt x="2416" y="2990330"/>
                          </a:cubicBezTo>
                          <a:cubicBezTo>
                            <a:pt x="4028" y="2994249"/>
                            <a:pt x="6322" y="2997622"/>
                            <a:pt x="9298" y="3000648"/>
                          </a:cubicBezTo>
                          <a:cubicBezTo>
                            <a:pt x="12275" y="3003600"/>
                            <a:pt x="15709" y="3005907"/>
                            <a:pt x="19599" y="3007519"/>
                          </a:cubicBezTo>
                          <a:cubicBezTo>
                            <a:pt x="23489" y="3009082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082"/>
                            <a:pt x="7498798" y="3007519"/>
                          </a:cubicBezTo>
                          <a:cubicBezTo>
                            <a:pt x="7502690" y="3005907"/>
                            <a:pt x="7506123" y="3003600"/>
                            <a:pt x="7509099" y="3000648"/>
                          </a:cubicBezTo>
                          <a:cubicBezTo>
                            <a:pt x="7512076" y="2997622"/>
                            <a:pt x="7514370" y="2994249"/>
                            <a:pt x="7515981" y="2990330"/>
                          </a:cubicBezTo>
                          <a:cubicBezTo>
                            <a:pt x="7517593" y="2986435"/>
                            <a:pt x="7518400" y="2982392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-339185</wp:posOffset>
            </wp:positionV>
            <wp:extent cx="5641423" cy="2258475"/>
            <wp:effectExtent l="0" t="0" r="0" b="0"/>
            <wp:wrapNone/>
            <wp:docPr id="573" name="Freeform 57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392"/>
                            <a:pt x="805" y="2986435"/>
                            <a:pt x="2416" y="2990330"/>
                          </a:cubicBezTo>
                          <a:cubicBezTo>
                            <a:pt x="4028" y="2994249"/>
                            <a:pt x="6322" y="2997622"/>
                            <a:pt x="9298" y="3000648"/>
                          </a:cubicBezTo>
                          <a:cubicBezTo>
                            <a:pt x="12275" y="3003600"/>
                            <a:pt x="15709" y="3005907"/>
                            <a:pt x="19599" y="3007519"/>
                          </a:cubicBezTo>
                          <a:cubicBezTo>
                            <a:pt x="23489" y="3009082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082"/>
                            <a:pt x="7498798" y="3007519"/>
                          </a:cubicBezTo>
                          <a:cubicBezTo>
                            <a:pt x="7502690" y="3005907"/>
                            <a:pt x="7506123" y="3003600"/>
                            <a:pt x="7509099" y="3000648"/>
                          </a:cubicBezTo>
                          <a:cubicBezTo>
                            <a:pt x="7512076" y="2997622"/>
                            <a:pt x="7514370" y="2994249"/>
                            <a:pt x="7515981" y="2990330"/>
                          </a:cubicBezTo>
                          <a:cubicBezTo>
                            <a:pt x="7517593" y="2986435"/>
                            <a:pt x="7518400" y="2982392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0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-328072</wp:posOffset>
            </wp:positionV>
            <wp:extent cx="368459" cy="2256283"/>
            <wp:effectExtent l="0" t="0" r="0" b="0"/>
            <wp:wrapNone/>
            <wp:docPr id="574" name="Picture 57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>
                      <a:picLocks noChangeAspect="0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25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-315362</wp:posOffset>
            </wp:positionV>
            <wp:extent cx="5593776" cy="2229887"/>
            <wp:effectExtent l="0" t="0" r="0" b="0"/>
            <wp:wrapNone/>
            <wp:docPr id="575" name="Freeform 5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-315362</wp:posOffset>
            </wp:positionV>
            <wp:extent cx="5593776" cy="2229887"/>
            <wp:effectExtent l="0" t="0" r="0" b="0"/>
            <wp:wrapNone/>
            <wp:docPr id="576" name="Freeform 5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0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根据前面介绍双向链表就知道这个代表什么了，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的奥秘就在这里。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数据域（当前节点的值）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后继（指向当前一个节点的后一个节点）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前驱（指向当前节点的前一个节点）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构造函数，赋值前驱后继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1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40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说明：内部类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就是实际的结点，用于存放实际元素的地方。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8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、核心方法	</w:t>
      </w:r>
      <w:hyperlink r:id="rId559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、【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add()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6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-167654</wp:posOffset>
            </wp:positionV>
            <wp:extent cx="5641423" cy="886237"/>
            <wp:effectExtent l="0" t="0" r="0" b="0"/>
            <wp:wrapNone/>
            <wp:docPr id="577" name="Freeform 5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886237"/>
                    </a:xfrm>
                    <a:custGeom>
                      <a:rect l="l" t="t" r="r" b="b"/>
                      <a:pathLst>
                        <a:path w="7518400" h="1181100">
                          <a:moveTo>
                            <a:pt x="0" y="31750"/>
                          </a:moveTo>
                          <a:lnTo>
                            <a:pt x="0" y="1149350"/>
                          </a:lnTo>
                          <a:cubicBezTo>
                            <a:pt x="0" y="1153567"/>
                            <a:pt x="805" y="1157635"/>
                            <a:pt x="2416" y="1161530"/>
                          </a:cubicBezTo>
                          <a:cubicBezTo>
                            <a:pt x="4028" y="1165449"/>
                            <a:pt x="6322" y="1168822"/>
                            <a:pt x="9298" y="1171824"/>
                          </a:cubicBezTo>
                          <a:cubicBezTo>
                            <a:pt x="12275" y="1174800"/>
                            <a:pt x="15709" y="1177107"/>
                            <a:pt x="19599" y="1178719"/>
                          </a:cubicBezTo>
                          <a:cubicBezTo>
                            <a:pt x="23489" y="1180282"/>
                            <a:pt x="27539" y="1181100"/>
                            <a:pt x="31750" y="1181100"/>
                          </a:cubicBezTo>
                          <a:lnTo>
                            <a:pt x="7486650" y="1181100"/>
                          </a:lnTo>
                          <a:cubicBezTo>
                            <a:pt x="7490859" y="1181100"/>
                            <a:pt x="7494909" y="1180282"/>
                            <a:pt x="7498798" y="1178719"/>
                          </a:cubicBezTo>
                          <a:cubicBezTo>
                            <a:pt x="7502690" y="1177107"/>
                            <a:pt x="7506123" y="1174800"/>
                            <a:pt x="7509099" y="1171824"/>
                          </a:cubicBezTo>
                          <a:cubicBezTo>
                            <a:pt x="7512076" y="1168822"/>
                            <a:pt x="7514370" y="1165449"/>
                            <a:pt x="7515981" y="1161530"/>
                          </a:cubicBezTo>
                          <a:cubicBezTo>
                            <a:pt x="7517593" y="1157635"/>
                            <a:pt x="7518400" y="1153567"/>
                            <a:pt x="7518400" y="1149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279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0"/>
                            <a:pt x="23489" y="819"/>
                            <a:pt x="19599" y="2407"/>
                          </a:cubicBezTo>
                          <a:cubicBezTo>
                            <a:pt x="15709" y="4044"/>
                            <a:pt x="12275" y="6350"/>
                            <a:pt x="9298" y="9302"/>
                          </a:cubicBezTo>
                          <a:cubicBezTo>
                            <a:pt x="6322" y="12279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-167654</wp:posOffset>
            </wp:positionV>
            <wp:extent cx="5641423" cy="886237"/>
            <wp:effectExtent l="0" t="0" r="0" b="0"/>
            <wp:wrapNone/>
            <wp:docPr id="578" name="Freeform 5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886237"/>
                    </a:xfrm>
                    <a:custGeom>
                      <a:rect l="l" t="t" r="r" b="b"/>
                      <a:pathLst>
                        <a:path w="7518400" h="1181100">
                          <a:moveTo>
                            <a:pt x="0" y="31750"/>
                          </a:moveTo>
                          <a:lnTo>
                            <a:pt x="0" y="1149350"/>
                          </a:lnTo>
                          <a:cubicBezTo>
                            <a:pt x="0" y="1153567"/>
                            <a:pt x="805" y="1157635"/>
                            <a:pt x="2416" y="1161530"/>
                          </a:cubicBezTo>
                          <a:cubicBezTo>
                            <a:pt x="4028" y="1165449"/>
                            <a:pt x="6322" y="1168822"/>
                            <a:pt x="9298" y="1171824"/>
                          </a:cubicBezTo>
                          <a:cubicBezTo>
                            <a:pt x="12275" y="1174800"/>
                            <a:pt x="15709" y="1177107"/>
                            <a:pt x="19599" y="1178719"/>
                          </a:cubicBezTo>
                          <a:cubicBezTo>
                            <a:pt x="23489" y="1180282"/>
                            <a:pt x="27539" y="1181100"/>
                            <a:pt x="31750" y="1181100"/>
                          </a:cubicBezTo>
                          <a:lnTo>
                            <a:pt x="7486650" y="1181100"/>
                          </a:lnTo>
                          <a:cubicBezTo>
                            <a:pt x="7490859" y="1181100"/>
                            <a:pt x="7494909" y="1180282"/>
                            <a:pt x="7498798" y="1178719"/>
                          </a:cubicBezTo>
                          <a:cubicBezTo>
                            <a:pt x="7502690" y="1177107"/>
                            <a:pt x="7506123" y="1174800"/>
                            <a:pt x="7509099" y="1171824"/>
                          </a:cubicBezTo>
                          <a:cubicBezTo>
                            <a:pt x="7512076" y="1168822"/>
                            <a:pt x="7514370" y="1165449"/>
                            <a:pt x="7515981" y="1161530"/>
                          </a:cubicBezTo>
                          <a:cubicBezTo>
                            <a:pt x="7517593" y="1157635"/>
                            <a:pt x="7518400" y="1153567"/>
                            <a:pt x="7518400" y="1149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279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0"/>
                            <a:pt x="23489" y="819"/>
                            <a:pt x="19599" y="2407"/>
                          </a:cubicBezTo>
                          <a:cubicBezTo>
                            <a:pt x="15709" y="4044"/>
                            <a:pt x="12275" y="6350"/>
                            <a:pt x="9298" y="9302"/>
                          </a:cubicBezTo>
                          <a:cubicBezTo>
                            <a:pt x="6322" y="12279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-156524</wp:posOffset>
            </wp:positionV>
            <wp:extent cx="292223" cy="882947"/>
            <wp:effectExtent l="0" t="0" r="0" b="0"/>
            <wp:wrapNone/>
            <wp:docPr id="579" name="Picture 57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>
                      <a:picLocks noChangeAspect="0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882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2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-143830</wp:posOffset>
            </wp:positionV>
            <wp:extent cx="5593776" cy="857648"/>
            <wp:effectExtent l="0" t="0" r="0" b="0"/>
            <wp:wrapNone/>
            <wp:docPr id="580" name="Freeform 5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857648"/>
                    </a:xfrm>
                    <a:custGeom>
                      <a:rect l="l" t="t" r="r" b="b"/>
                      <a:pathLst>
                        <a:path w="7454900" h="1143000">
                          <a:moveTo>
                            <a:pt x="0" y="1143000"/>
                          </a:moveTo>
                          <a:lnTo>
                            <a:pt x="7454900" y="1143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143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-143830</wp:posOffset>
            </wp:positionV>
            <wp:extent cx="5593776" cy="857648"/>
            <wp:effectExtent l="0" t="0" r="0" b="0"/>
            <wp:wrapNone/>
            <wp:docPr id="581" name="Freeform 58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857648"/>
                    </a:xfrm>
                    <a:custGeom>
                      <a:rect l="l" t="t" r="r" b="b"/>
                      <a:pathLst>
                        <a:path w="7454900" h="1143000">
                          <a:moveTo>
                            <a:pt x="0" y="1143000"/>
                          </a:moveTo>
                          <a:lnTo>
                            <a:pt x="7454900" y="1143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143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添加到末尾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268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14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函数用于向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中添加一个元素，并且添加到链表尾部。具体添加到尾部的逻辑是由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linkLast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函数完成的。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LinkLast(XXXXX)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7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-510712</wp:posOffset>
            </wp:positionV>
            <wp:extent cx="5641423" cy="3116124"/>
            <wp:effectExtent l="0" t="0" r="0" b="0"/>
            <wp:wrapNone/>
            <wp:docPr id="582" name="Freeform 58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116124"/>
                    </a:xfrm>
                    <a:custGeom>
                      <a:rect l="l" t="t" r="r" b="b"/>
                      <a:pathLst>
                        <a:path w="7518400" h="4152900">
                          <a:moveTo>
                            <a:pt x="0" y="31750"/>
                          </a:moveTo>
                          <a:lnTo>
                            <a:pt x="0" y="4121150"/>
                          </a:lnTo>
                          <a:cubicBezTo>
                            <a:pt x="0" y="4125367"/>
                            <a:pt x="805" y="4129386"/>
                            <a:pt x="2416" y="4133305"/>
                          </a:cubicBezTo>
                          <a:cubicBezTo>
                            <a:pt x="4028" y="4137224"/>
                            <a:pt x="6322" y="4140597"/>
                            <a:pt x="9298" y="4143624"/>
                          </a:cubicBezTo>
                          <a:cubicBezTo>
                            <a:pt x="12275" y="4146600"/>
                            <a:pt x="15709" y="4148907"/>
                            <a:pt x="19599" y="4150519"/>
                          </a:cubicBezTo>
                          <a:cubicBezTo>
                            <a:pt x="23489" y="4152082"/>
                            <a:pt x="27539" y="4152900"/>
                            <a:pt x="31750" y="4152900"/>
                          </a:cubicBezTo>
                          <a:lnTo>
                            <a:pt x="7486650" y="4152900"/>
                          </a:lnTo>
                          <a:cubicBezTo>
                            <a:pt x="7490859" y="4152900"/>
                            <a:pt x="7494909" y="4152082"/>
                            <a:pt x="7498798" y="4150519"/>
                          </a:cubicBezTo>
                          <a:cubicBezTo>
                            <a:pt x="7502690" y="4148907"/>
                            <a:pt x="7506123" y="4146600"/>
                            <a:pt x="7509099" y="4143624"/>
                          </a:cubicBezTo>
                          <a:cubicBezTo>
                            <a:pt x="7512076" y="4140597"/>
                            <a:pt x="7514370" y="4137224"/>
                            <a:pt x="7515981" y="4133305"/>
                          </a:cubicBezTo>
                          <a:cubicBezTo>
                            <a:pt x="7517593" y="4129386"/>
                            <a:pt x="7518400" y="4125367"/>
                            <a:pt x="7518400" y="4121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279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279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-510712</wp:posOffset>
            </wp:positionV>
            <wp:extent cx="5641423" cy="3116124"/>
            <wp:effectExtent l="0" t="0" r="0" b="0"/>
            <wp:wrapNone/>
            <wp:docPr id="583" name="Freeform 5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116124"/>
                    </a:xfrm>
                    <a:custGeom>
                      <a:rect l="l" t="t" r="r" b="b"/>
                      <a:pathLst>
                        <a:path w="7518400" h="4152900">
                          <a:moveTo>
                            <a:pt x="0" y="31750"/>
                          </a:moveTo>
                          <a:lnTo>
                            <a:pt x="0" y="4121150"/>
                          </a:lnTo>
                          <a:cubicBezTo>
                            <a:pt x="0" y="4125367"/>
                            <a:pt x="805" y="4129386"/>
                            <a:pt x="2416" y="4133305"/>
                          </a:cubicBezTo>
                          <a:cubicBezTo>
                            <a:pt x="4028" y="4137224"/>
                            <a:pt x="6322" y="4140597"/>
                            <a:pt x="9298" y="4143624"/>
                          </a:cubicBezTo>
                          <a:cubicBezTo>
                            <a:pt x="12275" y="4146600"/>
                            <a:pt x="15709" y="4148907"/>
                            <a:pt x="19599" y="4150519"/>
                          </a:cubicBezTo>
                          <a:cubicBezTo>
                            <a:pt x="23489" y="4152082"/>
                            <a:pt x="27539" y="4152900"/>
                            <a:pt x="31750" y="4152900"/>
                          </a:cubicBezTo>
                          <a:lnTo>
                            <a:pt x="7486650" y="4152900"/>
                          </a:lnTo>
                          <a:cubicBezTo>
                            <a:pt x="7490859" y="4152900"/>
                            <a:pt x="7494909" y="4152082"/>
                            <a:pt x="7498798" y="4150519"/>
                          </a:cubicBezTo>
                          <a:cubicBezTo>
                            <a:pt x="7502690" y="4148907"/>
                            <a:pt x="7506123" y="4146600"/>
                            <a:pt x="7509099" y="4143624"/>
                          </a:cubicBezTo>
                          <a:cubicBezTo>
                            <a:pt x="7512076" y="4140597"/>
                            <a:pt x="7514370" y="4137224"/>
                            <a:pt x="7515981" y="4133305"/>
                          </a:cubicBezTo>
                          <a:cubicBezTo>
                            <a:pt x="7517593" y="4129386"/>
                            <a:pt x="7518400" y="4125367"/>
                            <a:pt x="7518400" y="4121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279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279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19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-499579</wp:posOffset>
            </wp:positionV>
            <wp:extent cx="368459" cy="3114104"/>
            <wp:effectExtent l="0" t="0" r="0" b="0"/>
            <wp:wrapNone/>
            <wp:docPr id="584" name="Picture 5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>
                      <a:picLocks noChangeAspect="0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11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70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-486889</wp:posOffset>
            </wp:positionV>
            <wp:extent cx="5593776" cy="3087536"/>
            <wp:effectExtent l="0" t="0" r="0" b="0"/>
            <wp:wrapNone/>
            <wp:docPr id="585" name="Freeform 5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087536"/>
                    </a:xfrm>
                    <a:custGeom>
                      <a:rect l="l" t="t" r="r" b="b"/>
                      <a:pathLst>
                        <a:path w="7454900" h="4114800">
                          <a:moveTo>
                            <a:pt x="0" y="4114800"/>
                          </a:moveTo>
                          <a:lnTo>
                            <a:pt x="7454900" y="4114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114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-486889</wp:posOffset>
            </wp:positionV>
            <wp:extent cx="5593776" cy="3087536"/>
            <wp:effectExtent l="0" t="0" r="0" b="0"/>
            <wp:wrapNone/>
            <wp:docPr id="586" name="Freeform 5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087536"/>
                    </a:xfrm>
                    <a:custGeom>
                      <a:rect l="l" t="t" r="r" b="b"/>
                      <a:pathLst>
                        <a:path w="7454900" h="4114800">
                          <a:moveTo>
                            <a:pt x="0" y="4114800"/>
                          </a:moveTo>
                          <a:lnTo>
                            <a:pt x="7454900" y="4114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114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Links e as last element.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linkLast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临时节点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l(L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的小写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保存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，也就是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指向了最后一个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节点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封装为节点，并且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e.prev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指向了最后一个节点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成为了最后一个节点，所以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指向了它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判断是不是一开始链表中就什么都没有，如果没有，则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就成为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了第一个节点，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都要指向它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正常的在最后一个节点后追加，那么原先的最后一个节点的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就要指向现在真正的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最后一个节点，原先的最后一个节点就变成了倒数第二个节点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添加一个节点，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自增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9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6" w:after="0" w:line="450" w:lineRule="exact"/>
        <w:ind w:left="990" w:right="4016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说明：对于添加一个元素至链表中会调用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-&gt; linkLast</w:t>
      </w:r>
      <w:r>
        <w:rPr lang="zh-CN" sz="19" baseline="0" dirty="0">
          <w:jc w:val="left"/>
          <w:rFonts w:ascii="微软雅黑" w:hAnsi="微软雅黑" w:cs="微软雅黑"/>
          <w:color w:val="333333"/>
          <w:spacing w:val="-2"/>
          <w:sz w:val="19"/>
          <w:szCs w:val="19"/>
        </w:rPr>
        <w:t>方法。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【举例一】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87" name="Freeform 5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88" name="Freeform 5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89" name="Freeform 5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90" name="Freeform 5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91" name="Freeform 5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92" name="Freeform 5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93" name="Freeform 59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94" name="Freeform 59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595" name="Freeform 59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596" name="Freeform 5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597" name="Freeform 5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598" name="Freeform 5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90" w:after="0" w:line="175" w:lineRule="exact"/>
        <w:ind w:left="1199" w:right="0" w:firstLine="0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73729</wp:posOffset>
            </wp:positionV>
            <wp:extent cx="5641423" cy="543177"/>
            <wp:effectExtent l="0" t="0" r="0" b="0"/>
            <wp:wrapNone/>
            <wp:docPr id="599" name="Freeform 5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67"/>
                            <a:pt x="805" y="700386"/>
                            <a:pt x="2416" y="704305"/>
                          </a:cubicBezTo>
                          <a:cubicBezTo>
                            <a:pt x="4028" y="708224"/>
                            <a:pt x="6322" y="711622"/>
                            <a:pt x="9298" y="714624"/>
                          </a:cubicBezTo>
                          <a:cubicBezTo>
                            <a:pt x="12275" y="717600"/>
                            <a:pt x="15709" y="719882"/>
                            <a:pt x="19599" y="721494"/>
                          </a:cubicBezTo>
                          <a:cubicBezTo>
                            <a:pt x="23489" y="723082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82"/>
                            <a:pt x="7498798" y="721494"/>
                          </a:cubicBezTo>
                          <a:cubicBezTo>
                            <a:pt x="7502690" y="719882"/>
                            <a:pt x="7506123" y="717600"/>
                            <a:pt x="7509099" y="714624"/>
                          </a:cubicBezTo>
                          <a:cubicBezTo>
                            <a:pt x="7512076" y="711622"/>
                            <a:pt x="7514370" y="708249"/>
                            <a:pt x="7515981" y="704330"/>
                          </a:cubicBezTo>
                          <a:cubicBezTo>
                            <a:pt x="7517593" y="700435"/>
                            <a:pt x="7518400" y="69636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51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73729</wp:posOffset>
            </wp:positionV>
            <wp:extent cx="5641423" cy="543177"/>
            <wp:effectExtent l="0" t="0" r="0" b="0"/>
            <wp:wrapNone/>
            <wp:docPr id="600" name="Freeform 6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67"/>
                            <a:pt x="805" y="700386"/>
                            <a:pt x="2416" y="704305"/>
                          </a:cubicBezTo>
                          <a:cubicBezTo>
                            <a:pt x="4028" y="708224"/>
                            <a:pt x="6322" y="711622"/>
                            <a:pt x="9298" y="714624"/>
                          </a:cubicBezTo>
                          <a:cubicBezTo>
                            <a:pt x="12275" y="717600"/>
                            <a:pt x="15709" y="719882"/>
                            <a:pt x="19599" y="721494"/>
                          </a:cubicBezTo>
                          <a:cubicBezTo>
                            <a:pt x="23489" y="723082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82"/>
                            <a:pt x="7498798" y="721494"/>
                          </a:cubicBezTo>
                          <a:cubicBezTo>
                            <a:pt x="7502690" y="719882"/>
                            <a:pt x="7506123" y="717600"/>
                            <a:pt x="7509099" y="714624"/>
                          </a:cubicBezTo>
                          <a:cubicBezTo>
                            <a:pt x="7512076" y="711622"/>
                            <a:pt x="7514370" y="708249"/>
                            <a:pt x="7515981" y="704330"/>
                          </a:cubicBezTo>
                          <a:cubicBezTo>
                            <a:pt x="7517593" y="700435"/>
                            <a:pt x="7518400" y="69636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51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84845</wp:posOffset>
            </wp:positionV>
            <wp:extent cx="292223" cy="541808"/>
            <wp:effectExtent l="0" t="0" r="0" b="0"/>
            <wp:wrapNone/>
            <wp:docPr id="601" name="Picture 6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>
                      <a:picLocks noChangeAspect="0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41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97553</wp:posOffset>
            </wp:positionV>
            <wp:extent cx="5593776" cy="514589"/>
            <wp:effectExtent l="0" t="0" r="0" b="0"/>
            <wp:wrapNone/>
            <wp:docPr id="602" name="Freeform 6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97553</wp:posOffset>
            </wp:positionV>
            <wp:extent cx="5593776" cy="514589"/>
            <wp:effectExtent l="0" t="0" r="0" b="0"/>
            <wp:wrapNone/>
            <wp:docPr id="603" name="Freeform 6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1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11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首先调用无参构造函数，之后添加元素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，之后再添加元素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。具体的示意图如下：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50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-419529</wp:posOffset>
            </wp:positionV>
            <wp:extent cx="5650949" cy="2858828"/>
            <wp:effectExtent l="0" t="0" r="0" b="0"/>
            <wp:wrapNone/>
            <wp:docPr id="604" name="Picture 60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>
                      <a:picLocks noChangeAspect="0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49" cy="2858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6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上图的表明了在执行每一条语句后，链表对应的状态。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、【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addAll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2" w:after="0" w:line="300" w:lineRule="exact"/>
        <w:ind w:left="990" w:right="1003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 addAll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有两个重载函数，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addAll(Collection&lt;?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xtends E&gt;)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型和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addAll(int, Collection&lt;?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xtends E&gt;)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型，我们平时习惯调用的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addAll(Collection&lt;?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xtends E&gt;)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型会转化为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addAll(int, Collection&lt;?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xtends  </w:t>
      </w:r>
      <w:r/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E&gt;)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型。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7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-46919</wp:posOffset>
            </wp:positionV>
            <wp:extent cx="5641423" cy="714707"/>
            <wp:effectExtent l="0" t="0" r="0" b="0"/>
            <wp:wrapNone/>
            <wp:docPr id="605" name="Freeform 6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4967"/>
                            <a:pt x="805" y="928986"/>
                            <a:pt x="2416" y="932905"/>
                          </a:cubicBezTo>
                          <a:cubicBezTo>
                            <a:pt x="4028" y="936849"/>
                            <a:pt x="6322" y="940247"/>
                            <a:pt x="9298" y="943248"/>
                          </a:cubicBezTo>
                          <a:cubicBezTo>
                            <a:pt x="12275" y="946225"/>
                            <a:pt x="15709" y="948507"/>
                            <a:pt x="19599" y="950119"/>
                          </a:cubicBezTo>
                          <a:cubicBezTo>
                            <a:pt x="23489" y="951682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682"/>
                            <a:pt x="7498798" y="950094"/>
                          </a:cubicBezTo>
                          <a:cubicBezTo>
                            <a:pt x="7502690" y="948507"/>
                            <a:pt x="7506123" y="946225"/>
                            <a:pt x="7509099" y="943248"/>
                          </a:cubicBezTo>
                          <a:cubicBezTo>
                            <a:pt x="7512076" y="940247"/>
                            <a:pt x="7514370" y="936849"/>
                            <a:pt x="7515981" y="932930"/>
                          </a:cubicBezTo>
                          <a:cubicBezTo>
                            <a:pt x="7517593" y="929035"/>
                            <a:pt x="7518400" y="924967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-46919</wp:posOffset>
            </wp:positionV>
            <wp:extent cx="5641423" cy="714707"/>
            <wp:effectExtent l="0" t="0" r="0" b="0"/>
            <wp:wrapNone/>
            <wp:docPr id="606" name="Freeform 6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4967"/>
                            <a:pt x="805" y="928986"/>
                            <a:pt x="2416" y="932905"/>
                          </a:cubicBezTo>
                          <a:cubicBezTo>
                            <a:pt x="4028" y="936849"/>
                            <a:pt x="6322" y="940247"/>
                            <a:pt x="9298" y="943248"/>
                          </a:cubicBezTo>
                          <a:cubicBezTo>
                            <a:pt x="12275" y="946225"/>
                            <a:pt x="15709" y="948507"/>
                            <a:pt x="19599" y="950119"/>
                          </a:cubicBezTo>
                          <a:cubicBezTo>
                            <a:pt x="23489" y="951682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682"/>
                            <a:pt x="7498798" y="950094"/>
                          </a:cubicBezTo>
                          <a:cubicBezTo>
                            <a:pt x="7502690" y="948507"/>
                            <a:pt x="7506123" y="946225"/>
                            <a:pt x="7509099" y="943248"/>
                          </a:cubicBezTo>
                          <a:cubicBezTo>
                            <a:pt x="7512076" y="940247"/>
                            <a:pt x="7514370" y="936849"/>
                            <a:pt x="7515981" y="932930"/>
                          </a:cubicBezTo>
                          <a:cubicBezTo>
                            <a:pt x="7517593" y="929035"/>
                            <a:pt x="7518400" y="924967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5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-35786</wp:posOffset>
            </wp:positionV>
            <wp:extent cx="292223" cy="723503"/>
            <wp:effectExtent l="0" t="0" r="0" b="0"/>
            <wp:wrapNone/>
            <wp:docPr id="607" name="Picture 60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>
                      <a:picLocks noChangeAspect="0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723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6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-23095</wp:posOffset>
            </wp:positionV>
            <wp:extent cx="5593776" cy="686119"/>
            <wp:effectExtent l="0" t="0" r="0" b="0"/>
            <wp:wrapNone/>
            <wp:docPr id="608" name="Freeform 6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-23095</wp:posOffset>
            </wp:positionV>
            <wp:extent cx="5593776" cy="686119"/>
            <wp:effectExtent l="0" t="0" r="0" b="0"/>
            <wp:wrapNone/>
            <wp:docPr id="609" name="Freeform 6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addAll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继续往下看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32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300" w:lineRule="exact"/>
        <w:ind w:left="990" w:right="128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addAll(size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c)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：这个方法，能包含三种情况下的添加，我们这里分析的只是构造方法，空链表的情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况，看的时候只需要按照不同的情况分析下去就行了。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82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-523413</wp:posOffset>
            </wp:positionV>
            <wp:extent cx="5678213" cy="3356545"/>
            <wp:effectExtent l="0" t="0" r="0" b="0"/>
            <wp:wrapNone/>
            <wp:docPr id="610" name="Picture 61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>
                      <a:picLocks noChangeAspect="0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35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9103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-671106</wp:posOffset>
            </wp:positionV>
            <wp:extent cx="368459" cy="3332708"/>
            <wp:effectExtent l="0" t="0" r="0" b="0"/>
            <wp:wrapNone/>
            <wp:docPr id="611" name="Picture 6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>
                      <a:picLocks noChangeAspect="0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332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5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-671106</wp:posOffset>
            </wp:positionV>
            <wp:extent cx="5619174" cy="3332002"/>
            <wp:effectExtent l="0" t="0" r="0" b="0"/>
            <wp:wrapNone/>
            <wp:docPr id="612" name="Picture 61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>
                      <a:picLocks noChangeAspect="0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3332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真正核心的地方就是这里了，记得我们传过来的是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addAll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检查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这个是否为合理。这个很简单，自己点进去看下就明白了。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checkPositionIndex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转换为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Object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a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的长度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numNew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，也就是由多少个元素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是个空的，直接返回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false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，什么也不做。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是非空的，定义两个节点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内部类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，每个节点都有三个属性，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item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prev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。注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意：不要管这两个什么含义，就是用来做临时存储节点的。这个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看下面一步的源码分析，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Node</w:t>
      </w:r>
      <w:r>
        <w:rPr lang="zh-CN" sz="17" baseline="0" dirty="0">
          <w:jc w:val="left"/>
          <w:rFonts w:ascii="新宋体" w:hAnsi="新宋体" w:cs="新宋体"/>
          <w:color w:val="AA5500"/>
          <w:spacing w:val="-5"/>
          <w:sz w:val="17"/>
          <w:szCs w:val="17"/>
        </w:rPr>
        <w:t>就是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的最核心的实现，可以直接先跳下一个去看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的分析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构造方法中传过来的就是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index==size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5" w:space="0"/>
          </w:cols>
          <w:docGrid w:linePitch="360"/>
        </w:sect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中三个属性：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：链表中的元素个数。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：头节点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 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：尾节点，就两种情况能进来这里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13" name="Freeform 6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14" name="Freeform 6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15" name="Freeform 6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16" name="Freeform 6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17" name="Freeform 6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18" name="Freeform 61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19" name="Freeform 61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20" name="Freeform 62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21" name="Freeform 62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22" name="Freeform 62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23" name="Freeform 62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24" name="Freeform 62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67" w:after="0" w:line="270" w:lineRule="exact"/>
        <w:ind w:left="1214" w:right="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</w:p>
    <w:p>
      <w:pPr>
        <w:rPr>
          <w:rFonts w:ascii="Times New Roman" w:hAnsi="Times New Roman" w:cs="Times New Roman"/>
          <w:color w:val="010302"/>
        </w:rPr>
        <w:spacing w:before="15" w:after="0" w:line="270" w:lineRule="exact"/>
        <w:ind w:left="1214" w:right="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-1866511</wp:posOffset>
            </wp:positionV>
            <wp:extent cx="5678213" cy="9993876"/>
            <wp:effectExtent l="0" t="0" r="0" b="0"/>
            <wp:wrapNone/>
            <wp:docPr id="625" name="Picture 62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>
                      <a:picLocks noChangeAspect="0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9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60118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-1866511</wp:posOffset>
            </wp:positionV>
            <wp:extent cx="368459" cy="9993876"/>
            <wp:effectExtent l="0" t="0" r="0" b="0"/>
            <wp:wrapNone/>
            <wp:docPr id="626" name="Picture 62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>
                      <a:picLocks noChangeAspect="0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999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6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0" w:after="0" w:line="270" w:lineRule="exact"/>
        <w:ind w:left="0" w:right="237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情况一、：构造方法创建的一个空的链表，那么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size=0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都为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pacing w:val="-15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中是空的。什么节点都没有。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succ=null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pred=last=null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情况二、：链表中有节点，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就不是为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都分别指向第一个节点，和最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后一个节点，在最后一个节点之后追加元素，就得记录一下最后一个节点是什么，所以把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保存到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临时节点中。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情况三、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=size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，说明不是前面两种情况，而是在链表中间插入元素，那么就得知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道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上的节点是谁，保存到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succ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临时节点中，然后将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succ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的前一个节点保存到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中，这样保存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了这两个节点，就能够准确的插入节点了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举个简单的例子，有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个位置，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、如果想插数据到第二个位置，双向链表中，就需要知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道第一个位置是谁，原位置也就是第二个位置上是谁，然后才能将自己插到第二个位置上。如果这里还不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明白，先看一下文章开头对于各种链表的删除，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add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操作是怎么实现的。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前面的准备工作做完了，将遍历数组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中的元素，封装为一个个节点。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555555"/>
          <w:sz w:val="17"/>
          <w:szCs w:val="17"/>
        </w:rPr>
        <w:t>@SuppressWarnings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"unchecked"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就是之前所构建好的，可能为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、也可能不为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的话就是属于情况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一、不为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则可能是情况二、或者情况三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pred==null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，说明是情况一，构造方法，是刚创建的一个空链表，此时的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就当作第一个节点，所以把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头节点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=null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，说明可能是情况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或者情况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，如果是情况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那么在最后一个节点之后追加到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，如果是情况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，在中间插入，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节点之前的一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个节点，将它的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指向插入的节点，也是对的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然后将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换成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，注意，这个不在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else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之中，请看清楚了。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succ==null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，说明是情况一或者情况二，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情况一、构造方法，也就是刚创建的一个空链表，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已经是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了，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last=newNode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，所以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都指向第一个节点。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情况二、在最后节后之后追加节点，那么原先的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就应该指向现在的最后一个节点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了，就是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succ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=null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，说明可能是情况三、在中间插入节点，举例说明这几个参数的意义，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有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两个节点，现在想在第二个位置插入节点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，根据前面的代码，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pred=newNode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succ=2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，并且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1.next=newNode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，已经构建好了，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pred.next=succ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，相当于在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newNode.next =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；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succ.prev = pred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，相当于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2.prev = newNode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这样一来，这种指向关系就完成了。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last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不用变，因为头节点和尾节点没变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succ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增加了几个元素，就把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size = size +numNew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就可以了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12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27" name="Freeform 62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28" name="Freeform 62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29" name="Freeform 62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30" name="Freeform 6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31" name="Freeform 6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32" name="Freeform 6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33" name="Freeform 6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34" name="Freeform 6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35" name="Freeform 6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36" name="Freeform 6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37" name="Freeform 6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38" name="Freeform 6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665"/>
        </w:tabs>
        <w:spacing w:before="146" w:after="0" w:line="175" w:lineRule="exact"/>
        <w:ind w:left="1214" w:right="0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56815</wp:posOffset>
            </wp:positionV>
            <wp:extent cx="5678213" cy="214876"/>
            <wp:effectExtent l="0" t="0" r="0" b="0"/>
            <wp:wrapNone/>
            <wp:docPr id="639" name="Picture 63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>
                      <a:picLocks noChangeAspect="0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14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56815</wp:posOffset>
            </wp:positionV>
            <wp:extent cx="368459" cy="202176"/>
            <wp:effectExtent l="0" t="0" r="0" b="0"/>
            <wp:wrapNone/>
            <wp:docPr id="640" name="Picture 64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>
                      <a:picLocks noChangeAspect="0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02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56815</wp:posOffset>
            </wp:positionV>
            <wp:extent cx="5619174" cy="196921"/>
            <wp:effectExtent l="0" t="0" r="0" b="0"/>
            <wp:wrapNone/>
            <wp:docPr id="641" name="Picture 64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>
                      <a:picLocks noChangeAspect="0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96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58	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023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说明：参数中的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表示在索引下标为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的结点（实际上是第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 + 1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个结点）的前面插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入。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2" w:after="0" w:line="300" w:lineRule="exact"/>
        <w:ind w:left="990" w:right="1023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addAll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函数中，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addAll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函数中还会调用到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函数也会调用到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函数，此函数是根据索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引下标找到该结点并返回，具体代码如下：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7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-339171</wp:posOffset>
            </wp:positionV>
            <wp:extent cx="5641423" cy="2430005"/>
            <wp:effectExtent l="0" t="0" r="0" b="0"/>
            <wp:wrapNone/>
            <wp:docPr id="642" name="Freeform 6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430005"/>
                    </a:xfrm>
                    <a:custGeom>
                      <a:rect l="l" t="t" r="r" b="b"/>
                      <a:pathLst>
                        <a:path w="7518400" h="3238500">
                          <a:moveTo>
                            <a:pt x="0" y="31750"/>
                          </a:moveTo>
                          <a:lnTo>
                            <a:pt x="0" y="3206750"/>
                          </a:lnTo>
                          <a:cubicBezTo>
                            <a:pt x="0" y="3210992"/>
                            <a:pt x="805" y="3215035"/>
                            <a:pt x="2416" y="3218930"/>
                          </a:cubicBezTo>
                          <a:cubicBezTo>
                            <a:pt x="4028" y="3222849"/>
                            <a:pt x="6322" y="3226222"/>
                            <a:pt x="9298" y="3229224"/>
                          </a:cubicBezTo>
                          <a:cubicBezTo>
                            <a:pt x="12275" y="3232200"/>
                            <a:pt x="15709" y="3234482"/>
                            <a:pt x="19599" y="3236094"/>
                          </a:cubicBezTo>
                          <a:cubicBezTo>
                            <a:pt x="23489" y="3237682"/>
                            <a:pt x="27539" y="3238500"/>
                            <a:pt x="31750" y="3238500"/>
                          </a:cubicBezTo>
                          <a:lnTo>
                            <a:pt x="7486650" y="3238500"/>
                          </a:lnTo>
                          <a:cubicBezTo>
                            <a:pt x="7490859" y="3238500"/>
                            <a:pt x="7494909" y="3237682"/>
                            <a:pt x="7498798" y="3236094"/>
                          </a:cubicBezTo>
                          <a:cubicBezTo>
                            <a:pt x="7502690" y="3234482"/>
                            <a:pt x="7506123" y="3232200"/>
                            <a:pt x="7509099" y="3229224"/>
                          </a:cubicBezTo>
                          <a:cubicBezTo>
                            <a:pt x="7512076" y="3226222"/>
                            <a:pt x="7514370" y="3222849"/>
                            <a:pt x="7515981" y="3218930"/>
                          </a:cubicBezTo>
                          <a:cubicBezTo>
                            <a:pt x="7517593" y="3215035"/>
                            <a:pt x="7518400" y="3210992"/>
                            <a:pt x="7518400" y="32067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26"/>
                            <a:pt x="7502690" y="4044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44"/>
                            <a:pt x="12275" y="6326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-339171</wp:posOffset>
            </wp:positionV>
            <wp:extent cx="5641423" cy="2430005"/>
            <wp:effectExtent l="0" t="0" r="0" b="0"/>
            <wp:wrapNone/>
            <wp:docPr id="643" name="Freeform 6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430005"/>
                    </a:xfrm>
                    <a:custGeom>
                      <a:rect l="l" t="t" r="r" b="b"/>
                      <a:pathLst>
                        <a:path w="7518400" h="3238500">
                          <a:moveTo>
                            <a:pt x="0" y="31750"/>
                          </a:moveTo>
                          <a:lnTo>
                            <a:pt x="0" y="3206750"/>
                          </a:lnTo>
                          <a:cubicBezTo>
                            <a:pt x="0" y="3210992"/>
                            <a:pt x="805" y="3215035"/>
                            <a:pt x="2416" y="3218930"/>
                          </a:cubicBezTo>
                          <a:cubicBezTo>
                            <a:pt x="4028" y="3222849"/>
                            <a:pt x="6322" y="3226222"/>
                            <a:pt x="9298" y="3229224"/>
                          </a:cubicBezTo>
                          <a:cubicBezTo>
                            <a:pt x="12275" y="3232200"/>
                            <a:pt x="15709" y="3234482"/>
                            <a:pt x="19599" y="3236094"/>
                          </a:cubicBezTo>
                          <a:cubicBezTo>
                            <a:pt x="23489" y="3237682"/>
                            <a:pt x="27539" y="3238500"/>
                            <a:pt x="31750" y="3238500"/>
                          </a:cubicBezTo>
                          <a:lnTo>
                            <a:pt x="7486650" y="3238500"/>
                          </a:lnTo>
                          <a:cubicBezTo>
                            <a:pt x="7490859" y="3238500"/>
                            <a:pt x="7494909" y="3237682"/>
                            <a:pt x="7498798" y="3236094"/>
                          </a:cubicBezTo>
                          <a:cubicBezTo>
                            <a:pt x="7502690" y="3234482"/>
                            <a:pt x="7506123" y="3232200"/>
                            <a:pt x="7509099" y="3229224"/>
                          </a:cubicBezTo>
                          <a:cubicBezTo>
                            <a:pt x="7512076" y="3226222"/>
                            <a:pt x="7514370" y="3222849"/>
                            <a:pt x="7515981" y="3218930"/>
                          </a:cubicBezTo>
                          <a:cubicBezTo>
                            <a:pt x="7517593" y="3215035"/>
                            <a:pt x="7518400" y="3210992"/>
                            <a:pt x="7518400" y="32067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26"/>
                            <a:pt x="7502690" y="4044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44"/>
                            <a:pt x="12275" y="6326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-328046</wp:posOffset>
            </wp:positionV>
            <wp:extent cx="368459" cy="2430288"/>
            <wp:effectExtent l="0" t="0" r="0" b="0"/>
            <wp:wrapNone/>
            <wp:docPr id="644" name="Picture 6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>
                      <a:picLocks noChangeAspect="0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430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-315347</wp:posOffset>
            </wp:positionV>
            <wp:extent cx="5593776" cy="2401416"/>
            <wp:effectExtent l="0" t="0" r="0" b="0"/>
            <wp:wrapNone/>
            <wp:docPr id="645" name="Freeform 6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401416"/>
                    </a:xfrm>
                    <a:custGeom>
                      <a:rect l="l" t="t" r="r" b="b"/>
                      <a:pathLst>
                        <a:path w="7454900" h="3200400">
                          <a:moveTo>
                            <a:pt x="0" y="3200400"/>
                          </a:moveTo>
                          <a:lnTo>
                            <a:pt x="7454900" y="3200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200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-315347</wp:posOffset>
            </wp:positionV>
            <wp:extent cx="5593776" cy="2401416"/>
            <wp:effectExtent l="0" t="0" r="0" b="0"/>
            <wp:wrapNone/>
            <wp:docPr id="646" name="Freeform 6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401416"/>
                    </a:xfrm>
                    <a:custGeom>
                      <a:rect l="l" t="t" r="r" b="b"/>
                      <a:pathLst>
                        <a:path w="7454900" h="3200400">
                          <a:moveTo>
                            <a:pt x="0" y="3200400"/>
                          </a:moveTo>
                          <a:lnTo>
                            <a:pt x="7454900" y="3200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200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判断插入的位置在链表前半段或者是后半段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 {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插入位置在前半段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从头结点开始正向遍历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返回该结点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插入位置在后半段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从尾结点开始反向遍历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返回该结点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08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89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说明：在根据索引查找结点时，会有一个小优化，结点在前半段则从头开始遍历，在后半段则从尾开始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遍历，这样就保证了只需要遍历最多一半结点就可以找到指定索引的结点。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举例说明调用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addAll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函数后的链表状态：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8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-46910</wp:posOffset>
            </wp:positionV>
            <wp:extent cx="5641423" cy="543177"/>
            <wp:effectExtent l="0" t="0" r="0" b="0"/>
            <wp:wrapNone/>
            <wp:docPr id="647" name="Freeform 6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67"/>
                            <a:pt x="805" y="700386"/>
                            <a:pt x="2416" y="704305"/>
                          </a:cubicBezTo>
                          <a:cubicBezTo>
                            <a:pt x="4028" y="708224"/>
                            <a:pt x="6322" y="711597"/>
                            <a:pt x="9298" y="714624"/>
                          </a:cubicBezTo>
                          <a:cubicBezTo>
                            <a:pt x="12275" y="717600"/>
                            <a:pt x="15709" y="719907"/>
                            <a:pt x="19599" y="721519"/>
                          </a:cubicBezTo>
                          <a:cubicBezTo>
                            <a:pt x="23489" y="723082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82"/>
                            <a:pt x="7498798" y="721494"/>
                          </a:cubicBezTo>
                          <a:cubicBezTo>
                            <a:pt x="7502690" y="719882"/>
                            <a:pt x="7506123" y="717600"/>
                            <a:pt x="7509099" y="714624"/>
                          </a:cubicBezTo>
                          <a:cubicBezTo>
                            <a:pt x="7512076" y="711597"/>
                            <a:pt x="7514370" y="708224"/>
                            <a:pt x="7515981" y="704305"/>
                          </a:cubicBezTo>
                          <a:cubicBezTo>
                            <a:pt x="7517593" y="700386"/>
                            <a:pt x="7518400" y="69636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-46910</wp:posOffset>
            </wp:positionV>
            <wp:extent cx="5641423" cy="543177"/>
            <wp:effectExtent l="0" t="0" r="0" b="0"/>
            <wp:wrapNone/>
            <wp:docPr id="648" name="Freeform 6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67"/>
                            <a:pt x="805" y="700386"/>
                            <a:pt x="2416" y="704305"/>
                          </a:cubicBezTo>
                          <a:cubicBezTo>
                            <a:pt x="4028" y="708224"/>
                            <a:pt x="6322" y="711597"/>
                            <a:pt x="9298" y="714624"/>
                          </a:cubicBezTo>
                          <a:cubicBezTo>
                            <a:pt x="12275" y="717600"/>
                            <a:pt x="15709" y="719907"/>
                            <a:pt x="19599" y="721519"/>
                          </a:cubicBezTo>
                          <a:cubicBezTo>
                            <a:pt x="23489" y="723082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82"/>
                            <a:pt x="7498798" y="721494"/>
                          </a:cubicBezTo>
                          <a:cubicBezTo>
                            <a:pt x="7502690" y="719882"/>
                            <a:pt x="7506123" y="717600"/>
                            <a:pt x="7509099" y="714624"/>
                          </a:cubicBezTo>
                          <a:cubicBezTo>
                            <a:pt x="7512076" y="711597"/>
                            <a:pt x="7514370" y="708224"/>
                            <a:pt x="7515981" y="704305"/>
                          </a:cubicBezTo>
                          <a:cubicBezTo>
                            <a:pt x="7517593" y="700386"/>
                            <a:pt x="7518400" y="69636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-23086</wp:posOffset>
            </wp:positionV>
            <wp:extent cx="5593776" cy="514589"/>
            <wp:effectExtent l="0" t="0" r="0" b="0"/>
            <wp:wrapNone/>
            <wp:docPr id="649" name="Freeform 6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-35780</wp:posOffset>
            </wp:positionV>
            <wp:extent cx="292223" cy="552276"/>
            <wp:effectExtent l="0" t="0" r="0" b="0"/>
            <wp:wrapNone/>
            <wp:docPr id="650" name="Picture 65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>
                      <a:picLocks noChangeAspect="0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52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-23086</wp:posOffset>
            </wp:positionV>
            <wp:extent cx="5593776" cy="514589"/>
            <wp:effectExtent l="0" t="0" r="0" b="0"/>
            <wp:wrapNone/>
            <wp:docPr id="651" name="Freeform 6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LinkedList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11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上述代码内部的链表结构如下：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7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-590693</wp:posOffset>
            </wp:positionV>
            <wp:extent cx="5650950" cy="3297182"/>
            <wp:effectExtent l="0" t="0" r="0" b="0"/>
            <wp:wrapNone/>
            <wp:docPr id="652" name="Picture 65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>
                      <a:picLocks noChangeAspect="0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3297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82" w:lineRule="exact"/>
        <w:ind w:left="990" w:right="1005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addAll()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中的一个问题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addAll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函数中，传入一个集合参数和插入位置，然后将集合转化为数组，然后再遍历数组，挨个添加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数组的元素，但是问题来了，为什么要先转化为数组再进行遍历，而不是直接遍历集合呢？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45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53" name="Freeform 6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54" name="Freeform 6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55" name="Freeform 6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56" name="Freeform 6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57" name="Freeform 6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58" name="Freeform 6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59" name="Freeform 6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60" name="Freeform 6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61" name="Freeform 6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62" name="Freeform 6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63" name="Freeform 6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64" name="Freeform 6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93" w:after="0" w:line="300" w:lineRule="exact"/>
        <w:ind w:left="990" w:right="98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从效果上两者是完全等价的，都可以达到遍历的效果。关于为什么要转化为数组的问题，我的思考如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150" w:right="1060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如果直接遍历集合的话，那么在遍历过程中需要插入元素，在堆上分配内存空间，修改指针域，这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个过程中就会一直占用着这个集合，考虑正确同步的话，其他线程只能一直等待。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65" w:lineRule="exact"/>
        <w:ind w:left="1150" w:right="1060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如果转化为数组，只需要遍历集合，而遍历集合过程中不需要额外的操作，所以占用的时间相对是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440" w:right="98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较短的，这样就利于其他线程尽快的使用这个集合。说白了，就是有利于提高多线程访问该集合的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效率，尽可能短时间的阻塞。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ve(Object o)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>
        <w:drawing>
          <wp:anchor simplePos="0" relativeHeight="25165826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-1247614</wp:posOffset>
            </wp:positionV>
            <wp:extent cx="5641423" cy="6203660"/>
            <wp:effectExtent l="0" t="0" r="0" b="0"/>
            <wp:wrapNone/>
            <wp:docPr id="665" name="Freeform 6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6203660"/>
                    </a:xfrm>
                    <a:custGeom>
                      <a:rect l="l" t="t" r="r" b="b"/>
                      <a:pathLst>
                        <a:path w="7518400" h="8267700">
                          <a:moveTo>
                            <a:pt x="0" y="31750"/>
                          </a:moveTo>
                          <a:lnTo>
                            <a:pt x="0" y="8235950"/>
                          </a:lnTo>
                          <a:cubicBezTo>
                            <a:pt x="0" y="8240192"/>
                            <a:pt x="805" y="8244235"/>
                            <a:pt x="2416" y="8248130"/>
                          </a:cubicBezTo>
                          <a:cubicBezTo>
                            <a:pt x="4028" y="8252049"/>
                            <a:pt x="6322" y="8255447"/>
                            <a:pt x="9298" y="8258448"/>
                          </a:cubicBezTo>
                          <a:cubicBezTo>
                            <a:pt x="12275" y="8261425"/>
                            <a:pt x="15709" y="8263707"/>
                            <a:pt x="19599" y="8265294"/>
                          </a:cubicBezTo>
                          <a:cubicBezTo>
                            <a:pt x="23489" y="8266882"/>
                            <a:pt x="27539" y="8267700"/>
                            <a:pt x="31750" y="8267700"/>
                          </a:cubicBezTo>
                          <a:lnTo>
                            <a:pt x="7486650" y="8267700"/>
                          </a:lnTo>
                          <a:cubicBezTo>
                            <a:pt x="7490859" y="8267700"/>
                            <a:pt x="7494909" y="8266882"/>
                            <a:pt x="7498798" y="8265294"/>
                          </a:cubicBezTo>
                          <a:cubicBezTo>
                            <a:pt x="7502690" y="8263707"/>
                            <a:pt x="7506123" y="8261425"/>
                            <a:pt x="7509099" y="8258448"/>
                          </a:cubicBezTo>
                          <a:cubicBezTo>
                            <a:pt x="7512076" y="8255447"/>
                            <a:pt x="7514370" y="8252049"/>
                            <a:pt x="7515981" y="8248130"/>
                          </a:cubicBezTo>
                          <a:cubicBezTo>
                            <a:pt x="7517593" y="8244235"/>
                            <a:pt x="7518400" y="8240192"/>
                            <a:pt x="7518400" y="8235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-1247614</wp:posOffset>
            </wp:positionV>
            <wp:extent cx="5641423" cy="6203660"/>
            <wp:effectExtent l="0" t="0" r="0" b="0"/>
            <wp:wrapNone/>
            <wp:docPr id="666" name="Freeform 6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6203660"/>
                    </a:xfrm>
                    <a:custGeom>
                      <a:rect l="l" t="t" r="r" b="b"/>
                      <a:pathLst>
                        <a:path w="7518400" h="8267700">
                          <a:moveTo>
                            <a:pt x="0" y="31750"/>
                          </a:moveTo>
                          <a:lnTo>
                            <a:pt x="0" y="8235950"/>
                          </a:lnTo>
                          <a:cubicBezTo>
                            <a:pt x="0" y="8240192"/>
                            <a:pt x="805" y="8244235"/>
                            <a:pt x="2416" y="8248130"/>
                          </a:cubicBezTo>
                          <a:cubicBezTo>
                            <a:pt x="4028" y="8252049"/>
                            <a:pt x="6322" y="8255447"/>
                            <a:pt x="9298" y="8258448"/>
                          </a:cubicBezTo>
                          <a:cubicBezTo>
                            <a:pt x="12275" y="8261425"/>
                            <a:pt x="15709" y="8263707"/>
                            <a:pt x="19599" y="8265294"/>
                          </a:cubicBezTo>
                          <a:cubicBezTo>
                            <a:pt x="23489" y="8266882"/>
                            <a:pt x="27539" y="8267700"/>
                            <a:pt x="31750" y="8267700"/>
                          </a:cubicBezTo>
                          <a:lnTo>
                            <a:pt x="7486650" y="8267700"/>
                          </a:lnTo>
                          <a:cubicBezTo>
                            <a:pt x="7490859" y="8267700"/>
                            <a:pt x="7494909" y="8266882"/>
                            <a:pt x="7498798" y="8265294"/>
                          </a:cubicBezTo>
                          <a:cubicBezTo>
                            <a:pt x="7502690" y="8263707"/>
                            <a:pt x="7506123" y="8261425"/>
                            <a:pt x="7509099" y="8258448"/>
                          </a:cubicBezTo>
                          <a:cubicBezTo>
                            <a:pt x="7512076" y="8255447"/>
                            <a:pt x="7514370" y="8252049"/>
                            <a:pt x="7515981" y="8248130"/>
                          </a:cubicBezTo>
                          <a:cubicBezTo>
                            <a:pt x="7517593" y="8244235"/>
                            <a:pt x="7518400" y="8240192"/>
                            <a:pt x="7518400" y="8235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44"/>
                            <a:pt x="7498798" y="2407"/>
                          </a:cubicBezTo>
                          <a:cubicBezTo>
                            <a:pt x="7494909" y="81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52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-1236492</wp:posOffset>
            </wp:positionV>
            <wp:extent cx="368459" cy="6205091"/>
            <wp:effectExtent l="0" t="0" r="0" b="0"/>
            <wp:wrapNone/>
            <wp:docPr id="667" name="Picture 66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>
                      <a:picLocks noChangeAspect="0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6205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-1223790</wp:posOffset>
            </wp:positionV>
            <wp:extent cx="5593776" cy="6175072"/>
            <wp:effectExtent l="0" t="0" r="0" b="0"/>
            <wp:wrapNone/>
            <wp:docPr id="668" name="Freeform 6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175072"/>
                    </a:xfrm>
                    <a:custGeom>
                      <a:rect l="l" t="t" r="r" b="b"/>
                      <a:pathLst>
                        <a:path w="7454900" h="8229600">
                          <a:moveTo>
                            <a:pt x="0" y="8229600"/>
                          </a:moveTo>
                          <a:lnTo>
                            <a:pt x="7454900" y="8229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8229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-1223790</wp:posOffset>
            </wp:positionV>
            <wp:extent cx="5593776" cy="6175072"/>
            <wp:effectExtent l="0" t="0" r="0" b="0"/>
            <wp:wrapNone/>
            <wp:docPr id="669" name="Freeform 6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175072"/>
                    </a:xfrm>
                    <a:custGeom>
                      <a:rect l="l" t="t" r="r" b="b"/>
                      <a:pathLst>
                        <a:path w="7454900" h="8229600">
                          <a:moveTo>
                            <a:pt x="0" y="8229600"/>
                          </a:moveTo>
                          <a:lnTo>
                            <a:pt x="7454900" y="8229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8229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Removes the first occurrence of the specified element from this list,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if it is present.  If this list does not contain the element, it is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unchanged.  More formally, removes the element with the lowest index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{@code i} such that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&lt;tt&gt;(o==null&amp;nbsp;?&amp;nbsp;get(i)==null&amp;nbsp;:&amp;nbsp;o.equals(get(i)))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&lt;/tt&gt;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(if such an element exists).  Returns {@code true} if this list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contained the specified element (or equivalently, if this list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changed as a result of the call).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o element to be removed from this list, if present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@return {@code true} if this list contained the specified element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首先通过看上面的注释，我们可以知道，如果我们要移除的值在链表中存在多个一样的值，那么我们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会移除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index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最小的那个，也就是最先找到的那个值，如果不存在这个值，那么什么也不做。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这里可以看到，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linkedList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也能存储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循环遍历链表，直到找到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值，然后使用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unlink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移除该值。下面的这个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else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中也一样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unlink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unlink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0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unlink(xxxx)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67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-183881</wp:posOffset>
            </wp:positionV>
            <wp:extent cx="5678213" cy="1435100"/>
            <wp:effectExtent l="0" t="0" r="0" b="0"/>
            <wp:wrapNone/>
            <wp:docPr id="670" name="Picture 67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>
                      <a:picLocks noChangeAspect="0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4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76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-156521</wp:posOffset>
            </wp:positionV>
            <wp:extent cx="368459" cy="1407740"/>
            <wp:effectExtent l="0" t="0" r="0" b="0"/>
            <wp:wrapNone/>
            <wp:docPr id="671" name="Picture 67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>
                      <a:picLocks noChangeAspect="0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40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58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-156521</wp:posOffset>
            </wp:positionV>
            <wp:extent cx="5619174" cy="1407057"/>
            <wp:effectExtent l="0" t="0" r="0" b="0"/>
            <wp:wrapNone/>
            <wp:docPr id="672" name="Picture 6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>
                      <a:picLocks noChangeAspect="0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407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Unlinks non-null node x.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不能传一个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值过，注意，看之前要注意之前的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prev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这些都是谁。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unlink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assert x != null;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拿到节点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的三个属性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26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73" name="Freeform 6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74" name="Freeform 6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75" name="Freeform 6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76" name="Freeform 6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77" name="Freeform 6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78" name="Freeform 6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79" name="Freeform 6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80" name="Freeform 6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81" name="Freeform 6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82" name="Freeform 6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83" name="Freeform 6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684" name="Freeform 6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-833229</wp:posOffset>
            </wp:positionV>
            <wp:extent cx="5678213" cy="4850376"/>
            <wp:effectExtent l="0" t="0" r="0" b="0"/>
            <wp:wrapNone/>
            <wp:docPr id="685" name="Picture 68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>
                      <a:picLocks noChangeAspect="0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485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91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-833229</wp:posOffset>
            </wp:positionV>
            <wp:extent cx="368459" cy="4837676"/>
            <wp:effectExtent l="0" t="0" r="0" b="0"/>
            <wp:wrapNone/>
            <wp:docPr id="686" name="Picture 68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>
                      <a:picLocks noChangeAspect="0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4837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3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-833229</wp:posOffset>
            </wp:positionV>
            <wp:extent cx="5619174" cy="4828239"/>
            <wp:effectExtent l="0" t="0" r="0" b="0"/>
            <wp:wrapNone/>
            <wp:docPr id="687" name="Picture 68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>
                      <a:picLocks noChangeAspect="0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4828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0" w:right="3403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358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这里开始往下就进行移除该元素之后的操作，也就是把指向哪个节点搞定。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说明移除的节点是头节点，则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first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头节点应该指向下一个节点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358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不是头节点，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prev.next=next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：有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1.next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然后解除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节点的前指向。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说明移除的节点是尾节点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不是尾节点，有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3.prev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1.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然后将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2.next=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解除指向。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的前后指向都为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了，也把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item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，让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gc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回收它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移除一个节点，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自减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由于一开始已经保存了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x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的值到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element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，所以返回。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86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5" w:after="0" w:line="450" w:lineRule="exact"/>
        <w:ind w:left="990" w:right="7166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4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get(ind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x)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get(ind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x)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查询元素的方法】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5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-339159</wp:posOffset>
            </wp:positionV>
            <wp:extent cx="5641423" cy="2086945"/>
            <wp:effectExtent l="0" t="0" r="0" b="0"/>
            <wp:wrapNone/>
            <wp:docPr id="688" name="Freeform 6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86945"/>
                    </a:xfrm>
                    <a:custGeom>
                      <a:rect l="l" t="t" r="r" b="b"/>
                      <a:pathLst>
                        <a:path w="7518400" h="2781300">
                          <a:moveTo>
                            <a:pt x="0" y="31750"/>
                          </a:moveTo>
                          <a:lnTo>
                            <a:pt x="0" y="2749550"/>
                          </a:lnTo>
                          <a:cubicBezTo>
                            <a:pt x="0" y="2753792"/>
                            <a:pt x="805" y="2757885"/>
                            <a:pt x="2416" y="2761779"/>
                          </a:cubicBezTo>
                          <a:cubicBezTo>
                            <a:pt x="4028" y="2765698"/>
                            <a:pt x="6322" y="2769072"/>
                            <a:pt x="9298" y="2772048"/>
                          </a:cubicBezTo>
                          <a:cubicBezTo>
                            <a:pt x="12275" y="2775025"/>
                            <a:pt x="15709" y="2777307"/>
                            <a:pt x="19599" y="2778919"/>
                          </a:cubicBezTo>
                          <a:cubicBezTo>
                            <a:pt x="23489" y="2780482"/>
                            <a:pt x="27539" y="2781300"/>
                            <a:pt x="31750" y="2781300"/>
                          </a:cubicBezTo>
                          <a:lnTo>
                            <a:pt x="7486650" y="2781300"/>
                          </a:lnTo>
                          <a:cubicBezTo>
                            <a:pt x="7490859" y="2781300"/>
                            <a:pt x="7494909" y="2780482"/>
                            <a:pt x="7498798" y="2778944"/>
                          </a:cubicBezTo>
                          <a:cubicBezTo>
                            <a:pt x="7502690" y="2777307"/>
                            <a:pt x="7506123" y="2775025"/>
                            <a:pt x="7509099" y="2772048"/>
                          </a:cubicBezTo>
                          <a:cubicBezTo>
                            <a:pt x="7512076" y="2769072"/>
                            <a:pt x="7514370" y="2765698"/>
                            <a:pt x="7515981" y="2761779"/>
                          </a:cubicBezTo>
                          <a:cubicBezTo>
                            <a:pt x="7517593" y="2757885"/>
                            <a:pt x="7518400" y="2753792"/>
                            <a:pt x="7518400" y="27495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-339159</wp:posOffset>
            </wp:positionV>
            <wp:extent cx="5641423" cy="2086945"/>
            <wp:effectExtent l="0" t="0" r="0" b="0"/>
            <wp:wrapNone/>
            <wp:docPr id="689" name="Freeform 6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86945"/>
                    </a:xfrm>
                    <a:custGeom>
                      <a:rect l="l" t="t" r="r" b="b"/>
                      <a:pathLst>
                        <a:path w="7518400" h="2781300">
                          <a:moveTo>
                            <a:pt x="0" y="31750"/>
                          </a:moveTo>
                          <a:lnTo>
                            <a:pt x="0" y="2749550"/>
                          </a:lnTo>
                          <a:cubicBezTo>
                            <a:pt x="0" y="2753792"/>
                            <a:pt x="805" y="2757885"/>
                            <a:pt x="2416" y="2761779"/>
                          </a:cubicBezTo>
                          <a:cubicBezTo>
                            <a:pt x="4028" y="2765698"/>
                            <a:pt x="6322" y="2769072"/>
                            <a:pt x="9298" y="2772048"/>
                          </a:cubicBezTo>
                          <a:cubicBezTo>
                            <a:pt x="12275" y="2775025"/>
                            <a:pt x="15709" y="2777307"/>
                            <a:pt x="19599" y="2778919"/>
                          </a:cubicBezTo>
                          <a:cubicBezTo>
                            <a:pt x="23489" y="2780482"/>
                            <a:pt x="27539" y="2781300"/>
                            <a:pt x="31750" y="2781300"/>
                          </a:cubicBezTo>
                          <a:lnTo>
                            <a:pt x="7486650" y="2781300"/>
                          </a:lnTo>
                          <a:cubicBezTo>
                            <a:pt x="7490859" y="2781300"/>
                            <a:pt x="7494909" y="2780482"/>
                            <a:pt x="7498798" y="2778944"/>
                          </a:cubicBezTo>
                          <a:cubicBezTo>
                            <a:pt x="7502690" y="2777307"/>
                            <a:pt x="7506123" y="2775025"/>
                            <a:pt x="7509099" y="2772048"/>
                          </a:cubicBezTo>
                          <a:cubicBezTo>
                            <a:pt x="7512076" y="2769072"/>
                            <a:pt x="7514370" y="2765698"/>
                            <a:pt x="7515981" y="2761779"/>
                          </a:cubicBezTo>
                          <a:cubicBezTo>
                            <a:pt x="7517593" y="2757885"/>
                            <a:pt x="7518400" y="2753792"/>
                            <a:pt x="7518400" y="27495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7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-315336</wp:posOffset>
            </wp:positionV>
            <wp:extent cx="5593776" cy="2058357"/>
            <wp:effectExtent l="0" t="0" r="0" b="0"/>
            <wp:wrapNone/>
            <wp:docPr id="690" name="Freeform 6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058357"/>
                    </a:xfrm>
                    <a:custGeom>
                      <a:rect l="l" t="t" r="r" b="b"/>
                      <a:pathLst>
                        <a:path w="7454900" h="2743200">
                          <a:moveTo>
                            <a:pt x="0" y="2743200"/>
                          </a:moveTo>
                          <a:lnTo>
                            <a:pt x="7454900" y="2743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33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-328047</wp:posOffset>
            </wp:positionV>
            <wp:extent cx="368459" cy="2091754"/>
            <wp:effectExtent l="0" t="0" r="0" b="0"/>
            <wp:wrapNone/>
            <wp:docPr id="691" name="Picture 69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>
                      <a:picLocks noChangeAspect="0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09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-315336</wp:posOffset>
            </wp:positionV>
            <wp:extent cx="5593776" cy="2058357"/>
            <wp:effectExtent l="0" t="0" r="0" b="0"/>
            <wp:wrapNone/>
            <wp:docPr id="692" name="Freeform 6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058357"/>
                    </a:xfrm>
                    <a:custGeom>
                      <a:rect l="l" t="t" r="r" b="b"/>
                      <a:pathLst>
                        <a:path w="7454900" h="2743200">
                          <a:moveTo>
                            <a:pt x="0" y="2743200"/>
                          </a:moveTo>
                          <a:lnTo>
                            <a:pt x="7454900" y="2743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Returns the element at the specified position in this list.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index index of the element to return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@return the element at the specified position in this list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@throws IndexOutOfBoundsException {@inheritDoc}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这里没有什么，重点还是在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node(index)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checkElementIndex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022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node(ind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x)</w:t>
      </w:r>
      <w:r>
        <w:rPr lang="zh-CN" sz="19" baseline="0" dirty="0">
          <w:jc w:val="left"/>
          <w:rFonts w:ascii="微软雅黑" w:hAnsi="微软雅黑" w:cs="微软雅黑"/>
          <w:color w:val="333333"/>
          <w:spacing w:val="-15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63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-352038</wp:posOffset>
            </wp:positionV>
            <wp:extent cx="5678213" cy="1841500"/>
            <wp:effectExtent l="0" t="0" r="0" b="0"/>
            <wp:wrapNone/>
            <wp:docPr id="693" name="Picture 6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>
                      <a:picLocks noChangeAspect="0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65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-328027</wp:posOffset>
            </wp:positionV>
            <wp:extent cx="368459" cy="1817489"/>
            <wp:effectExtent l="0" t="0" r="0" b="0"/>
            <wp:wrapNone/>
            <wp:docPr id="694" name="Picture 69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>
                      <a:picLocks noChangeAspect="0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81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35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-328027</wp:posOffset>
            </wp:positionV>
            <wp:extent cx="5619174" cy="1816782"/>
            <wp:effectExtent l="0" t="0" r="0" b="0"/>
            <wp:wrapNone/>
            <wp:docPr id="695" name="Picture 69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>
                      <a:picLocks noChangeAspect="0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816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Returns the (non-null) Node at the specified element index.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这里查询使用的是先从中间分一半查找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assert isElementIndex(index);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//"&lt;&lt;":*2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的几次方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“&gt;&gt;”:/2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的几次方，例如：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size&lt;&lt;1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size*2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次方，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if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中就是查询前半部分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 {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//index&lt;size/2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022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9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697" name="Freeform 6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698" name="Freeform 6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699" name="Freeform 6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00" name="Freeform 7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01" name="Freeform 70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02" name="Freeform 70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03" name="Freeform 7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04" name="Freeform 7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05" name="Freeform 7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06" name="Freeform 7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07" name="Freeform 7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08" name="Freeform 7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-318658</wp:posOffset>
            </wp:positionV>
            <wp:extent cx="5678213" cy="1751576"/>
            <wp:effectExtent l="0" t="0" r="0" b="0"/>
            <wp:wrapNone/>
            <wp:docPr id="709" name="Picture 70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>
                      <a:picLocks noChangeAspect="0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751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1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-318658</wp:posOffset>
            </wp:positionV>
            <wp:extent cx="368459" cy="1751576"/>
            <wp:effectExtent l="0" t="0" r="0" b="0"/>
            <wp:wrapNone/>
            <wp:docPr id="710" name="Picture 71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>
                      <a:picLocks noChangeAspect="0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751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-318658</wp:posOffset>
            </wp:positionV>
            <wp:extent cx="5619174" cy="1740710"/>
            <wp:effectExtent l="0" t="0" r="0" b="0"/>
            <wp:wrapNone/>
            <wp:docPr id="711" name="Picture 7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>
                      <a:picLocks noChangeAspect="0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74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前半部分没找到，所以找后半部分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--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490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5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xOf(Object o)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5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-682215</wp:posOffset>
            </wp:positionV>
            <wp:extent cx="5641423" cy="3459183"/>
            <wp:effectExtent l="0" t="0" r="0" b="0"/>
            <wp:wrapNone/>
            <wp:docPr id="712" name="Freeform 7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459183"/>
                    </a:xfrm>
                    <a:custGeom>
                      <a:rect l="l" t="t" r="r" b="b"/>
                      <a:pathLst>
                        <a:path w="7518400" h="4610100">
                          <a:moveTo>
                            <a:pt x="0" y="31750"/>
                          </a:moveTo>
                          <a:lnTo>
                            <a:pt x="0" y="4578350"/>
                          </a:lnTo>
                          <a:cubicBezTo>
                            <a:pt x="0" y="4582592"/>
                            <a:pt x="805" y="4586635"/>
                            <a:pt x="2416" y="4590530"/>
                          </a:cubicBezTo>
                          <a:cubicBezTo>
                            <a:pt x="4028" y="4594474"/>
                            <a:pt x="6322" y="4597847"/>
                            <a:pt x="9298" y="4600848"/>
                          </a:cubicBezTo>
                          <a:cubicBezTo>
                            <a:pt x="12275" y="4603825"/>
                            <a:pt x="15709" y="4606107"/>
                            <a:pt x="19599" y="4607719"/>
                          </a:cubicBezTo>
                          <a:cubicBezTo>
                            <a:pt x="23489" y="4609282"/>
                            <a:pt x="27539" y="4610100"/>
                            <a:pt x="31750" y="4610100"/>
                          </a:cubicBezTo>
                          <a:lnTo>
                            <a:pt x="7486650" y="4610100"/>
                          </a:lnTo>
                          <a:cubicBezTo>
                            <a:pt x="7490859" y="4610100"/>
                            <a:pt x="7494909" y="4609282"/>
                            <a:pt x="7498798" y="4607694"/>
                          </a:cubicBezTo>
                          <a:cubicBezTo>
                            <a:pt x="7502690" y="4606107"/>
                            <a:pt x="7506123" y="4603825"/>
                            <a:pt x="7509099" y="4600848"/>
                          </a:cubicBezTo>
                          <a:cubicBezTo>
                            <a:pt x="7512076" y="4597847"/>
                            <a:pt x="7514370" y="4594474"/>
                            <a:pt x="7515981" y="4590554"/>
                          </a:cubicBezTo>
                          <a:cubicBezTo>
                            <a:pt x="7517593" y="4586660"/>
                            <a:pt x="7518400" y="4582592"/>
                            <a:pt x="7518400" y="4578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-682215</wp:posOffset>
            </wp:positionV>
            <wp:extent cx="5641423" cy="3459183"/>
            <wp:effectExtent l="0" t="0" r="0" b="0"/>
            <wp:wrapNone/>
            <wp:docPr id="713" name="Freeform 7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459183"/>
                    </a:xfrm>
                    <a:custGeom>
                      <a:rect l="l" t="t" r="r" b="b"/>
                      <a:pathLst>
                        <a:path w="7518400" h="4610100">
                          <a:moveTo>
                            <a:pt x="0" y="31750"/>
                          </a:moveTo>
                          <a:lnTo>
                            <a:pt x="0" y="4578350"/>
                          </a:lnTo>
                          <a:cubicBezTo>
                            <a:pt x="0" y="4582592"/>
                            <a:pt x="805" y="4586635"/>
                            <a:pt x="2416" y="4590530"/>
                          </a:cubicBezTo>
                          <a:cubicBezTo>
                            <a:pt x="4028" y="4594474"/>
                            <a:pt x="6322" y="4597847"/>
                            <a:pt x="9298" y="4600848"/>
                          </a:cubicBezTo>
                          <a:cubicBezTo>
                            <a:pt x="12275" y="4603825"/>
                            <a:pt x="15709" y="4606107"/>
                            <a:pt x="19599" y="4607719"/>
                          </a:cubicBezTo>
                          <a:cubicBezTo>
                            <a:pt x="23489" y="4609282"/>
                            <a:pt x="27539" y="4610100"/>
                            <a:pt x="31750" y="4610100"/>
                          </a:cubicBezTo>
                          <a:lnTo>
                            <a:pt x="7486650" y="4610100"/>
                          </a:lnTo>
                          <a:cubicBezTo>
                            <a:pt x="7490859" y="4610100"/>
                            <a:pt x="7494909" y="4609282"/>
                            <a:pt x="7498798" y="4607694"/>
                          </a:cubicBezTo>
                          <a:cubicBezTo>
                            <a:pt x="7502690" y="4606107"/>
                            <a:pt x="7506123" y="4603825"/>
                            <a:pt x="7509099" y="4600848"/>
                          </a:cubicBezTo>
                          <a:cubicBezTo>
                            <a:pt x="7512076" y="4597847"/>
                            <a:pt x="7514370" y="4594474"/>
                            <a:pt x="7515981" y="4590554"/>
                          </a:cubicBezTo>
                          <a:cubicBezTo>
                            <a:pt x="7517593" y="4586660"/>
                            <a:pt x="7518400" y="4582592"/>
                            <a:pt x="7518400" y="4578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8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-671094</wp:posOffset>
            </wp:positionV>
            <wp:extent cx="368459" cy="3458542"/>
            <wp:effectExtent l="0" t="0" r="0" b="0"/>
            <wp:wrapNone/>
            <wp:docPr id="714" name="Picture 71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>
                      <a:picLocks noChangeAspect="0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458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3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-658391</wp:posOffset>
            </wp:positionV>
            <wp:extent cx="5593776" cy="3430595"/>
            <wp:effectExtent l="0" t="0" r="0" b="0"/>
            <wp:wrapNone/>
            <wp:docPr id="715" name="Freeform 7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5"/>
                    </a:xfrm>
                    <a:custGeom>
                      <a:rect l="l" t="t" r="r" b="b"/>
                      <a:pathLst>
                        <a:path w="7454900" h="4572000">
                          <a:moveTo>
                            <a:pt x="0" y="4572000"/>
                          </a:moveTo>
                          <a:lnTo>
                            <a:pt x="7454900" y="4572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-658391</wp:posOffset>
            </wp:positionV>
            <wp:extent cx="5593776" cy="3430595"/>
            <wp:effectExtent l="0" t="0" r="0" b="0"/>
            <wp:wrapNone/>
            <wp:docPr id="716" name="Freeform 7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5"/>
                    </a:xfrm>
                    <a:custGeom>
                      <a:rect l="l" t="t" r="r" b="b"/>
                      <a:pathLst>
                        <a:path w="7454900" h="4572000">
                          <a:moveTo>
                            <a:pt x="0" y="4572000"/>
                          </a:moveTo>
                          <a:lnTo>
                            <a:pt x="7454900" y="4572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这个很简单，就是通过实体元素来查找到该元素在链表中的位置。跟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remove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中的代码类似，只是返回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类型不一样。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indexOf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082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082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9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Lin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k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edList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的迭代器	</w:t>
      </w:r>
      <w:hyperlink r:id="rId696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86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中除了有一个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的内部类外，应该还能看到另外两个内部类，那就是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ListItr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，还有一个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DescendingIte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ListItr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内部类】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8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-46894</wp:posOffset>
            </wp:positionV>
            <wp:extent cx="5641423" cy="543177"/>
            <wp:effectExtent l="0" t="0" r="0" b="0"/>
            <wp:wrapNone/>
            <wp:docPr id="717" name="Freeform 7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92"/>
                            <a:pt x="805" y="700435"/>
                            <a:pt x="2416" y="704330"/>
                          </a:cubicBezTo>
                          <a:cubicBezTo>
                            <a:pt x="4028" y="708274"/>
                            <a:pt x="6322" y="711647"/>
                            <a:pt x="9298" y="714648"/>
                          </a:cubicBezTo>
                          <a:cubicBezTo>
                            <a:pt x="12275" y="717625"/>
                            <a:pt x="15709" y="719907"/>
                            <a:pt x="19599" y="721519"/>
                          </a:cubicBezTo>
                          <a:cubicBezTo>
                            <a:pt x="23489" y="723082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82"/>
                            <a:pt x="7498798" y="721494"/>
                          </a:cubicBezTo>
                          <a:cubicBezTo>
                            <a:pt x="7502690" y="719907"/>
                            <a:pt x="7506123" y="717625"/>
                            <a:pt x="7509099" y="714648"/>
                          </a:cubicBezTo>
                          <a:cubicBezTo>
                            <a:pt x="7512076" y="711647"/>
                            <a:pt x="7514370" y="708274"/>
                            <a:pt x="7515981" y="704354"/>
                          </a:cubicBezTo>
                          <a:cubicBezTo>
                            <a:pt x="7517593" y="700460"/>
                            <a:pt x="7518400" y="696392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-46894</wp:posOffset>
            </wp:positionV>
            <wp:extent cx="5641423" cy="543177"/>
            <wp:effectExtent l="0" t="0" r="0" b="0"/>
            <wp:wrapNone/>
            <wp:docPr id="718" name="Freeform 7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392"/>
                            <a:pt x="805" y="700435"/>
                            <a:pt x="2416" y="704330"/>
                          </a:cubicBezTo>
                          <a:cubicBezTo>
                            <a:pt x="4028" y="708274"/>
                            <a:pt x="6322" y="711647"/>
                            <a:pt x="9298" y="714648"/>
                          </a:cubicBezTo>
                          <a:cubicBezTo>
                            <a:pt x="12275" y="717625"/>
                            <a:pt x="15709" y="719907"/>
                            <a:pt x="19599" y="721519"/>
                          </a:cubicBezTo>
                          <a:cubicBezTo>
                            <a:pt x="23489" y="723082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082"/>
                            <a:pt x="7498798" y="721494"/>
                          </a:cubicBezTo>
                          <a:cubicBezTo>
                            <a:pt x="7502690" y="719907"/>
                            <a:pt x="7506123" y="717625"/>
                            <a:pt x="7509099" y="714648"/>
                          </a:cubicBezTo>
                          <a:cubicBezTo>
                            <a:pt x="7512076" y="711647"/>
                            <a:pt x="7514370" y="708274"/>
                            <a:pt x="7515981" y="704354"/>
                          </a:cubicBezTo>
                          <a:cubicBezTo>
                            <a:pt x="7517593" y="700460"/>
                            <a:pt x="7518400" y="696392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51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07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-35759</wp:posOffset>
            </wp:positionV>
            <wp:extent cx="292223" cy="541511"/>
            <wp:effectExtent l="0" t="0" r="0" b="0"/>
            <wp:wrapNone/>
            <wp:docPr id="719" name="Picture 71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>
                      <a:picLocks noChangeAspect="0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41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01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-23071</wp:posOffset>
            </wp:positionV>
            <wp:extent cx="5593776" cy="514589"/>
            <wp:effectExtent l="0" t="0" r="0" b="0"/>
            <wp:wrapNone/>
            <wp:docPr id="720" name="Freeform 7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-23071</wp:posOffset>
            </wp:positionV>
            <wp:extent cx="5593776" cy="514589"/>
            <wp:effectExtent l="0" t="0" r="0" b="0"/>
            <wp:wrapNone/>
            <wp:docPr id="721" name="Freeform 7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ListItr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ListIterator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32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看一下他的继承结构，发现只继承了一个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ListIte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，到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ListIte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中一看：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22" name="Freeform 72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23" name="Freeform 72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24" name="Freeform 72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25" name="Freeform 72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26" name="Freeform 72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27" name="Freeform 72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28" name="Freeform 72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29" name="Freeform 72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30" name="Freeform 7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31" name="Freeform 7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32" name="Freeform 7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33" name="Freeform 7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2569597</wp:posOffset>
            </wp:positionH>
            <wp:positionV relativeFrom="paragraph">
              <wp:posOffset>-284726</wp:posOffset>
            </wp:positionV>
            <wp:extent cx="2430004" cy="2210827"/>
            <wp:effectExtent l="0" t="0" r="0" b="0"/>
            <wp:wrapNone/>
            <wp:docPr id="734" name="Picture 73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>
                      <a:picLocks noChangeAspect="0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0004" cy="2210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11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看到方法名之后，就发现不止有向后迭代的方法，还有向前迭代的方法，所以我们就知道了这个</w:t>
      </w:r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ListItr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这个内部类干嘛用的了，就是能让</w:t>
      </w:r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不光能像后迭代，也能向前迭代。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看一下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ListItr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中的方法，可以发现，在迭代的过程中，还能移除、修改、添加值得操作。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52" behindDoc="0" locked="0" layoutInCell="1" allowOverlap="1">
            <wp:simplePos x="0" y="0"/>
            <wp:positionH relativeFrom="page">
              <wp:posOffset>2217008</wp:posOffset>
            </wp:positionH>
            <wp:positionV relativeFrom="paragraph">
              <wp:posOffset>-594446</wp:posOffset>
            </wp:positionV>
            <wp:extent cx="3144710" cy="3516358"/>
            <wp:effectExtent l="0" t="0" r="0" b="0"/>
            <wp:wrapNone/>
            <wp:docPr id="735" name="Picture 73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>
                      <a:picLocks noChangeAspect="0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4710" cy="3516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DescendingIte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内部类】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1" w:after="0" w:line="270" w:lineRule="exact"/>
        <w:ind w:left="1665" w:right="1130" w:firstLine="0"/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1168325</wp:posOffset>
            </wp:positionH>
            <wp:positionV relativeFrom="line">
              <wp:posOffset>203200</wp:posOffset>
            </wp:positionV>
            <wp:extent cx="181479" cy="397324"/>
            <wp:effectExtent l="0" t="0" r="0" b="0"/>
            <wp:wrapNone/>
            <wp:docPr id="736" name="Freeform 7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1168325" y="203200"/>
                      <a:ext cx="67179" cy="2830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175" w:lineRule="exact"/>
                          <w:ind w:left="0" w:right="0" w:firstLine="0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7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0" w:right="0" w:firstLine="0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7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DescendingIterator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Iterator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看一下这个类，还是调用的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ListItr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，作用是封装一下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Itr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中几个方法，让使用者以正常的思维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去写代码，例如，在从后往前遍历的时候，也是跟从前往后遍历一样，使用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等操作，而不用使用特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5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-506649</wp:posOffset>
            </wp:positionV>
            <wp:extent cx="5641423" cy="2601534"/>
            <wp:effectExtent l="0" t="0" r="0" b="0"/>
            <wp:wrapNone/>
            <wp:docPr id="737" name="Freeform 7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92"/>
                            <a:pt x="805" y="3443660"/>
                            <a:pt x="2416" y="3447554"/>
                          </a:cubicBezTo>
                          <a:cubicBezTo>
                            <a:pt x="4028" y="3451474"/>
                            <a:pt x="6322" y="3454847"/>
                            <a:pt x="9298" y="3457848"/>
                          </a:cubicBezTo>
                          <a:cubicBezTo>
                            <a:pt x="12275" y="3460800"/>
                            <a:pt x="15709" y="3463107"/>
                            <a:pt x="19599" y="3464719"/>
                          </a:cubicBezTo>
                          <a:cubicBezTo>
                            <a:pt x="23489" y="3466282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282"/>
                            <a:pt x="7498798" y="3464719"/>
                          </a:cubicBezTo>
                          <a:cubicBezTo>
                            <a:pt x="7502690" y="3463107"/>
                            <a:pt x="7506123" y="3460800"/>
                            <a:pt x="7509099" y="3457848"/>
                          </a:cubicBezTo>
                          <a:cubicBezTo>
                            <a:pt x="7512076" y="3454847"/>
                            <a:pt x="7514370" y="3451474"/>
                            <a:pt x="7515981" y="3447554"/>
                          </a:cubicBezTo>
                          <a:cubicBezTo>
                            <a:pt x="7517593" y="3443660"/>
                            <a:pt x="7518400" y="3439592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-506649</wp:posOffset>
            </wp:positionV>
            <wp:extent cx="5641423" cy="2601534"/>
            <wp:effectExtent l="0" t="0" r="0" b="0"/>
            <wp:wrapNone/>
            <wp:docPr id="738" name="Freeform 7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92"/>
                            <a:pt x="805" y="3443660"/>
                            <a:pt x="2416" y="3447554"/>
                          </a:cubicBezTo>
                          <a:cubicBezTo>
                            <a:pt x="4028" y="3451474"/>
                            <a:pt x="6322" y="3454847"/>
                            <a:pt x="9298" y="3457848"/>
                          </a:cubicBezTo>
                          <a:cubicBezTo>
                            <a:pt x="12275" y="3460800"/>
                            <a:pt x="15709" y="3463107"/>
                            <a:pt x="19599" y="3464719"/>
                          </a:cubicBezTo>
                          <a:cubicBezTo>
                            <a:pt x="23489" y="3466282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282"/>
                            <a:pt x="7498798" y="3464719"/>
                          </a:cubicBezTo>
                          <a:cubicBezTo>
                            <a:pt x="7502690" y="3463107"/>
                            <a:pt x="7506123" y="3460800"/>
                            <a:pt x="7509099" y="3457848"/>
                          </a:cubicBezTo>
                          <a:cubicBezTo>
                            <a:pt x="7512076" y="3454847"/>
                            <a:pt x="7514370" y="3451474"/>
                            <a:pt x="7515981" y="3447554"/>
                          </a:cubicBezTo>
                          <a:cubicBezTo>
                            <a:pt x="7517593" y="3443660"/>
                            <a:pt x="7518400" y="3439592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51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5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-495515</wp:posOffset>
            </wp:positionV>
            <wp:extent cx="368459" cy="2602234"/>
            <wp:effectExtent l="0" t="0" r="0" b="0"/>
            <wp:wrapNone/>
            <wp:docPr id="739" name="Picture 73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>
                      <a:picLocks noChangeAspect="0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6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-482826</wp:posOffset>
            </wp:positionV>
            <wp:extent cx="5593776" cy="2572946"/>
            <wp:effectExtent l="0" t="0" r="0" b="0"/>
            <wp:wrapNone/>
            <wp:docPr id="740" name="Freeform 7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-482826</wp:posOffset>
            </wp:positionV>
            <wp:extent cx="5593776" cy="2572946"/>
            <wp:effectExtent l="0" t="0" r="0" b="0"/>
            <wp:wrapNone/>
            <wp:docPr id="741" name="Freeform 7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殊的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previous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1101172</wp:posOffset>
            </wp:positionH>
            <wp:positionV relativeFrom="line">
              <wp:posOffset>-292259</wp:posOffset>
            </wp:positionV>
            <wp:extent cx="248658" cy="1941091"/>
            <wp:effectExtent l="0" t="0" r="0" b="0"/>
            <wp:wrapNone/>
            <wp:docPr id="742" name="Freeform 7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1101172" y="-292259"/>
                      <a:ext cx="134358" cy="1826791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175" w:lineRule="exact"/>
                          <w:ind w:left="105" w:right="0" w:firstLine="0"/>
                          <w:jc w:val="right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6"/>
                            <w:sz w:val="17"/>
                            <w:szCs w:val="17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1" w:after="0" w:line="270" w:lineRule="exact"/>
                          <w:ind w:left="0" w:right="0" w:firstLine="0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7"/>
                            <w:sz w:val="17"/>
                            <w:szCs w:val="17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7"/>
                            <w:sz w:val="17"/>
                            <w:szCs w:val="17"/>
                          </w:rPr>
                          <w:t>11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7"/>
                            <w:sz w:val="17"/>
                            <w:szCs w:val="17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7"/>
                            <w:sz w:val="17"/>
                            <w:szCs w:val="17"/>
                          </w:rPr>
                          <w:t>13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hasPrevious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previous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remove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65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22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47" name="Freeform 74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48" name="Freeform 74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49" name="Freeform 74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50" name="Freeform 75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51" name="Freeform 75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52" name="Freeform 75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53" name="Freeform 7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54" name="Freeform 7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55" name="Freeform 7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56" name="Freeform 7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57" name="Freeform 7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58" name="Freeform 7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10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、总结	</w:t>
      </w:r>
      <w:hyperlink r:id="rId743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31"/>
          <w:sz w:val="19"/>
          <w:szCs w:val="19"/>
        </w:rPr>
        <w:t>. 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本质上是一个双向链表，通过一个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内部类实现的这种链表结构。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能存储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150" w:right="1103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3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跟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相比较，就真正的知道了，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在删除和增加等操作上性能好，而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5"/>
          <w:sz w:val="19"/>
          <w:szCs w:val="19"/>
        </w:rPr>
        <w:t>在查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询的性能上好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4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从源码中看，它不存在容量不足的情况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150" w:right="1176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5</w:t>
      </w:r>
      <w:r>
        <w:rPr lang="zh-CN" sz="19" baseline="0" dirty="0">
          <w:jc w:val="left"/>
          <w:rFonts w:ascii="宋体" w:hAnsi="宋体" w:cs="宋体"/>
          <w:color w:val="333333"/>
          <w:spacing w:val="-31"/>
          <w:sz w:val="19"/>
          <w:szCs w:val="19"/>
        </w:rPr>
        <w:t>. 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不光能够向前迭代，还能像后迭代，并且在迭代的过程中，可以修改值、添加值、还能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移除值。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6</w:t>
      </w:r>
      <w:r>
        <w:rPr lang="zh-CN" sz="19" baseline="0" dirty="0">
          <w:jc w:val="left"/>
          <w:rFonts w:ascii="宋体" w:hAnsi="宋体" w:cs="宋体"/>
          <w:color w:val="333333"/>
          <w:spacing w:val="-31"/>
          <w:sz w:val="19"/>
          <w:szCs w:val="19"/>
        </w:rPr>
        <w:t>. 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不光能当链表，还能当队列使用，这个就是因为实现了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Deque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宋体" w:hAnsi="宋体" w:cs="宋体"/>
          <w:color w:val="333333"/>
          <w:spacing w:val="-8"/>
          <w:sz w:val="36"/>
          <w:szCs w:val="36"/>
        </w:rPr>
        <w:t>Ve</w:t>
      </w:r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vtor</w:t>
      </w:r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和</w:t>
      </w:r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Stack	</w:t>
      </w:r>
      <w:hyperlink r:id="rId744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10" w:after="0" w:line="375" w:lineRule="exact"/>
        <w:ind w:left="990" w:right="841" w:firstLine="0"/>
      </w:pPr>
      <w:r>
        <w:drawing>
          <wp:anchor simplePos="0" relativeHeight="251658291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107022</wp:posOffset>
            </wp:positionV>
            <wp:extent cx="5650953" cy="9529"/>
            <wp:effectExtent l="0" t="0" r="0" b="0"/>
            <wp:wrapNone/>
            <wp:docPr id="759" name="Freeform 7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前面写了一篇关于的是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的除了它的数据结构稍微有一点复杂之外，其他的都很好理解的。这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一篇讲的可能大家在开发中很少去用到。但是有的时候也可能是会用到的！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注意在学习这一篇之前，需要有多线程的知识：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9" w:after="0" w:line="363" w:lineRule="exact"/>
        <w:ind w:left="990" w:right="841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）锁机制：对象锁、方法锁、类锁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对象锁就是方法锁：就是在一个类中的方法上加上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onized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关键字，这就是给这个方法加锁了。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类锁：锁的是整个类，当有多个线程来声明这个类的对象的时候将会被阻塞，直到拥有这个类锁的对象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被销毁或者主动释放了类锁。这个时候在被阻塞住的线程被挑选出一个占有该类锁，声明该类的对象。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其他线程继续被阻塞住。例如：在类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上有关键字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onized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，那么就是给类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加了类锁，线程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第一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个声明此类的实例，则线程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拿到了该类锁，线程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在想声明类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的对象，就会被阻塞。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337" w:lineRule="exact"/>
        <w:ind w:left="990" w:right="841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）在本文中，使用的是方法锁。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）每个对象只有一把锁，有线程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B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，还有一个集合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类，线程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操作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拿到了集合中的锁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(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集合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中有用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onized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关键字修饰的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，并且还没有执行完，那么线程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就不会释放锁，当轮到线程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B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去操作集合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中的方法时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，发现锁被人拿走了，所以线程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B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只能等待那个拿到锁的线程使用完，然后才能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拿到锁进行相应的操作。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pacing w:val="-26"/>
          <w:sz w:val="31"/>
          <w:szCs w:val="31"/>
        </w:rPr>
        <w:t>1 </w:t>
      </w:r>
      <w:r>
        <w:rPr lang="zh-CN" sz="31" baseline="0" dirty="0">
          <w:jc w:val="left"/>
          <w:rFonts w:ascii="宋体" w:hAnsi="宋体" w:cs="宋体"/>
          <w:color w:val="333333"/>
          <w:spacing w:val="-7"/>
          <w:sz w:val="31"/>
          <w:szCs w:val="31"/>
        </w:rPr>
        <w:t>V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ector	</w:t>
      </w:r>
      <w:hyperlink r:id="rId745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20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1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V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ector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概述	</w:t>
      </w:r>
      <w:hyperlink r:id="rId746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61" name="Freeform 7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62" name="Freeform 7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63" name="Freeform 7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64" name="Freeform 7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65" name="Freeform 7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66" name="Freeform 76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67" name="Freeform 7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68" name="Freeform 7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69" name="Freeform 7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70" name="Freeform 7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71" name="Freeform 7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72" name="Freeform 7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-810507</wp:posOffset>
            </wp:positionV>
            <wp:extent cx="5650950" cy="4164360"/>
            <wp:effectExtent l="0" t="0" r="0" b="0"/>
            <wp:wrapNone/>
            <wp:docPr id="773" name="Picture 77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>
                      <a:picLocks noChangeAspect="0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416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中可以知道：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是一个可变化长度的数组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150" w:right="1190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增加长度通过的是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capacityInc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这两个变量，目前还不知道如何实现自动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扩增的，等会源码分析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3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也可以获得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listIte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这两个迭代器，并且他们发生的是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，而不是</w:t>
      </w:r>
      <w:r>
        <w:rPr lang="zh-CN" sz="19" baseline="0" dirty="0">
          <w:jc w:val="left"/>
          <w:rFonts w:ascii="宋体" w:hAnsi="宋体" w:cs="宋体"/>
          <w:color w:val="333333"/>
          <w:spacing w:val="-28"/>
          <w:sz w:val="19"/>
          <w:szCs w:val="19"/>
        </w:rPr>
        <w:t>fail-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44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，注意这里，不要觉得这个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是线程安全就搞错了，具体分析在下面会说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150" w:right="1065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4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是一个线程安全的类，如果使用需要线程安全就使用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，如果不需要，就使用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ayList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150" w:right="1043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5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很类似，就少许的不一样，从它继承的类和实现的接口来看，跟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pacing w:val="-2"/>
          <w:sz w:val="19"/>
          <w:szCs w:val="19"/>
        </w:rPr>
        <w:t>一模一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65" w:lineRule="exact"/>
        <w:ind w:left="990" w:right="942" w:firstLine="45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样。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注意：现在的版本已经是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jdk1.7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，还有更高的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jdk1.8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了，在开发中，建议不用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，原因在文章的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结束会有解释，如果需要线程安全的集合类直接用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java.util.concur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包下的类。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2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pacing w:val="-6"/>
          <w:sz w:val="26"/>
          <w:szCs w:val="26"/>
        </w:rPr>
        <w:t>V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ector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源码分析	</w:t>
      </w:r>
      <w:hyperlink r:id="rId760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0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【继承结构和层次关系】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1230" w:right="0" w:firstLine="0"/>
      </w:pPr>
      <w:r>
        <w:drawing>
          <wp:anchor simplePos="0" relativeHeight="251658330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151387</wp:posOffset>
            </wp:positionV>
            <wp:extent cx="152470" cy="152470"/>
            <wp:effectExtent l="0" t="0" r="0" b="0"/>
            <wp:wrapNone/>
            <wp:docPr id="774" name="Picture 77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>
                      <a:picLocks noChangeAspect="0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2470" cy="15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1556678314334.png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33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-167609</wp:posOffset>
            </wp:positionV>
            <wp:extent cx="5641423" cy="1057766"/>
            <wp:effectExtent l="0" t="0" r="0" b="0"/>
            <wp:wrapNone/>
            <wp:docPr id="775" name="Freeform 775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92"/>
                            <a:pt x="805" y="1386285"/>
                            <a:pt x="2416" y="1390179"/>
                          </a:cubicBezTo>
                          <a:cubicBezTo>
                            <a:pt x="4028" y="1394098"/>
                            <a:pt x="6322" y="1397472"/>
                            <a:pt x="9298" y="1400448"/>
                          </a:cubicBezTo>
                          <a:cubicBezTo>
                            <a:pt x="12275" y="1403425"/>
                            <a:pt x="15709" y="1405707"/>
                            <a:pt x="19599" y="1407319"/>
                          </a:cubicBezTo>
                          <a:cubicBezTo>
                            <a:pt x="23489" y="1408882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882"/>
                            <a:pt x="7498798" y="1407319"/>
                          </a:cubicBezTo>
                          <a:cubicBezTo>
                            <a:pt x="7502690" y="1405707"/>
                            <a:pt x="7506123" y="1403425"/>
                            <a:pt x="7509099" y="1400448"/>
                          </a:cubicBezTo>
                          <a:cubicBezTo>
                            <a:pt x="7512076" y="1397472"/>
                            <a:pt x="7514370" y="1394074"/>
                            <a:pt x="7515981" y="1390154"/>
                          </a:cubicBezTo>
                          <a:cubicBezTo>
                            <a:pt x="7517593" y="1386260"/>
                            <a:pt x="7518400" y="1382192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-167609</wp:posOffset>
            </wp:positionV>
            <wp:extent cx="5641423" cy="1057766"/>
            <wp:effectExtent l="0" t="0" r="0" b="0"/>
            <wp:wrapNone/>
            <wp:docPr id="776" name="Freeform 776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92"/>
                            <a:pt x="805" y="1386285"/>
                            <a:pt x="2416" y="1390179"/>
                          </a:cubicBezTo>
                          <a:cubicBezTo>
                            <a:pt x="4028" y="1394098"/>
                            <a:pt x="6322" y="1397472"/>
                            <a:pt x="9298" y="1400448"/>
                          </a:cubicBezTo>
                          <a:cubicBezTo>
                            <a:pt x="12275" y="1403425"/>
                            <a:pt x="15709" y="1405707"/>
                            <a:pt x="19599" y="1407319"/>
                          </a:cubicBezTo>
                          <a:cubicBezTo>
                            <a:pt x="23489" y="1408882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882"/>
                            <a:pt x="7498798" y="1407319"/>
                          </a:cubicBezTo>
                          <a:cubicBezTo>
                            <a:pt x="7502690" y="1405707"/>
                            <a:pt x="7506123" y="1403425"/>
                            <a:pt x="7509099" y="1400448"/>
                          </a:cubicBezTo>
                          <a:cubicBezTo>
                            <a:pt x="7512076" y="1397472"/>
                            <a:pt x="7514370" y="1394074"/>
                            <a:pt x="7515981" y="1390154"/>
                          </a:cubicBezTo>
                          <a:cubicBezTo>
                            <a:pt x="7517593" y="1386260"/>
                            <a:pt x="7518400" y="1382192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40"/>
                            <a:pt x="7515981" y="19596"/>
                          </a:cubicBezTo>
                          <a:cubicBezTo>
                            <a:pt x="7514370" y="15727"/>
                            <a:pt x="7512076" y="12304"/>
                            <a:pt x="7509099" y="9302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02"/>
                          </a:cubicBezTo>
                          <a:cubicBezTo>
                            <a:pt x="6322" y="12304"/>
                            <a:pt x="4028" y="15727"/>
                            <a:pt x="2416" y="19596"/>
                          </a:cubicBezTo>
                          <a:cubicBezTo>
                            <a:pt x="805" y="23540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-156495</wp:posOffset>
            </wp:positionV>
            <wp:extent cx="292223" cy="1061938"/>
            <wp:effectExtent l="0" t="0" r="0" b="0"/>
            <wp:wrapNone/>
            <wp:docPr id="777" name="Picture 77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>
                      <a:picLocks noChangeAspect="0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61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4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-143786</wp:posOffset>
            </wp:positionV>
            <wp:extent cx="5593776" cy="1029178"/>
            <wp:effectExtent l="0" t="0" r="0" b="0"/>
            <wp:wrapNone/>
            <wp:docPr id="778" name="Freeform 778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-143786</wp:posOffset>
            </wp:positionV>
            <wp:extent cx="5593776" cy="1029178"/>
            <wp:effectExtent l="0" t="0" r="0" b="0"/>
            <wp:wrapNone/>
            <wp:docPr id="779" name="Freeform 779">
              <a:hlinkClick r:id="rId184"/>
            </wp:docPr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Vector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RandomAccess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hyperlink r:id="rId184" w:history="1"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java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io</w:t>
        </w:r>
        <w:r>
          <w:rPr lang="zh-CN" sz="17" baseline="0" dirty="0">
            <w:jc w:val="left"/>
            <w:rFonts w:ascii="Lucida Console" w:hAnsi="Lucida Console" w:cs="Lucida Console"/>
            <w:color w:val="333333"/>
            <w:sz w:val="17"/>
            <w:szCs w:val="17"/>
          </w:rPr>
          <w:t>.</w:t>
        </w:r>
        <w:r>
          <w:rPr lang="zh-CN" sz="17" baseline="0" dirty="0">
            <w:jc w:val="left"/>
            <w:rFonts w:ascii="Lucida Console" w:hAnsi="Lucida Console" w:cs="Lucida Console"/>
            <w:color w:val="000000"/>
            <w:sz w:val="17"/>
            <w:szCs w:val="17"/>
          </w:rPr>
          <w:t>Serializable</w:t>
        </w:r>
      </w:hyperlink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733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2" w:after="0" w:line="465" w:lineRule="exact"/>
        <w:ind w:left="990" w:right="141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我们发现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的继承关系和层次结构和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中的一模一样，不懂的可以去前面的博客查看！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【构造方法】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一共有四个构造方法。最后两个构造方法是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collection F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amwork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的规范要写的构造方法。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80" name="Freeform 7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81" name="Freeform 7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82" name="Freeform 7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83" name="Freeform 7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84" name="Freeform 7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85" name="Freeform 78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86" name="Freeform 78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87" name="Freeform 7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788" name="Freeform 7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789" name="Freeform 7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790" name="Freeform 7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791" name="Freeform 7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3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构造方法作用：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初始化存储元素的容器，也就是数组，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elementData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150" w:right="1117" w:firstLine="0"/>
        <w:jc w:val="right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初始化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capacityInc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的大小，默认是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，这个的作用就是扩展数组的时候，增长的大小，为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0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465" w:lineRule="exact"/>
        <w:ind w:left="990" w:right="1037" w:firstLine="45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则每次扩展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倍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ector()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：空构造】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6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-339137</wp:posOffset>
            </wp:positionV>
            <wp:extent cx="5641423" cy="1915415"/>
            <wp:effectExtent l="0" t="0" r="0" b="0"/>
            <wp:wrapNone/>
            <wp:docPr id="792" name="Freeform 7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915415"/>
                    </a:xfrm>
                    <a:custGeom>
                      <a:rect l="l" t="t" r="r" b="b"/>
                      <a:pathLst>
                        <a:path w="7518400" h="2552700">
                          <a:moveTo>
                            <a:pt x="0" y="31750"/>
                          </a:moveTo>
                          <a:lnTo>
                            <a:pt x="0" y="2520950"/>
                          </a:lnTo>
                          <a:cubicBezTo>
                            <a:pt x="0" y="2525192"/>
                            <a:pt x="805" y="2529235"/>
                            <a:pt x="2416" y="2533130"/>
                          </a:cubicBezTo>
                          <a:cubicBezTo>
                            <a:pt x="4028" y="2537049"/>
                            <a:pt x="6322" y="2540447"/>
                            <a:pt x="9298" y="2543448"/>
                          </a:cubicBezTo>
                          <a:cubicBezTo>
                            <a:pt x="12275" y="2546425"/>
                            <a:pt x="15709" y="2548707"/>
                            <a:pt x="19599" y="2550294"/>
                          </a:cubicBezTo>
                          <a:cubicBezTo>
                            <a:pt x="23489" y="2551882"/>
                            <a:pt x="27539" y="2552700"/>
                            <a:pt x="31750" y="2552700"/>
                          </a:cubicBezTo>
                          <a:lnTo>
                            <a:pt x="7486650" y="2552700"/>
                          </a:lnTo>
                          <a:cubicBezTo>
                            <a:pt x="7490859" y="2552700"/>
                            <a:pt x="7494909" y="2551882"/>
                            <a:pt x="7498798" y="2550294"/>
                          </a:cubicBezTo>
                          <a:cubicBezTo>
                            <a:pt x="7502690" y="2548707"/>
                            <a:pt x="7506123" y="2546425"/>
                            <a:pt x="7509099" y="2543448"/>
                          </a:cubicBezTo>
                          <a:cubicBezTo>
                            <a:pt x="7512076" y="2540447"/>
                            <a:pt x="7514370" y="2537049"/>
                            <a:pt x="7515981" y="2533130"/>
                          </a:cubicBezTo>
                          <a:cubicBezTo>
                            <a:pt x="7517593" y="2529235"/>
                            <a:pt x="7518400" y="2525192"/>
                            <a:pt x="7518400" y="2520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76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76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-339137</wp:posOffset>
            </wp:positionV>
            <wp:extent cx="5641423" cy="1915415"/>
            <wp:effectExtent l="0" t="0" r="0" b="0"/>
            <wp:wrapNone/>
            <wp:docPr id="793" name="Freeform 7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915415"/>
                    </a:xfrm>
                    <a:custGeom>
                      <a:rect l="l" t="t" r="r" b="b"/>
                      <a:pathLst>
                        <a:path w="7518400" h="2552700">
                          <a:moveTo>
                            <a:pt x="0" y="31750"/>
                          </a:moveTo>
                          <a:lnTo>
                            <a:pt x="0" y="2520950"/>
                          </a:lnTo>
                          <a:cubicBezTo>
                            <a:pt x="0" y="2525192"/>
                            <a:pt x="805" y="2529235"/>
                            <a:pt x="2416" y="2533130"/>
                          </a:cubicBezTo>
                          <a:cubicBezTo>
                            <a:pt x="4028" y="2537049"/>
                            <a:pt x="6322" y="2540447"/>
                            <a:pt x="9298" y="2543448"/>
                          </a:cubicBezTo>
                          <a:cubicBezTo>
                            <a:pt x="12275" y="2546425"/>
                            <a:pt x="15709" y="2548707"/>
                            <a:pt x="19599" y="2550294"/>
                          </a:cubicBezTo>
                          <a:cubicBezTo>
                            <a:pt x="23489" y="2551882"/>
                            <a:pt x="27539" y="2552700"/>
                            <a:pt x="31750" y="2552700"/>
                          </a:cubicBezTo>
                          <a:lnTo>
                            <a:pt x="7486650" y="2552700"/>
                          </a:lnTo>
                          <a:cubicBezTo>
                            <a:pt x="7490859" y="2552700"/>
                            <a:pt x="7494909" y="2551882"/>
                            <a:pt x="7498798" y="2550294"/>
                          </a:cubicBezTo>
                          <a:cubicBezTo>
                            <a:pt x="7502690" y="2548707"/>
                            <a:pt x="7506123" y="2546425"/>
                            <a:pt x="7509099" y="2543448"/>
                          </a:cubicBezTo>
                          <a:cubicBezTo>
                            <a:pt x="7512076" y="2540447"/>
                            <a:pt x="7514370" y="2537049"/>
                            <a:pt x="7515981" y="2533130"/>
                          </a:cubicBezTo>
                          <a:cubicBezTo>
                            <a:pt x="7517593" y="2529235"/>
                            <a:pt x="7518400" y="2525192"/>
                            <a:pt x="7518400" y="2520950"/>
                          </a:cubicBezTo>
                          <a:lnTo>
                            <a:pt x="7518400" y="31750"/>
                          </a:lnTo>
                          <a:cubicBezTo>
                            <a:pt x="7518400" y="27559"/>
                            <a:pt x="7517593" y="23565"/>
                            <a:pt x="7515981" y="19621"/>
                          </a:cubicBezTo>
                          <a:cubicBezTo>
                            <a:pt x="7514370" y="15776"/>
                            <a:pt x="7512076" y="12328"/>
                            <a:pt x="7509099" y="9327"/>
                          </a:cubicBezTo>
                          <a:cubicBezTo>
                            <a:pt x="7506123" y="6375"/>
                            <a:pt x="7502690" y="4093"/>
                            <a:pt x="7498798" y="2456"/>
                          </a:cubicBezTo>
                          <a:cubicBezTo>
                            <a:pt x="7494909" y="869"/>
                            <a:pt x="7490859" y="25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25"/>
                            <a:pt x="23489" y="869"/>
                            <a:pt x="19599" y="2456"/>
                          </a:cubicBezTo>
                          <a:cubicBezTo>
                            <a:pt x="15709" y="4093"/>
                            <a:pt x="12275" y="6375"/>
                            <a:pt x="9298" y="9327"/>
                          </a:cubicBezTo>
                          <a:cubicBezTo>
                            <a:pt x="6322" y="12328"/>
                            <a:pt x="4028" y="15776"/>
                            <a:pt x="2416" y="19621"/>
                          </a:cubicBezTo>
                          <a:cubicBezTo>
                            <a:pt x="805" y="23565"/>
                            <a:pt x="0" y="27559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3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-328007</wp:posOffset>
            </wp:positionV>
            <wp:extent cx="368459" cy="1912714"/>
            <wp:effectExtent l="0" t="0" r="0" b="0"/>
            <wp:wrapNone/>
            <wp:docPr id="794" name="Picture 79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>
                      <a:picLocks noChangeAspect="0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191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-315314</wp:posOffset>
            </wp:positionV>
            <wp:extent cx="5593776" cy="1886827"/>
            <wp:effectExtent l="0" t="0" r="0" b="0"/>
            <wp:wrapNone/>
            <wp:docPr id="795" name="Freeform 7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886827"/>
                    </a:xfrm>
                    <a:custGeom>
                      <a:rect l="l" t="t" r="r" b="b"/>
                      <a:pathLst>
                        <a:path w="7454900" h="2514600">
                          <a:moveTo>
                            <a:pt x="0" y="2514600"/>
                          </a:moveTo>
                          <a:lnTo>
                            <a:pt x="7454900" y="2514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-315314</wp:posOffset>
            </wp:positionV>
            <wp:extent cx="5593776" cy="1886827"/>
            <wp:effectExtent l="0" t="0" r="0" b="0"/>
            <wp:wrapNone/>
            <wp:docPr id="796" name="Freeform 7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886827"/>
                    </a:xfrm>
                    <a:custGeom>
                      <a:rect l="l" t="t" r="r" b="b"/>
                      <a:pathLst>
                        <a:path w="7454900" h="2514600">
                          <a:moveTo>
                            <a:pt x="0" y="2514600"/>
                          </a:moveTo>
                          <a:lnTo>
                            <a:pt x="7454900" y="2514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Constructs an empty vector so that its internal data array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has size {@code 10} and its standard capacity increment is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zero.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看注释，这个是一个空的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构造方法，所以让他使用内置的数组，这里还不知道什么是内置的数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组，看它调用了自身另外一个带一个参数的构造器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6206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Vector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2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13"/>
          <w:sz w:val="19"/>
          <w:szCs w:val="19"/>
        </w:rPr>
        <w:t>ector(int)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7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-510666</wp:posOffset>
            </wp:positionV>
            <wp:extent cx="5641423" cy="2773064"/>
            <wp:effectExtent l="0" t="0" r="0" b="0"/>
            <wp:wrapNone/>
            <wp:docPr id="797" name="Freeform 7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773064"/>
                    </a:xfrm>
                    <a:custGeom>
                      <a:rect l="l" t="t" r="r" b="b"/>
                      <a:pathLst>
                        <a:path w="7518400" h="3695700">
                          <a:moveTo>
                            <a:pt x="0" y="31750"/>
                          </a:moveTo>
                          <a:lnTo>
                            <a:pt x="0" y="3663950"/>
                          </a:lnTo>
                          <a:cubicBezTo>
                            <a:pt x="0" y="3668167"/>
                            <a:pt x="805" y="3672235"/>
                            <a:pt x="2416" y="3676154"/>
                          </a:cubicBezTo>
                          <a:cubicBezTo>
                            <a:pt x="4028" y="3680074"/>
                            <a:pt x="6322" y="3683546"/>
                            <a:pt x="9298" y="3686424"/>
                          </a:cubicBezTo>
                          <a:cubicBezTo>
                            <a:pt x="12275" y="3689450"/>
                            <a:pt x="15709" y="3691682"/>
                            <a:pt x="19599" y="3693319"/>
                          </a:cubicBezTo>
                          <a:cubicBezTo>
                            <a:pt x="23489" y="3694907"/>
                            <a:pt x="27539" y="3695700"/>
                            <a:pt x="31750" y="3695700"/>
                          </a:cubicBezTo>
                          <a:lnTo>
                            <a:pt x="7486650" y="3695700"/>
                          </a:lnTo>
                          <a:cubicBezTo>
                            <a:pt x="7490859" y="3695700"/>
                            <a:pt x="7494909" y="3694907"/>
                            <a:pt x="7498798" y="3693270"/>
                          </a:cubicBezTo>
                          <a:cubicBezTo>
                            <a:pt x="7502690" y="3691682"/>
                            <a:pt x="7506123" y="3689450"/>
                            <a:pt x="7509099" y="3686424"/>
                          </a:cubicBezTo>
                          <a:cubicBezTo>
                            <a:pt x="7512076" y="3683546"/>
                            <a:pt x="7514370" y="3680074"/>
                            <a:pt x="7515981" y="3676154"/>
                          </a:cubicBezTo>
                          <a:cubicBezTo>
                            <a:pt x="7517593" y="3672235"/>
                            <a:pt x="7518400" y="3668167"/>
                            <a:pt x="7518400" y="3663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-510666</wp:posOffset>
            </wp:positionV>
            <wp:extent cx="5641423" cy="2773064"/>
            <wp:effectExtent l="0" t="0" r="0" b="0"/>
            <wp:wrapNone/>
            <wp:docPr id="798" name="Freeform 7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773064"/>
                    </a:xfrm>
                    <a:custGeom>
                      <a:rect l="l" t="t" r="r" b="b"/>
                      <a:pathLst>
                        <a:path w="7518400" h="3695700">
                          <a:moveTo>
                            <a:pt x="0" y="31750"/>
                          </a:moveTo>
                          <a:lnTo>
                            <a:pt x="0" y="3663950"/>
                          </a:lnTo>
                          <a:cubicBezTo>
                            <a:pt x="0" y="3668167"/>
                            <a:pt x="805" y="3672235"/>
                            <a:pt x="2416" y="3676154"/>
                          </a:cubicBezTo>
                          <a:cubicBezTo>
                            <a:pt x="4028" y="3680074"/>
                            <a:pt x="6322" y="3683546"/>
                            <a:pt x="9298" y="3686424"/>
                          </a:cubicBezTo>
                          <a:cubicBezTo>
                            <a:pt x="12275" y="3689450"/>
                            <a:pt x="15709" y="3691682"/>
                            <a:pt x="19599" y="3693319"/>
                          </a:cubicBezTo>
                          <a:cubicBezTo>
                            <a:pt x="23489" y="3694907"/>
                            <a:pt x="27539" y="3695700"/>
                            <a:pt x="31750" y="3695700"/>
                          </a:cubicBezTo>
                          <a:lnTo>
                            <a:pt x="7486650" y="3695700"/>
                          </a:lnTo>
                          <a:cubicBezTo>
                            <a:pt x="7490859" y="3695700"/>
                            <a:pt x="7494909" y="3694907"/>
                            <a:pt x="7498798" y="3693270"/>
                          </a:cubicBezTo>
                          <a:cubicBezTo>
                            <a:pt x="7502690" y="3691682"/>
                            <a:pt x="7506123" y="3689450"/>
                            <a:pt x="7509099" y="3686424"/>
                          </a:cubicBezTo>
                          <a:cubicBezTo>
                            <a:pt x="7512076" y="3683546"/>
                            <a:pt x="7514370" y="3680074"/>
                            <a:pt x="7515981" y="3676154"/>
                          </a:cubicBezTo>
                          <a:cubicBezTo>
                            <a:pt x="7517593" y="3672235"/>
                            <a:pt x="7518400" y="3668167"/>
                            <a:pt x="7518400" y="3663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04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-499537</wp:posOffset>
            </wp:positionV>
            <wp:extent cx="368459" cy="2775198"/>
            <wp:effectExtent l="0" t="0" r="0" b="0"/>
            <wp:wrapNone/>
            <wp:docPr id="799" name="Picture 79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>
                      <a:picLocks noChangeAspect="0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775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5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-486843</wp:posOffset>
            </wp:positionV>
            <wp:extent cx="5593776" cy="2744476"/>
            <wp:effectExtent l="0" t="0" r="0" b="0"/>
            <wp:wrapNone/>
            <wp:docPr id="800" name="Freeform 8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744476"/>
                    </a:xfrm>
                    <a:custGeom>
                      <a:rect l="l" t="t" r="r" b="b"/>
                      <a:pathLst>
                        <a:path w="7454900" h="3657600">
                          <a:moveTo>
                            <a:pt x="0" y="3657600"/>
                          </a:moveTo>
                          <a:lnTo>
                            <a:pt x="7454900" y="3657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657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-486843</wp:posOffset>
            </wp:positionV>
            <wp:extent cx="5593776" cy="2744476"/>
            <wp:effectExtent l="0" t="0" r="0" b="0"/>
            <wp:wrapNone/>
            <wp:docPr id="801" name="Freeform 8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744476"/>
                    </a:xfrm>
                    <a:custGeom>
                      <a:rect l="l" t="t" r="r" b="b"/>
                      <a:pathLst>
                        <a:path w="7454900" h="3657600">
                          <a:moveTo>
                            <a:pt x="0" y="3657600"/>
                          </a:moveTo>
                          <a:lnTo>
                            <a:pt x="7454900" y="3657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657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82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Constructs an empty vector with the specified initial capacity and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with its capacity increment equal to zero.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  initialCapacity   the initial capacity of the vector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82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@throws IllegalArgumentException if the specified initial capacity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        is negative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注释说，给空的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构造器用和带有一个特定初始化容量用的，并且又调用了另外一个带两个参数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的构造器，并且给容量增长值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(capacityIncrement=0)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，查看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中的变量可以发现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capacityIncrement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是一个成员变量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4197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Vector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8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ector(int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int)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81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-526203</wp:posOffset>
            </wp:positionV>
            <wp:extent cx="5678213" cy="3035300"/>
            <wp:effectExtent l="0" t="0" r="0" b="0"/>
            <wp:wrapNone/>
            <wp:docPr id="802" name="Picture 80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>
                      <a:picLocks noChangeAspect="0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78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-499537</wp:posOffset>
            </wp:positionV>
            <wp:extent cx="368459" cy="3008634"/>
            <wp:effectExtent l="0" t="0" r="0" b="0"/>
            <wp:wrapNone/>
            <wp:docPr id="803" name="Picture 80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>
                      <a:picLocks noChangeAspect="0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008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06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-499537</wp:posOffset>
            </wp:positionV>
            <wp:extent cx="5619174" cy="3007951"/>
            <wp:effectExtent l="0" t="0" r="0" b="0"/>
            <wp:wrapNone/>
            <wp:docPr id="804" name="Picture 80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4" name="Picture 804"/>
                    <pic:cNvPicPr>
                      <a:picLocks noChangeAspect="0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3007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Constructs an empty vector with the specified initial capacity and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capacity increment.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  initialCapacity     the initial capacity of the vector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  capacityIncrement   the amount by which the capacity is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                             increased when the vector overflows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@throws IllegalArgumentException if the specified initial capacity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        is negative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构建一个有特定的初始化容量和容量增长值的空的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913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Vector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capacityIncrement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super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调用父类的构造，是个空构造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762" w:space="0"/>
          </w:cols>
          <w:docGrid w:linePitch="360"/>
        </w:sectPr>
        <w:spacing w:before="9" w:after="0" w:line="270" w:lineRule="exact"/>
        <w:ind w:left="0" w:right="913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小于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，会报非法参数异常：不合法的容量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IllegalArgumentException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"Illegal Capacity: "</w:t>
      </w:r>
      <w:r>
        <w:rPr lang="zh-CN" sz="17" baseline="0" dirty="0">
          <w:jc w:val="left"/>
          <w:rFonts w:ascii="Lucida Console" w:hAnsi="Lucida Console" w:cs="Lucida Console"/>
          <w:color w:val="981A1A"/>
          <w:spacing w:val="-18"/>
          <w:sz w:val="17"/>
          <w:szCs w:val="17"/>
        </w:rPr>
        <w:t>+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7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06" name="Freeform 8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07" name="Freeform 8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08" name="Freeform 8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09" name="Freeform 8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10" name="Freeform 8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11" name="Freeform 8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12" name="Freeform 8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13" name="Freeform 8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14" name="Freeform 8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15" name="Freeform 8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16" name="Freeform 8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17" name="Freeform 8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-150742</wp:posOffset>
            </wp:positionV>
            <wp:extent cx="5678213" cy="900676"/>
            <wp:effectExtent l="0" t="0" r="0" b="0"/>
            <wp:wrapNone/>
            <wp:docPr id="818" name="Picture 8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>
                      <a:picLocks noChangeAspect="0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00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92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-150742</wp:posOffset>
            </wp:positionV>
            <wp:extent cx="368459" cy="887976"/>
            <wp:effectExtent l="0" t="0" r="0" b="0"/>
            <wp:wrapNone/>
            <wp:docPr id="819" name="Picture 81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>
                      <a:picLocks noChangeAspect="0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887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4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-150742</wp:posOffset>
            </wp:positionV>
            <wp:extent cx="5619174" cy="883055"/>
            <wp:effectExtent l="0" t="0" r="0" b="0"/>
            <wp:wrapNone/>
            <wp:docPr id="820" name="Picture 82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>
                      <a:picLocks noChangeAspect="0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8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//elementData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是一个成员变量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数组，初始化它，并给它初始化长度。默认就是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，除非自己给值。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capacityIncrement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capacityIncrement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//capacityIncrement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的意思是如果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要扩增数组，每次增长该值，如果该值为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，那数组就变为两倍的原长度，这个之后会分析到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75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ector(Collection&lt;?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xtends E&gt; c)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5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-682192</wp:posOffset>
            </wp:positionV>
            <wp:extent cx="5641423" cy="3459183"/>
            <wp:effectExtent l="0" t="0" r="0" b="0"/>
            <wp:wrapNone/>
            <wp:docPr id="821" name="Freeform 8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459183"/>
                    </a:xfrm>
                    <a:custGeom>
                      <a:rect l="l" t="t" r="r" b="b"/>
                      <a:pathLst>
                        <a:path w="7518400" h="4610100">
                          <a:moveTo>
                            <a:pt x="0" y="31750"/>
                          </a:moveTo>
                          <a:lnTo>
                            <a:pt x="0" y="4578350"/>
                          </a:lnTo>
                          <a:cubicBezTo>
                            <a:pt x="0" y="4582567"/>
                            <a:pt x="805" y="4586635"/>
                            <a:pt x="2416" y="4590505"/>
                          </a:cubicBezTo>
                          <a:cubicBezTo>
                            <a:pt x="4028" y="4594424"/>
                            <a:pt x="6322" y="4597897"/>
                            <a:pt x="9298" y="4600824"/>
                          </a:cubicBezTo>
                          <a:cubicBezTo>
                            <a:pt x="12275" y="4603850"/>
                            <a:pt x="15709" y="4606082"/>
                            <a:pt x="19599" y="4607719"/>
                          </a:cubicBezTo>
                          <a:cubicBezTo>
                            <a:pt x="23489" y="4609307"/>
                            <a:pt x="27539" y="4610100"/>
                            <a:pt x="31750" y="4610100"/>
                          </a:cubicBezTo>
                          <a:lnTo>
                            <a:pt x="7486650" y="4610100"/>
                          </a:lnTo>
                          <a:cubicBezTo>
                            <a:pt x="7490859" y="4610100"/>
                            <a:pt x="7494909" y="4609307"/>
                            <a:pt x="7498798" y="4607670"/>
                          </a:cubicBezTo>
                          <a:cubicBezTo>
                            <a:pt x="7502690" y="4606082"/>
                            <a:pt x="7506123" y="4603850"/>
                            <a:pt x="7509099" y="4600824"/>
                          </a:cubicBezTo>
                          <a:cubicBezTo>
                            <a:pt x="7512076" y="4597897"/>
                            <a:pt x="7514370" y="4594424"/>
                            <a:pt x="7515981" y="4590505"/>
                          </a:cubicBezTo>
                          <a:cubicBezTo>
                            <a:pt x="7517593" y="4586635"/>
                            <a:pt x="7518400" y="4582567"/>
                            <a:pt x="7518400" y="45783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794"/>
                            <a:pt x="7490859" y="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0"/>
                            <a:pt x="23489" y="79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-682192</wp:posOffset>
            </wp:positionV>
            <wp:extent cx="5641423" cy="3459183"/>
            <wp:effectExtent l="0" t="0" r="0" b="0"/>
            <wp:wrapNone/>
            <wp:docPr id="822" name="Freeform 8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459183"/>
                    </a:xfrm>
                    <a:custGeom>
                      <a:rect l="l" t="t" r="r" b="b"/>
                      <a:pathLst>
                        <a:path w="7518400" h="4610100">
                          <a:moveTo>
                            <a:pt x="0" y="31750"/>
                          </a:moveTo>
                          <a:lnTo>
                            <a:pt x="0" y="4578350"/>
                          </a:lnTo>
                          <a:cubicBezTo>
                            <a:pt x="0" y="4582567"/>
                            <a:pt x="805" y="4586635"/>
                            <a:pt x="2416" y="4590505"/>
                          </a:cubicBezTo>
                          <a:cubicBezTo>
                            <a:pt x="4028" y="4594424"/>
                            <a:pt x="6322" y="4597897"/>
                            <a:pt x="9298" y="4600824"/>
                          </a:cubicBezTo>
                          <a:cubicBezTo>
                            <a:pt x="12275" y="4603850"/>
                            <a:pt x="15709" y="4606082"/>
                            <a:pt x="19599" y="4607719"/>
                          </a:cubicBezTo>
                          <a:cubicBezTo>
                            <a:pt x="23489" y="4609307"/>
                            <a:pt x="27539" y="4610100"/>
                            <a:pt x="31750" y="4610100"/>
                          </a:cubicBezTo>
                          <a:lnTo>
                            <a:pt x="7486650" y="4610100"/>
                          </a:lnTo>
                          <a:cubicBezTo>
                            <a:pt x="7490859" y="4610100"/>
                            <a:pt x="7494909" y="4609307"/>
                            <a:pt x="7498798" y="4607670"/>
                          </a:cubicBezTo>
                          <a:cubicBezTo>
                            <a:pt x="7502690" y="4606082"/>
                            <a:pt x="7506123" y="4603850"/>
                            <a:pt x="7509099" y="4600824"/>
                          </a:cubicBezTo>
                          <a:cubicBezTo>
                            <a:pt x="7512076" y="4597897"/>
                            <a:pt x="7514370" y="4594424"/>
                            <a:pt x="7515981" y="4590505"/>
                          </a:cubicBezTo>
                          <a:cubicBezTo>
                            <a:pt x="7517593" y="4586635"/>
                            <a:pt x="7518400" y="4582567"/>
                            <a:pt x="7518400" y="45783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794"/>
                            <a:pt x="7490859" y="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0"/>
                            <a:pt x="23489" y="79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18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-671057</wp:posOffset>
            </wp:positionV>
            <wp:extent cx="368459" cy="3465264"/>
            <wp:effectExtent l="0" t="0" r="0" b="0"/>
            <wp:wrapNone/>
            <wp:docPr id="823" name="Picture 82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>
                      <a:picLocks noChangeAspect="0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465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9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-658369</wp:posOffset>
            </wp:positionV>
            <wp:extent cx="5593776" cy="3430595"/>
            <wp:effectExtent l="0" t="0" r="0" b="0"/>
            <wp:wrapNone/>
            <wp:docPr id="824" name="Freeform 8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5"/>
                    </a:xfrm>
                    <a:custGeom>
                      <a:rect l="l" t="t" r="r" b="b"/>
                      <a:pathLst>
                        <a:path w="7454900" h="4572000">
                          <a:moveTo>
                            <a:pt x="0" y="4572000"/>
                          </a:moveTo>
                          <a:lnTo>
                            <a:pt x="7454900" y="4572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-658369</wp:posOffset>
            </wp:positionV>
            <wp:extent cx="5593776" cy="3430595"/>
            <wp:effectExtent l="0" t="0" r="0" b="0"/>
            <wp:wrapNone/>
            <wp:docPr id="825" name="Freeform 8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5"/>
                    </a:xfrm>
                    <a:custGeom>
                      <a:rect l="l" t="t" r="r" b="b"/>
                      <a:pathLst>
                        <a:path w="7454900" h="4572000">
                          <a:moveTo>
                            <a:pt x="0" y="4572000"/>
                          </a:moveTo>
                          <a:lnTo>
                            <a:pt x="7454900" y="4572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Constructs a vector containing the elements of the specified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collection, in the order they are returned by the collection's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iterator.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c the collection whose elements are to be placed into this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      vector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@throws NullPointerException if the specified collection is null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@since   1.2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将集合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变为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，返回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的迭代器。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Vector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toArray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7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c.toArray might (incorrectly) not return Object[] (see 6260652)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[].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7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copyOf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[].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65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3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、核心方法	</w:t>
      </w:r>
      <w:hyperlink r:id="rId805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add()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6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-510660</wp:posOffset>
            </wp:positionV>
            <wp:extent cx="5641423" cy="3287654"/>
            <wp:effectExtent l="0" t="0" r="0" b="0"/>
            <wp:wrapNone/>
            <wp:docPr id="826" name="Freeform 8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287654"/>
                    </a:xfrm>
                    <a:custGeom>
                      <a:rect l="l" t="t" r="r" b="b"/>
                      <a:pathLst>
                        <a:path w="7518400" h="4381500">
                          <a:moveTo>
                            <a:pt x="0" y="31750"/>
                          </a:moveTo>
                          <a:lnTo>
                            <a:pt x="0" y="4349750"/>
                          </a:lnTo>
                          <a:cubicBezTo>
                            <a:pt x="0" y="4353967"/>
                            <a:pt x="805" y="4358035"/>
                            <a:pt x="2416" y="4361905"/>
                          </a:cubicBezTo>
                          <a:cubicBezTo>
                            <a:pt x="4028" y="4365824"/>
                            <a:pt x="6322" y="4369346"/>
                            <a:pt x="9298" y="4372273"/>
                          </a:cubicBezTo>
                          <a:cubicBezTo>
                            <a:pt x="12275" y="4375250"/>
                            <a:pt x="15709" y="4377482"/>
                            <a:pt x="19599" y="4379169"/>
                          </a:cubicBezTo>
                          <a:cubicBezTo>
                            <a:pt x="23489" y="4380707"/>
                            <a:pt x="27539" y="4381500"/>
                            <a:pt x="31750" y="4381500"/>
                          </a:cubicBezTo>
                          <a:lnTo>
                            <a:pt x="7486650" y="4381500"/>
                          </a:lnTo>
                          <a:cubicBezTo>
                            <a:pt x="7490859" y="4381500"/>
                            <a:pt x="7494909" y="4380707"/>
                            <a:pt x="7498798" y="4379169"/>
                          </a:cubicBezTo>
                          <a:cubicBezTo>
                            <a:pt x="7502690" y="4377482"/>
                            <a:pt x="7506123" y="4375250"/>
                            <a:pt x="7509099" y="4372273"/>
                          </a:cubicBezTo>
                          <a:cubicBezTo>
                            <a:pt x="7512076" y="4369346"/>
                            <a:pt x="7514370" y="4365874"/>
                            <a:pt x="7515981" y="4361954"/>
                          </a:cubicBezTo>
                          <a:cubicBezTo>
                            <a:pt x="7517593" y="4358035"/>
                            <a:pt x="7518400" y="4353967"/>
                            <a:pt x="7518400" y="4349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-510660</wp:posOffset>
            </wp:positionV>
            <wp:extent cx="5641423" cy="3287654"/>
            <wp:effectExtent l="0" t="0" r="0" b="0"/>
            <wp:wrapNone/>
            <wp:docPr id="827" name="Freeform 8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287654"/>
                    </a:xfrm>
                    <a:custGeom>
                      <a:rect l="l" t="t" r="r" b="b"/>
                      <a:pathLst>
                        <a:path w="7518400" h="4381500">
                          <a:moveTo>
                            <a:pt x="0" y="31750"/>
                          </a:moveTo>
                          <a:lnTo>
                            <a:pt x="0" y="4349750"/>
                          </a:lnTo>
                          <a:cubicBezTo>
                            <a:pt x="0" y="4353967"/>
                            <a:pt x="805" y="4358035"/>
                            <a:pt x="2416" y="4361905"/>
                          </a:cubicBezTo>
                          <a:cubicBezTo>
                            <a:pt x="4028" y="4365824"/>
                            <a:pt x="6322" y="4369346"/>
                            <a:pt x="9298" y="4372273"/>
                          </a:cubicBezTo>
                          <a:cubicBezTo>
                            <a:pt x="12275" y="4375250"/>
                            <a:pt x="15709" y="4377482"/>
                            <a:pt x="19599" y="4379169"/>
                          </a:cubicBezTo>
                          <a:cubicBezTo>
                            <a:pt x="23489" y="4380707"/>
                            <a:pt x="27539" y="4381500"/>
                            <a:pt x="31750" y="4381500"/>
                          </a:cubicBezTo>
                          <a:lnTo>
                            <a:pt x="7486650" y="4381500"/>
                          </a:lnTo>
                          <a:cubicBezTo>
                            <a:pt x="7490859" y="4381500"/>
                            <a:pt x="7494909" y="4380707"/>
                            <a:pt x="7498798" y="4379169"/>
                          </a:cubicBezTo>
                          <a:cubicBezTo>
                            <a:pt x="7502690" y="4377482"/>
                            <a:pt x="7506123" y="4375250"/>
                            <a:pt x="7509099" y="4372273"/>
                          </a:cubicBezTo>
                          <a:cubicBezTo>
                            <a:pt x="7512076" y="4369346"/>
                            <a:pt x="7514370" y="4365874"/>
                            <a:pt x="7515981" y="4361954"/>
                          </a:cubicBezTo>
                          <a:cubicBezTo>
                            <a:pt x="7517593" y="4358035"/>
                            <a:pt x="7518400" y="4353967"/>
                            <a:pt x="7518400" y="4349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21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-486837</wp:posOffset>
            </wp:positionV>
            <wp:extent cx="5593776" cy="3259065"/>
            <wp:effectExtent l="0" t="0" r="0" b="0"/>
            <wp:wrapNone/>
            <wp:docPr id="828" name="Freeform 8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259065"/>
                    </a:xfrm>
                    <a:custGeom>
                      <a:rect l="l" t="t" r="r" b="b"/>
                      <a:pathLst>
                        <a:path w="7454900" h="4343400">
                          <a:moveTo>
                            <a:pt x="0" y="4343400"/>
                          </a:moveTo>
                          <a:lnTo>
                            <a:pt x="7454900" y="4343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343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77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-499537</wp:posOffset>
            </wp:positionV>
            <wp:extent cx="368459" cy="3285331"/>
            <wp:effectExtent l="0" t="0" r="0" b="0"/>
            <wp:wrapNone/>
            <wp:docPr id="829" name="Picture 82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>
                      <a:picLocks noChangeAspect="0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28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-486837</wp:posOffset>
            </wp:positionV>
            <wp:extent cx="5593776" cy="3259065"/>
            <wp:effectExtent l="0" t="0" r="0" b="0"/>
            <wp:wrapNone/>
            <wp:docPr id="830" name="Freeform 8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259065"/>
                    </a:xfrm>
                    <a:custGeom>
                      <a:rect l="l" t="t" r="r" b="b"/>
                      <a:pathLst>
                        <a:path w="7454900" h="4343400">
                          <a:moveTo>
                            <a:pt x="0" y="4343400"/>
                          </a:moveTo>
                          <a:lnTo>
                            <a:pt x="7454900" y="4343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343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Appends the specified element to the end of this Vector.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@param e element to be appended to this Vector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784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@return {@code true} (as specified by {@link Collection#add})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@since 1.2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就是在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中的末尾追加元素。但是看方法，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synchronized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，明白了为什么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vector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是线程安全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的，因为在方法前面加了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synchronized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关键字，给该方法加锁了，哪个线程先调用它，其它线程就得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等着，如果不清楚的就去看看多线程的知识，到后面我也会一一总结的。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synchronized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772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通过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的源码分析经验，这个方法应该是在增加元素前，检查容量是否够用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ensureCapacityHelper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elementCount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5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ensu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eCapacityHelper(int)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664"/>
        </w:tabs>
        <w:spacing w:before="0" w:after="0" w:line="175" w:lineRule="exact"/>
        <w:ind w:left="1319" w:right="0" w:firstLine="0"/>
      </w:pPr>
      <w:r>
        <w:drawing>
          <wp:anchor simplePos="0" relativeHeight="25165827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-59577</wp:posOffset>
            </wp:positionV>
            <wp:extent cx="5678213" cy="259407"/>
            <wp:effectExtent l="0" t="0" r="0" b="0"/>
            <wp:wrapNone/>
            <wp:docPr id="831" name="Picture 83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>
                      <a:picLocks noChangeAspect="0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59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80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-35740</wp:posOffset>
            </wp:positionV>
            <wp:extent cx="368459" cy="235570"/>
            <wp:effectExtent l="0" t="0" r="0" b="0"/>
            <wp:wrapNone/>
            <wp:docPr id="832" name="Picture 83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>
                      <a:picLocks noChangeAspect="0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3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79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-35740</wp:posOffset>
            </wp:positionV>
            <wp:extent cx="5619174" cy="234864"/>
            <wp:effectExtent l="0" t="0" r="0" b="0"/>
            <wp:wrapNone/>
            <wp:docPr id="833" name="Picture 83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>
                      <a:picLocks noChangeAspect="0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234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1	</w:t>
      </w:r>
      <w:r>
        <w:rPr lang="zh-CN" sz="17" baseline="0" dirty="0">
          <w:jc w:val="left"/>
          <w:rFonts w:ascii="Lucida Console" w:hAnsi="Lucida Console" w:cs="Lucida Console"/>
          <w:color w:val="AA5500"/>
          <w:spacing w:val="-4"/>
          <w:sz w:val="17"/>
          <w:szCs w:val="17"/>
        </w:rPr>
        <w:t>/**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35" name="Freeform 8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36" name="Freeform 8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37" name="Freeform 8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38" name="Freeform 8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39" name="Freeform 8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40" name="Freeform 8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41" name="Freeform 8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42" name="Freeform 8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43" name="Freeform 8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44" name="Freeform 84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45" name="Freeform 84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46" name="Freeform 84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-499694</wp:posOffset>
            </wp:positionV>
            <wp:extent cx="5678213" cy="2780276"/>
            <wp:effectExtent l="0" t="0" r="0" b="0"/>
            <wp:wrapNone/>
            <wp:docPr id="847" name="Picture 84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>
                      <a:picLocks noChangeAspect="0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780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88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-499694</wp:posOffset>
            </wp:positionV>
            <wp:extent cx="368459" cy="2780276"/>
            <wp:effectExtent l="0" t="0" r="0" b="0"/>
            <wp:wrapNone/>
            <wp:docPr id="848" name="Picture 84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>
                      <a:picLocks noChangeAspect="0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780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-499694</wp:posOffset>
            </wp:positionV>
            <wp:extent cx="5619174" cy="2769886"/>
            <wp:effectExtent l="0" t="0" r="0" b="0"/>
            <wp:wrapNone/>
            <wp:docPr id="849" name="Picture 84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>
                      <a:picLocks noChangeAspect="0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2769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This implements the unsynchronized semantics of ensureCapacity.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Synchronized methods in this class can internally call this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method for ensuring capacity without incurring the cost of an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extra synchronization.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 @see #ensureCapacity(int)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*/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这里注释解释，这个方法是异步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也就是能被多个线程同时访问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的，原因是为了让同步方法都能调用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到这个检测容量的方法，比如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add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的同时，另一个线程调用了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add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的重载方法，那么两个都需要同时查询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容量够不够，所以这个就不需要用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synchronized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修饰了。因为不会发生线程不安全的问题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ensureCapacityHelper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overflow-conscious code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容量不够，就扩增，核心方法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49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ro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w(int)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>
        <w:drawing>
          <wp:anchor simplePos="0" relativeHeight="25165825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-561457</wp:posOffset>
            </wp:positionV>
            <wp:extent cx="5641423" cy="2601534"/>
            <wp:effectExtent l="0" t="0" r="0" b="0"/>
            <wp:wrapNone/>
            <wp:docPr id="850" name="Freeform 8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67"/>
                            <a:pt x="805" y="3443635"/>
                            <a:pt x="2416" y="3447505"/>
                          </a:cubicBezTo>
                          <a:cubicBezTo>
                            <a:pt x="4028" y="3451424"/>
                            <a:pt x="6322" y="3454897"/>
                            <a:pt x="9298" y="3457824"/>
                          </a:cubicBezTo>
                          <a:cubicBezTo>
                            <a:pt x="12275" y="3460850"/>
                            <a:pt x="15709" y="3463082"/>
                            <a:pt x="19599" y="3464719"/>
                          </a:cubicBezTo>
                          <a:cubicBezTo>
                            <a:pt x="23489" y="3466307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307"/>
                            <a:pt x="7498798" y="3464719"/>
                          </a:cubicBezTo>
                          <a:cubicBezTo>
                            <a:pt x="7502690" y="3463082"/>
                            <a:pt x="7506123" y="3460850"/>
                            <a:pt x="7509099" y="3457824"/>
                          </a:cubicBezTo>
                          <a:cubicBezTo>
                            <a:pt x="7512076" y="3454897"/>
                            <a:pt x="7514370" y="3451424"/>
                            <a:pt x="7515981" y="3447505"/>
                          </a:cubicBezTo>
                          <a:cubicBezTo>
                            <a:pt x="7517593" y="3443635"/>
                            <a:pt x="7518400" y="3439567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-561457</wp:posOffset>
            </wp:positionV>
            <wp:extent cx="5641423" cy="2601534"/>
            <wp:effectExtent l="0" t="0" r="0" b="0"/>
            <wp:wrapNone/>
            <wp:docPr id="851" name="Freeform 8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601534"/>
                    </a:xfrm>
                    <a:custGeom>
                      <a:rect l="l" t="t" r="r" b="b"/>
                      <a:pathLst>
                        <a:path w="7518400" h="3467100">
                          <a:moveTo>
                            <a:pt x="0" y="31750"/>
                          </a:moveTo>
                          <a:lnTo>
                            <a:pt x="0" y="3435350"/>
                          </a:lnTo>
                          <a:cubicBezTo>
                            <a:pt x="0" y="3439567"/>
                            <a:pt x="805" y="3443635"/>
                            <a:pt x="2416" y="3447505"/>
                          </a:cubicBezTo>
                          <a:cubicBezTo>
                            <a:pt x="4028" y="3451424"/>
                            <a:pt x="6322" y="3454897"/>
                            <a:pt x="9298" y="3457824"/>
                          </a:cubicBezTo>
                          <a:cubicBezTo>
                            <a:pt x="12275" y="3460850"/>
                            <a:pt x="15709" y="3463082"/>
                            <a:pt x="19599" y="3464719"/>
                          </a:cubicBezTo>
                          <a:cubicBezTo>
                            <a:pt x="23489" y="3466307"/>
                            <a:pt x="27539" y="3467100"/>
                            <a:pt x="31750" y="3467100"/>
                          </a:cubicBezTo>
                          <a:lnTo>
                            <a:pt x="7486650" y="3467100"/>
                          </a:lnTo>
                          <a:cubicBezTo>
                            <a:pt x="7490859" y="3467100"/>
                            <a:pt x="7494909" y="3466307"/>
                            <a:pt x="7498798" y="3464719"/>
                          </a:cubicBezTo>
                          <a:cubicBezTo>
                            <a:pt x="7502690" y="3463082"/>
                            <a:pt x="7506123" y="3460850"/>
                            <a:pt x="7509099" y="3457824"/>
                          </a:cubicBezTo>
                          <a:cubicBezTo>
                            <a:pt x="7512076" y="3454897"/>
                            <a:pt x="7514370" y="3451424"/>
                            <a:pt x="7515981" y="3447505"/>
                          </a:cubicBezTo>
                          <a:cubicBezTo>
                            <a:pt x="7517593" y="3443635"/>
                            <a:pt x="7518400" y="3439567"/>
                            <a:pt x="7518400" y="34353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-537634</wp:posOffset>
            </wp:positionV>
            <wp:extent cx="5593776" cy="2572946"/>
            <wp:effectExtent l="0" t="0" r="0" b="0"/>
            <wp:wrapNone/>
            <wp:docPr id="852" name="Freeform 8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48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-550329</wp:posOffset>
            </wp:positionV>
            <wp:extent cx="368459" cy="2607146"/>
            <wp:effectExtent l="0" t="0" r="0" b="0"/>
            <wp:wrapNone/>
            <wp:docPr id="853" name="Picture 85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>
                      <a:picLocks noChangeAspect="0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607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-537634</wp:posOffset>
            </wp:positionV>
            <wp:extent cx="5593776" cy="2572946"/>
            <wp:effectExtent l="0" t="0" r="0" b="0"/>
            <wp:wrapNone/>
            <wp:docPr id="854" name="Freeform 8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572946"/>
                    </a:xfrm>
                    <a:custGeom>
                      <a:rect l="l" t="t" r="r" b="b"/>
                      <a:pathLst>
                        <a:path w="7454900" h="3429000">
                          <a:moveTo>
                            <a:pt x="0" y="3429000"/>
                          </a:moveTo>
                          <a:lnTo>
                            <a:pt x="7454900" y="34290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7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看一下这个方法，其实跟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arrayList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一样，唯一的不同就是在扩增数组的方式不一样，如果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capacityIncrement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，那么增长的长度就是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capacityIncrement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，如果为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，那么扩增为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pacing w:val="-15"/>
          <w:sz w:val="17"/>
          <w:szCs w:val="17"/>
        </w:rPr>
        <w:t>倍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的原容量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overflow-conscious code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508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capacityIncrement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capacityIncrement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oldCapacity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MAX_ARRAY_SIZE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hugeCapacity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copyOf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92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300" w:lineRule="exact"/>
        <w:ind w:left="990" w:right="117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感觉只要你能看的懂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，这个就是在每个方法上比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多了一个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onized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，其他都一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样。这里就不再分析了！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6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-167596</wp:posOffset>
            </wp:positionV>
            <wp:extent cx="5641423" cy="1057766"/>
            <wp:effectExtent l="0" t="0" r="0" b="0"/>
            <wp:wrapNone/>
            <wp:docPr id="855" name="Freeform 8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67"/>
                            <a:pt x="805" y="1386235"/>
                            <a:pt x="2416" y="1390154"/>
                          </a:cubicBezTo>
                          <a:cubicBezTo>
                            <a:pt x="4028" y="1394024"/>
                            <a:pt x="6322" y="1397497"/>
                            <a:pt x="9298" y="1400424"/>
                          </a:cubicBezTo>
                          <a:cubicBezTo>
                            <a:pt x="12275" y="1403400"/>
                            <a:pt x="15709" y="1405633"/>
                            <a:pt x="19599" y="1407319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19"/>
                          </a:cubicBezTo>
                          <a:cubicBezTo>
                            <a:pt x="7502690" y="1405633"/>
                            <a:pt x="7506123" y="1403400"/>
                            <a:pt x="7509099" y="1400424"/>
                          </a:cubicBezTo>
                          <a:cubicBezTo>
                            <a:pt x="7512076" y="1397497"/>
                            <a:pt x="7514370" y="1394024"/>
                            <a:pt x="7515981" y="1390154"/>
                          </a:cubicBezTo>
                          <a:cubicBezTo>
                            <a:pt x="7517593" y="1386235"/>
                            <a:pt x="7518400" y="1382167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-167596</wp:posOffset>
            </wp:positionV>
            <wp:extent cx="5641423" cy="1057766"/>
            <wp:effectExtent l="0" t="0" r="0" b="0"/>
            <wp:wrapNone/>
            <wp:docPr id="856" name="Freeform 8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67"/>
                            <a:pt x="805" y="1386235"/>
                            <a:pt x="2416" y="1390154"/>
                          </a:cubicBezTo>
                          <a:cubicBezTo>
                            <a:pt x="4028" y="1394024"/>
                            <a:pt x="6322" y="1397497"/>
                            <a:pt x="9298" y="1400424"/>
                          </a:cubicBezTo>
                          <a:cubicBezTo>
                            <a:pt x="12275" y="1403400"/>
                            <a:pt x="15709" y="1405633"/>
                            <a:pt x="19599" y="1407319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19"/>
                          </a:cubicBezTo>
                          <a:cubicBezTo>
                            <a:pt x="7502690" y="1405633"/>
                            <a:pt x="7506123" y="1403400"/>
                            <a:pt x="7509099" y="1400424"/>
                          </a:cubicBezTo>
                          <a:cubicBezTo>
                            <a:pt x="7512076" y="1397497"/>
                            <a:pt x="7514370" y="1394024"/>
                            <a:pt x="7515981" y="1390154"/>
                          </a:cubicBezTo>
                          <a:cubicBezTo>
                            <a:pt x="7517593" y="1386235"/>
                            <a:pt x="7518400" y="1382167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49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-143772</wp:posOffset>
            </wp:positionV>
            <wp:extent cx="5593776" cy="1029178"/>
            <wp:effectExtent l="0" t="0" r="0" b="0"/>
            <wp:wrapNone/>
            <wp:docPr id="857" name="Freeform 8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65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-156479</wp:posOffset>
            </wp:positionV>
            <wp:extent cx="292223" cy="1056233"/>
            <wp:effectExtent l="0" t="0" r="0" b="0"/>
            <wp:wrapNone/>
            <wp:docPr id="858" name="Picture 85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>
                      <a:picLocks noChangeAspect="0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56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-143772</wp:posOffset>
            </wp:positionV>
            <wp:extent cx="5593776" cy="1029178"/>
            <wp:effectExtent l="0" t="0" r="0" b="0"/>
            <wp:wrapNone/>
            <wp:docPr id="859" name="Freeform 8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synchronized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ArrayIndexOutOfBoundsException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index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96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2 Stack	</w:t>
      </w:r>
      <w:hyperlink r:id="rId834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92" w:after="0" w:line="300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现在来看看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的子类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Stack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，学过数据结构都知道，这个就是栈的意思。那么该类就是跟栈的用法一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样了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544"/>
        </w:tabs>
        <w:spacing w:before="0" w:after="0" w:line="175" w:lineRule="exact"/>
        <w:ind w:left="1199" w:right="0" w:firstLine="0"/>
      </w:pPr>
      <w:r>
        <w:drawing>
          <wp:anchor simplePos="0" relativeHeight="25165828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-46865</wp:posOffset>
            </wp:positionV>
            <wp:extent cx="5641423" cy="200118"/>
            <wp:effectExtent l="0" t="0" r="0" b="0"/>
            <wp:wrapNone/>
            <wp:docPr id="860" name="Freeform 8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167"/>
                            <a:pt x="805" y="243235"/>
                            <a:pt x="2416" y="247154"/>
                          </a:cubicBezTo>
                          <a:cubicBezTo>
                            <a:pt x="4028" y="251074"/>
                            <a:pt x="6322" y="254546"/>
                            <a:pt x="9298" y="257424"/>
                          </a:cubicBezTo>
                          <a:cubicBezTo>
                            <a:pt x="12275" y="260450"/>
                            <a:pt x="15709" y="262682"/>
                            <a:pt x="19599" y="26431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19"/>
                          </a:cubicBezTo>
                          <a:cubicBezTo>
                            <a:pt x="7502690" y="262682"/>
                            <a:pt x="7506123" y="260450"/>
                            <a:pt x="7509099" y="257424"/>
                          </a:cubicBezTo>
                          <a:cubicBezTo>
                            <a:pt x="7512076" y="254546"/>
                            <a:pt x="7514370" y="251074"/>
                            <a:pt x="7515981" y="247204"/>
                          </a:cubicBezTo>
                          <a:cubicBezTo>
                            <a:pt x="7517593" y="243285"/>
                            <a:pt x="7518400" y="23916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-46865</wp:posOffset>
            </wp:positionV>
            <wp:extent cx="5641423" cy="200118"/>
            <wp:effectExtent l="0" t="0" r="0" b="0"/>
            <wp:wrapNone/>
            <wp:docPr id="861" name="Freeform 8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167"/>
                            <a:pt x="805" y="243235"/>
                            <a:pt x="2416" y="247154"/>
                          </a:cubicBezTo>
                          <a:cubicBezTo>
                            <a:pt x="4028" y="251074"/>
                            <a:pt x="6322" y="254546"/>
                            <a:pt x="9298" y="257424"/>
                          </a:cubicBezTo>
                          <a:cubicBezTo>
                            <a:pt x="12275" y="260450"/>
                            <a:pt x="15709" y="262682"/>
                            <a:pt x="19599" y="26431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19"/>
                          </a:cubicBezTo>
                          <a:cubicBezTo>
                            <a:pt x="7502690" y="262682"/>
                            <a:pt x="7506123" y="260450"/>
                            <a:pt x="7509099" y="257424"/>
                          </a:cubicBezTo>
                          <a:cubicBezTo>
                            <a:pt x="7512076" y="254546"/>
                            <a:pt x="7514370" y="251074"/>
                            <a:pt x="7515981" y="247204"/>
                          </a:cubicBezTo>
                          <a:cubicBezTo>
                            <a:pt x="7517593" y="243285"/>
                            <a:pt x="7518400" y="23916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3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69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-35746</wp:posOffset>
            </wp:positionV>
            <wp:extent cx="292223" cy="207367"/>
            <wp:effectExtent l="0" t="0" r="0" b="0"/>
            <wp:wrapNone/>
            <wp:docPr id="862" name="Picture 8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>
                      <a:picLocks noChangeAspect="0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207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66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-23041</wp:posOffset>
            </wp:positionV>
            <wp:extent cx="5593776" cy="171529"/>
            <wp:effectExtent l="0" t="0" r="0" b="0"/>
            <wp:wrapNone/>
            <wp:docPr id="863" name="Freeform 8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-23041</wp:posOffset>
            </wp:positionV>
            <wp:extent cx="5593776" cy="171529"/>
            <wp:effectExtent l="0" t="0" r="0" b="0"/>
            <wp:wrapNone/>
            <wp:docPr id="864" name="Freeform 8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1	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Stack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Vector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 {}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5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通过查看他的方法，和查看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文档，很容易就能知道他的特性。就几个操作，出栈，入栈等，构造方法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也是空的，用的还是数组，父类中的构造，跟父类一样的扩增方式，并且它的方法也是同步的，所以也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是线程安全。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8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67" name="Freeform 8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68" name="Freeform 8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69" name="Freeform 8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70" name="Freeform 8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71" name="Freeform 8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72" name="Freeform 8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73" name="Freeform 8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74" name="Freeform 8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75" name="Freeform 8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76" name="Freeform 8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77" name="Freeform 8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78" name="Freeform 8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2683950</wp:posOffset>
            </wp:positionH>
            <wp:positionV relativeFrom="paragraph">
              <wp:posOffset>-109466</wp:posOffset>
            </wp:positionV>
            <wp:extent cx="2201297" cy="1362708"/>
            <wp:effectExtent l="0" t="0" r="0" b="0"/>
            <wp:wrapNone/>
            <wp:docPr id="879" name="Picture 87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>
                      <a:picLocks noChangeAspect="0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1297" cy="1362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pacing w:val="-26"/>
          <w:sz w:val="31"/>
          <w:szCs w:val="31"/>
        </w:rPr>
        <w:t>3 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总结</w:t>
      </w:r>
      <w:r>
        <w:rPr lang="zh-CN" sz="31" baseline="0" dirty="0">
          <w:jc w:val="left"/>
          <w:rFonts w:ascii="宋体" w:hAnsi="宋体" w:cs="宋体"/>
          <w:color w:val="333333"/>
          <w:spacing w:val="-7"/>
          <w:sz w:val="31"/>
          <w:szCs w:val="31"/>
        </w:rPr>
        <w:t>V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ector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和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Stack	</w:t>
      </w:r>
      <w:hyperlink r:id="rId865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总结（通过源码分析）】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线程安全是因为它的方法都加了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onized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关键字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23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的本质是一个数组，特点能是能够自动扩增，扩增的方式跟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capacityInc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的值有关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3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它也会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，还有一个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两个的区别在下面的</w:t>
      </w:r>
      <w:r>
        <w:rPr lang="zh-CN" sz="19" baseline="0" dirty="0">
          <w:jc w:val="left"/>
          <w:rFonts w:ascii="宋体" w:hAnsi="宋体" w:cs="宋体"/>
          <w:color w:val="333333"/>
          <w:spacing w:val="-30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总结中会讲到。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Stack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的总结】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对栈的一些操作，先进后出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23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底层也是用数组实现的，因为继承了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3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也是线程安全的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0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pacing w:val="-19"/>
          <w:sz w:val="31"/>
          <w:szCs w:val="31"/>
        </w:rPr>
        <w:t>4 List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总结	</w:t>
      </w:r>
      <w:hyperlink r:id="rId866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50" w:after="0" w:line="350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区别】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底层是用数组实现的顺序表，是随机存取类型，可自动扩增，并且在初始化时，数组的长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度是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，只有在增加元素时，长度才会增加。默认是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，不能无限扩增，有上限，在查询操作的时候性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能更好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1039" w:firstLine="0"/>
        <w:jc w:val="both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底层是用链表来实现的，是一个双向链表，注意这里不是双向循环链表</w:t>
      </w:r>
      <w:r>
        <w:rPr lang="zh-CN" sz="19" baseline="0" dirty="0">
          <w:jc w:val="left"/>
          <w:rFonts w:ascii="宋体" w:hAnsi="宋体" w:cs="宋体"/>
          <w:color w:val="333333"/>
          <w:spacing w:val="-48"/>
          <w:sz w:val="19"/>
          <w:szCs w:val="19"/>
        </w:rPr>
        <w:t>,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顺序存取类型。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在源码中，似乎没有元素个数的限制。应该能无限增加下去，直到内存满了在进行删除，增加操作时性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能更好。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" w:after="0" w:line="465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两个都是线程不安全的，在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时，会发生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：快速失效。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的区别】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55" w:after="0" w:line="416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线程不安全，在用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，会发生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线程安全，因为在方法前加了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onized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关键字。也会发生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区别和什么情况下会发生】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简单的来说：在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java.util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下的集合都是发生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，而在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java.util.concur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下的发生的都是</w:t>
      </w:r>
      <w:r>
        <w:rPr lang="zh-CN" sz="19" baseline="0" dirty="0">
          <w:jc w:val="left"/>
          <w:rFonts w:ascii="宋体" w:hAnsi="宋体" w:cs="宋体"/>
          <w:color w:val="333333"/>
          <w:spacing w:val="-28"/>
          <w:sz w:val="19"/>
          <w:szCs w:val="19"/>
        </w:rPr>
        <w:t>fail-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10" w:after="0" w:line="350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快速失败，例如在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中使用迭代器遍历时，有另外的线程对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的存储数组进行了改变，比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delete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、等使之发生了结构上的改变，所以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就会快速报一个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java.util</w:t>
      </w:r>
      <w:r>
        <w:rPr lang="zh-CN" sz="19" baseline="0" dirty="0">
          <w:jc w:val="left"/>
          <w:rFonts w:ascii="宋体" w:hAnsi="宋体" w:cs="宋体"/>
          <w:color w:val="333333"/>
          <w:spacing w:val="-53"/>
          <w:sz w:val="19"/>
          <w:szCs w:val="19"/>
        </w:rPr>
        <w:t>.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entModiﬁcationE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x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ception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异常（并发修改异常），这就是快速失败。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80" name="Freeform 8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81" name="Freeform 8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82" name="Freeform 8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83" name="Freeform 8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84" name="Freeform 8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85" name="Freeform 88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86" name="Freeform 88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87" name="Freeform 8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88" name="Freeform 8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89" name="Freeform 8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90" name="Freeform 8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91" name="Freeform 8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49" w:after="0" w:line="352" w:lineRule="exact"/>
        <w:ind w:left="990" w:right="945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安全失败，在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java.util.concur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下的类，都是线程安全的类，他们在迭代的过程中，如果有线程进行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结构的改变，不会报异常，而是正常遍历，这就是安全失败。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）为什么在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java.util.concur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包下对集合有结构的改变，却不会报异常？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下的集合类增加元素的时候使用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ays.co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yOf()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来拷贝副本，在副本上增加元素，如果有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其他线程在此改变了集合的结构，那也是在副本上的改变，而不是影响到原集合，迭代器还是照常遍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历，遍历完之后，改变原引用指向副本，所以总的一句话就是如果在此包下的类进行增加删除，就会出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现一个副本。所以能防止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，这种机制并不会出错，所以我们叫这种现象为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17" w:after="0" w:line="341" w:lineRule="exact"/>
        <w:ind w:left="990" w:right="945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也是线程安全的，为什么是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呢？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这里搞清楚一个问题，并不是说线程安全的集合就不会报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，而是报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，你得搞清楚前面所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说答案的原理，出现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是因为他们在实现增删的底层机制不一样，就像上面说的，会有一个副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本，而像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line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dList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等，他们底层就是对着真正的引用进行操作，所以才会发生异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常。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337" w:lineRule="exact"/>
        <w:ind w:left="990" w:right="945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）既然是线程安全的，为什么在迭代的时候，还会有别的线程来改变其集合的结构呢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(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也就是对其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删除和增加等操作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？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首先，我们迭代的时候，根本就没用到集合中的删除、增加，查询的操作，就拿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来说，我们都没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有用那些加锁的方法，也就是方法锁放在那没人拿，在迭代的过程中，有人拿了那把锁，我们也没有办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法，因为那把锁就放在那边。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【举例说明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fail-safe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的区别】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. fail-fast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327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-514947</wp:posOffset>
            </wp:positionV>
            <wp:extent cx="5650950" cy="3440123"/>
            <wp:effectExtent l="0" t="0" r="0" b="0"/>
            <wp:wrapNone/>
            <wp:docPr id="892" name="Picture 89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>
                      <a:picLocks noChangeAspect="0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3440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9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65" w:lineRule="exact"/>
        <w:ind w:left="990" w:right="980" w:firstLine="24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. fail-safe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Co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p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yOnWriteAr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这个类来做实验，不用管这个类的作用，但是他确实没有报异常，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75" w:lineRule="exact"/>
        <w:ind w:left="990" w:right="98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并且还通过第二次打印，来验证了上面我们说创建了副本的事情。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原理是在添加操作时会创建副本，在副本上进行添加操作，等迭代器遍历结束后，会将原引用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改为副本引用，所以我们在创建了一个</w:t>
      </w:r>
      <w:r>
        <w:rPr lang="zh-CN" sz="19" baseline="0" dirty="0">
          <w:jc w:val="left"/>
          <w:rFonts w:ascii="宋体" w:hAnsi="宋体" w:cs="宋体"/>
          <w:color w:val="333333"/>
          <w:spacing w:val="-30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的迭代器，结果打印的就是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123444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了，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98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证明了确实改变成为了副本引用，后面为什么是三个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，原因是我们循环了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次，不久添加了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吗。如果还感觉不爽的话，看下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add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的源码。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7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94" name="Freeform 89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95" name="Freeform 89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896" name="Freeform 8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897" name="Freeform 8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898" name="Freeform 8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899" name="Freeform 8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00" name="Freeform 9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01" name="Freeform 90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02" name="Freeform 90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03" name="Freeform 9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04" name="Freeform 9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05" name="Freeform 9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1359360</wp:posOffset>
            </wp:positionH>
            <wp:positionV relativeFrom="paragraph">
              <wp:posOffset>-810506</wp:posOffset>
            </wp:positionV>
            <wp:extent cx="4850478" cy="4069065"/>
            <wp:effectExtent l="0" t="0" r="0" b="0"/>
            <wp:wrapNone/>
            <wp:docPr id="906" name="Picture 90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>
                      <a:picLocks noChangeAspect="0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0478" cy="406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4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-339218</wp:posOffset>
            </wp:positionV>
            <wp:extent cx="5641421" cy="2191768"/>
            <wp:effectExtent l="0" t="0" r="0" b="0"/>
            <wp:wrapNone/>
            <wp:docPr id="907" name="Picture 90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>
                      <a:picLocks noChangeAspect="0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1421" cy="2191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50" w:lineRule="exact"/>
        <w:ind w:left="990" w:right="94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【为什么现在都不提倡使用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了】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实现线程安全的方法是在每个操作方法上加锁，这些锁并不是必须要的，在实际开发中，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一般都是通过锁一系列的操作来实现线程安全，也就是说将需要同步的资源放一起加锁来保证线程安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94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）如果多个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ead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并发执行一个已经加锁的方法，但是在该方法中，又有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的存在，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本身实现中已经加锁了，那么相当于锁上又加锁，会造成额外的开销。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337" w:lineRule="exact"/>
        <w:ind w:left="990" w:right="94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）就如上面第三个问题所说的，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vector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还有</w:t>
      </w:r>
      <w:r>
        <w:rPr lang="zh-CN" sz="19" baseline="0" dirty="0">
          <w:jc w:val="left"/>
          <w:rFonts w:ascii="宋体" w:hAnsi="宋体" w:cs="宋体"/>
          <w:color w:val="333333"/>
          <w:spacing w:val="-21"/>
          <w:sz w:val="19"/>
          <w:szCs w:val="19"/>
        </w:rPr>
        <w:t>fail-fast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的问题，也就是说它也无法保证遍历安全，在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遍历时又得额外加锁，又是额外的开销，还不如直接用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ayList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，然后再加锁呢。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总结：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ector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在你不需要进行线程安全的时候，也会给你加锁，也就导致了额外开销，所以在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jdk1.5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之后就被弃用了，现在如果要用到线程安全的集合，都是从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java.util.concur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包下去拿相应的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0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HashMap	</w:t>
      </w:r>
      <w:hyperlink r:id="rId893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100" w:after="0" w:line="159" w:lineRule="exact"/>
        <w:ind w:left="920" w:right="0" w:firstLine="0"/>
      </w:pPr>
      <w:r>
        <w:drawing>
          <wp:anchor simplePos="0" relativeHeight="251658292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46920</wp:posOffset>
            </wp:positionV>
            <wp:extent cx="5650953" cy="9529"/>
            <wp:effectExtent l="0" t="0" r="0" b="0"/>
            <wp:wrapNone/>
            <wp:docPr id="908" name="Freeform 9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14" name="Freeform 9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15" name="Freeform 9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16" name="Freeform 9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17" name="Freeform 91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18" name="Freeform 91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19" name="Freeform 91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20" name="Freeform 92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21" name="Freeform 92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22" name="Freeform 92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23" name="Freeform 92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24" name="Freeform 92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25" name="Freeform 92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101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1 HashMap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引入	</w:t>
      </w:r>
      <w:hyperlink r:id="rId909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92" w:after="0" w:line="300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问题：建立国家英文简称和中文全名间的键值映射，并通过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进行操作，应该如何实现数据的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存储和操作呢？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" w:after="0" w:line="457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分析：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接口专门处理键值映射数据的存储，可以根据键实现对值的操作。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最常用的实现类是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【使用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存储元素】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72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35679</wp:posOffset>
            </wp:positionV>
            <wp:extent cx="9529" cy="9529"/>
            <wp:effectExtent l="0" t="0" r="0" b="0"/>
            <wp:wrapNone/>
            <wp:docPr id="926" name="Picture 926">
              <a:hlinkClick r:id="rId910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>
                      <a:picLocks noChangeAspect="0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529" cy="9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接口常用方法】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45490</wp:posOffset>
            </wp:positionV>
            <wp:extent cx="9529" cy="9529"/>
            <wp:effectExtent l="0" t="0" r="0" b="0"/>
            <wp:wrapNone/>
            <wp:docPr id="927" name="Picture 926">
              <a:hlinkClick r:id="rId91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27" name="Picture 926"/>
                    <pic:cNvPicPr>
                      <a:picLocks noChangeAspect="0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529" cy="9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2 HashMa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数据结构	</w:t>
      </w:r>
      <w:hyperlink r:id="rId912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20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1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概述	</w:t>
      </w:r>
      <w:hyperlink r:id="rId913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是基于哈希表的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接口实现的，它存储的是内容是键值对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&lt;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y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,value&gt;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映射。此类不保证映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射的顺序，假定哈希函数将元素适当的分布在各桶之间，可为基本操作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(get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put)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提供稳定的性能。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API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中给出了相应的定义：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9" w:after="0" w:line="270" w:lineRule="exact"/>
        <w:ind w:left="1665" w:right="854" w:firstLine="0"/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1168325</wp:posOffset>
            </wp:positionH>
            <wp:positionV relativeFrom="line">
              <wp:posOffset>198339</wp:posOffset>
            </wp:positionV>
            <wp:extent cx="181479" cy="225794"/>
            <wp:effectExtent l="0" t="0" r="0" b="0"/>
            <wp:wrapNone/>
            <wp:docPr id="928" name="Freeform 92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1168325" y="198339"/>
                      <a:ext cx="67179" cy="11149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175" w:lineRule="exact"/>
                          <w:ind w:left="0" w:right="0" w:firstLine="0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7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、哈希表基于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接口的实现，这个实现提供了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所有的操作，并且提供了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value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，可以为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大致上是一样的，除了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是异步的，和允许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value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1665" w:right="854" w:firstLine="0"/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1168325</wp:posOffset>
            </wp:positionH>
            <wp:positionV relativeFrom="line">
              <wp:posOffset>58640</wp:posOffset>
            </wp:positionV>
            <wp:extent cx="181479" cy="225794"/>
            <wp:effectExtent l="0" t="0" r="0" b="0"/>
            <wp:wrapNone/>
            <wp:docPr id="929" name="Freeform 92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1168325" y="58640"/>
                      <a:ext cx="67179" cy="11149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175" w:lineRule="exact"/>
                          <w:ind w:left="0" w:right="0" w:firstLine="0"/>
                        </w:pPr>
                        <w:r>
                          <w:rPr lang="zh-CN" sz="17" baseline="0" dirty="0">
                            <w:jc w:val="left"/>
                            <w:rFonts w:ascii="Lucida Console" w:hAnsi="Lucida Console" w:cs="Lucida Console"/>
                            <w:color w:val="999999"/>
                            <w:spacing w:val="-17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这个类不确定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中元素的位置，特别要提的是，这个类也不确定元素的位置随着时间会不会保持不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变。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07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324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-852433</wp:posOffset>
            </wp:positionV>
            <wp:extent cx="5678213" cy="5195639"/>
            <wp:effectExtent l="0" t="0" r="0" b="0"/>
            <wp:wrapNone/>
            <wp:docPr id="930" name="Picture 93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>
                      <a:picLocks noChangeAspect="0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5195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577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-828596</wp:posOffset>
            </wp:positionV>
            <wp:extent cx="368459" cy="5171802"/>
            <wp:effectExtent l="0" t="0" r="0" b="0"/>
            <wp:wrapNone/>
            <wp:docPr id="931" name="Picture 93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>
                      <a:picLocks noChangeAspect="0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5171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based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interface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provides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optional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permits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roughly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equivalent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Hashtable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except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unsynchronized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permits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nulls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makes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no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guarantees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order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particular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guarantee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order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constant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over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time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6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假设哈希函数将元素合适的分到了每个桶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其实就是指的数组中位置上的链表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中，则这个实现为基本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的操作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(get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put)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提供了稳定的性能，迭代这个集合视图需要的时间跟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实例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(key-value</w:t>
      </w:r>
      <w:r>
        <w:rPr lang="zh-CN" sz="17" baseline="0" dirty="0">
          <w:jc w:val="left"/>
          <w:rFonts w:ascii="新宋体" w:hAnsi="新宋体" w:cs="新宋体"/>
          <w:color w:val="AA5500"/>
          <w:spacing w:val="-5"/>
          <w:sz w:val="17"/>
          <w:szCs w:val="17"/>
        </w:rPr>
        <w:t>映射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的数量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的容量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在桶中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成正比，因此，如果迭代的性能很重要的话，就不要将初始容量设置的太高或者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loadfactor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设置的太低，【这里的桶，相当于在数组中每个位置上放一个桶装元素】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6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implementation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provides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constant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time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performance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basic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assuming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function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disperses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properly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among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buckets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Iteration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over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views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requires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time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proportional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"capacity"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instance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buckets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plus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mappings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Thus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's very important not to set the initial capacity too high (or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18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the load factor too low) if iteration performance is important.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23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33" name="Freeform 9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34" name="Freeform 9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35" name="Freeform 9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36" name="Freeform 9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37" name="Freeform 9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38" name="Freeform 9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39" name="Freeform 9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40" name="Freeform 9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41" name="Freeform 9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42" name="Freeform 94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43" name="Freeform 94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44" name="Freeform 94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60170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-1008626</wp:posOffset>
            </wp:positionV>
            <wp:extent cx="368459" cy="5840976"/>
            <wp:effectExtent l="0" t="0" r="0" b="0"/>
            <wp:wrapNone/>
            <wp:docPr id="945" name="Picture 94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>
                      <a:picLocks noChangeAspect="0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5840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-1183886</wp:posOffset>
            </wp:positionV>
            <wp:extent cx="5678213" cy="6564876"/>
            <wp:effectExtent l="0" t="0" r="0" b="0"/>
            <wp:wrapNone/>
            <wp:docPr id="946" name="Picture 94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>
                      <a:picLocks noChangeAspect="0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6564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9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-1183886</wp:posOffset>
            </wp:positionV>
            <wp:extent cx="5619174" cy="6543525"/>
            <wp:effectExtent l="0" t="0" r="0" b="0"/>
            <wp:wrapNone/>
            <wp:docPr id="947" name="Picture 94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>
                      <a:picLocks noChangeAspect="0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65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14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的实例有两个参数影响性能，初始化容量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(initialCapacity)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loadFactor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加载因子，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在哈希表中这个容量是桶的数量【也就是数组的长度】，一个初始化容量仅仅是在哈希表被创建时容量，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在容量自动增长之前加载因子是衡量哈希表被允许达到的多少的。当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entry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的数量在哈希表中超过了加载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因子乘以当前的容量，那么哈希表被修改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内部的数据结构会被重新建立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所以哈希表有大约两倍的桶的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instance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two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parameters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affect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performance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: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buckets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simply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time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created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measure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allowed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before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65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automatically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increased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exceeds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product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current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39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rehashed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internal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structures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rebuilt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approximately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twice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buckets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56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通常来讲，默认的加载因子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(0.75)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能够在时间和空间上提供一个好的平衡，更高的值会减少空间上的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开支但是会增加查询花费的时间（体现在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类中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get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put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方法上），当设置初始化容量时，应该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考虑到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中会存放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entry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的数量和加载因子，以便最少次数的进行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rehash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操作，如果初始容量大于最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大条目数除以加载因子，则不会发生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rehash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操作。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general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rule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default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(.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75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offers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good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tradeoff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between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time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costs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Higher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decrease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overhead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increase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lookup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cost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reflected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including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expected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and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should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taken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account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when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setting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minimize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greater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number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of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divided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operations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ever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occur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66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如果很多映射关系要存储在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HashMap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实例中，则相对于按需执行自动的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rehash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操作以增大表的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容量来说，使用足够大的初始容量创建它将使得映射关系能更有效地存储。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1" w:after="0" w:line="270" w:lineRule="exact"/>
        <w:ind w:left="0" w:right="66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many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mappings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stored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instance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creating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sufficiently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large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will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allow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mappings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stored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more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efficiently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letting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18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perform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automatic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rehashing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needed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2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在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JDK1.8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以前数据结构和存储原理	</w:t>
      </w:r>
      <w:hyperlink r:id="rId932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99" w:after="0" w:line="375" w:lineRule="exact"/>
        <w:ind w:left="990" w:right="86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【链表散列】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首先我们要知道什么是链表散列？通过数组和链表结合在一起使用，就叫做链表散列。这其实就是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存储的原理图。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48" name="Freeform 94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49" name="Freeform 94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50" name="Freeform 95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51" name="Freeform 95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52" name="Freeform 95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53" name="Freeform 9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54" name="Freeform 9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55" name="Freeform 9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56" name="Freeform 9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57" name="Freeform 9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58" name="Freeform 9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59" name="Freeform 9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-514502</wp:posOffset>
            </wp:positionV>
            <wp:extent cx="5650950" cy="2706357"/>
            <wp:effectExtent l="0" t="0" r="0" b="0"/>
            <wp:wrapNone/>
            <wp:docPr id="960" name="Picture 96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>
                      <a:picLocks noChangeAspect="0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2706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75" w:lineRule="exact"/>
        <w:ind w:left="990" w:right="1006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的数据结构和存储原理】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的数据结构就是用的链表散列。那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底层是怎么样使用这个数据结构进行数据存取的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呢？分成两个部分：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2" w:after="0" w:line="300" w:lineRule="exact"/>
        <w:ind w:left="990" w:right="1006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第一步：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内部有一个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的内部类，其中有四个属性，我们要存储一个值，则需要一个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，存到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中就会先将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保存在这个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类创建的对象中。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7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-167568</wp:posOffset>
            </wp:positionV>
            <wp:extent cx="5641423" cy="1057766"/>
            <wp:effectExtent l="0" t="0" r="0" b="0"/>
            <wp:wrapNone/>
            <wp:docPr id="961" name="Freeform 9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217"/>
                            <a:pt x="805" y="1386285"/>
                            <a:pt x="2416" y="1390154"/>
                          </a:cubicBezTo>
                          <a:cubicBezTo>
                            <a:pt x="4028" y="1394074"/>
                            <a:pt x="6322" y="1397546"/>
                            <a:pt x="9298" y="1400424"/>
                          </a:cubicBezTo>
                          <a:cubicBezTo>
                            <a:pt x="12275" y="1403450"/>
                            <a:pt x="15709" y="1405682"/>
                            <a:pt x="19599" y="1407369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69"/>
                          </a:cubicBezTo>
                          <a:cubicBezTo>
                            <a:pt x="7502690" y="1405682"/>
                            <a:pt x="7506123" y="1403450"/>
                            <a:pt x="7509099" y="1400424"/>
                          </a:cubicBezTo>
                          <a:cubicBezTo>
                            <a:pt x="7512076" y="1397546"/>
                            <a:pt x="7514370" y="1394074"/>
                            <a:pt x="7515981" y="1390154"/>
                          </a:cubicBezTo>
                          <a:cubicBezTo>
                            <a:pt x="7517593" y="1386285"/>
                            <a:pt x="7518400" y="1382217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-167568</wp:posOffset>
            </wp:positionV>
            <wp:extent cx="5641423" cy="1057766"/>
            <wp:effectExtent l="0" t="0" r="0" b="0"/>
            <wp:wrapNone/>
            <wp:docPr id="962" name="Freeform 9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217"/>
                            <a:pt x="805" y="1386285"/>
                            <a:pt x="2416" y="1390154"/>
                          </a:cubicBezTo>
                          <a:cubicBezTo>
                            <a:pt x="4028" y="1394074"/>
                            <a:pt x="6322" y="1397546"/>
                            <a:pt x="9298" y="1400424"/>
                          </a:cubicBezTo>
                          <a:cubicBezTo>
                            <a:pt x="12275" y="1403450"/>
                            <a:pt x="15709" y="1405682"/>
                            <a:pt x="19599" y="1407369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69"/>
                          </a:cubicBezTo>
                          <a:cubicBezTo>
                            <a:pt x="7502690" y="1405682"/>
                            <a:pt x="7506123" y="1403450"/>
                            <a:pt x="7509099" y="1400424"/>
                          </a:cubicBezTo>
                          <a:cubicBezTo>
                            <a:pt x="7512076" y="1397546"/>
                            <a:pt x="7514370" y="1394074"/>
                            <a:pt x="7515981" y="1390154"/>
                          </a:cubicBezTo>
                          <a:cubicBezTo>
                            <a:pt x="7517593" y="1386285"/>
                            <a:pt x="7518400" y="1382217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-156445</wp:posOffset>
            </wp:positionV>
            <wp:extent cx="292223" cy="1066750"/>
            <wp:effectExtent l="0" t="0" r="0" b="0"/>
            <wp:wrapNone/>
            <wp:docPr id="963" name="Picture 96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>
                      <a:picLocks noChangeAspect="0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-143744</wp:posOffset>
            </wp:positionV>
            <wp:extent cx="5593776" cy="1029178"/>
            <wp:effectExtent l="0" t="0" r="0" b="0"/>
            <wp:wrapNone/>
            <wp:docPr id="964" name="Freeform 9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-143744</wp:posOffset>
            </wp:positionV>
            <wp:extent cx="5593776" cy="1029178"/>
            <wp:effectExtent l="0" t="0" r="0" b="0"/>
            <wp:wrapNone/>
            <wp:docPr id="965" name="Freeform 9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Entry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就是我们说的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//value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值，这两个都不陌生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指向下一个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entry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通过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算过来的你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hashcode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43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的物理模型图：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0" behindDoc="0" locked="0" layoutInCell="1" allowOverlap="1">
            <wp:simplePos x="0" y="0"/>
            <wp:positionH relativeFrom="page">
              <wp:posOffset>997242</wp:posOffset>
            </wp:positionH>
            <wp:positionV relativeFrom="paragraph">
              <wp:posOffset>-409671</wp:posOffset>
            </wp:positionV>
            <wp:extent cx="4183418" cy="2182239"/>
            <wp:effectExtent l="0" t="0" r="0" b="0"/>
            <wp:wrapNone/>
            <wp:docPr id="966" name="Picture 96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>
                      <a:picLocks noChangeAspect="0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3418" cy="2182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9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82" w:lineRule="exact"/>
        <w:ind w:left="990" w:right="1048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第二步：构造好了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对象，然后将该对象放入数组中，如何存放就是这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的精华所在了。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大概的一个存放过程是：通过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对象中的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值来确定将该对象存放在数组中的哪个位置上，如果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在这个位置上还有其他元素，则通过链表来存储这个元素。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0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68" name="Freeform 9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69" name="Freeform 9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70" name="Freeform 9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71" name="Freeform 9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72" name="Freeform 9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73" name="Freeform 9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74" name="Freeform 9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75" name="Freeform 9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76" name="Freeform 9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77" name="Freeform 9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78" name="Freeform 9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79" name="Freeform 9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-865021</wp:posOffset>
            </wp:positionV>
            <wp:extent cx="5650949" cy="4755184"/>
            <wp:effectExtent l="0" t="0" r="0" b="0"/>
            <wp:wrapNone/>
            <wp:docPr id="980" name="Picture 98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>
                      <a:picLocks noChangeAspect="0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49" cy="4755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75" w:lineRule="exact"/>
        <w:ind w:left="990" w:right="104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存放元素的过程】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封装成一个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对象，然后通过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的值来计算该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值，通过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值和数组的长度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length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来计算出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放在数组中的哪个位置上面，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1048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每次存放都是将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entry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放在第一个位置。在这个过程中，就是通过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值来确定将该对象存放在数组中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的哪个位置上。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3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JDK1.8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后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的数据结构	</w:t>
      </w:r>
      <w:hyperlink r:id="rId967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82" name="Freeform 9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83" name="Freeform 9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84" name="Freeform 9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85" name="Freeform 98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86" name="Freeform 98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87" name="Freeform 9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88" name="Freeform 9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89" name="Freeform 9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990" name="Freeform 9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991" name="Freeform 9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992" name="Freeform 9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993" name="Freeform 99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997242</wp:posOffset>
            </wp:positionH>
            <wp:positionV relativeFrom="paragraph">
              <wp:posOffset>-810530</wp:posOffset>
            </wp:positionV>
            <wp:extent cx="5098243" cy="4707537"/>
            <wp:effectExtent l="0" t="0" r="0" b="0"/>
            <wp:wrapNone/>
            <wp:docPr id="994" name="Picture 99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>
                      <a:picLocks noChangeAspect="0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8243" cy="4707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23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上图很形象的展示了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的数据结构（数组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+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链表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+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红黑树），桶中的结构可能是链表，也可能是红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黑树，红黑树的引入是为了提高效率。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4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的属性	</w:t>
      </w:r>
      <w:hyperlink r:id="rId981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的实例有两个参数影响其性能。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初始容量：哈希表中桶的数量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9" w:after="0" w:line="375" w:lineRule="exact"/>
        <w:ind w:left="990" w:right="867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加载因子：哈希表在其容量自动增加之前可以达到多满，的一种尺度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当哈希表中条目数超出了当前容量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*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加载因子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(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其实就是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的实际容量</w:t>
      </w:r>
      <w:r>
        <w:rPr lang="zh-CN" sz="19" baseline="0" dirty="0">
          <w:jc w:val="left"/>
          <w:rFonts w:ascii="宋体" w:hAnsi="宋体" w:cs="宋体"/>
          <w:color w:val="333333"/>
          <w:spacing w:val="-38"/>
          <w:sz w:val="19"/>
          <w:szCs w:val="19"/>
        </w:rPr>
        <w:t>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时，则对该哈希表进行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操作，将哈希表扩充至两倍的桶数。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Java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中默认初始容量为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，加载因子为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0.75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8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-46828</wp:posOffset>
            </wp:positionV>
            <wp:extent cx="5641423" cy="371647"/>
            <wp:effectExtent l="0" t="0" r="0" b="0"/>
            <wp:wrapNone/>
            <wp:docPr id="995" name="Freeform 9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67"/>
                            <a:pt x="805" y="471835"/>
                            <a:pt x="2416" y="475754"/>
                          </a:cubicBezTo>
                          <a:cubicBezTo>
                            <a:pt x="4028" y="479674"/>
                            <a:pt x="6322" y="483146"/>
                            <a:pt x="9298" y="486024"/>
                          </a:cubicBezTo>
                          <a:cubicBezTo>
                            <a:pt x="12275" y="489050"/>
                            <a:pt x="15709" y="491282"/>
                            <a:pt x="19599" y="492919"/>
                          </a:cubicBezTo>
                          <a:cubicBezTo>
                            <a:pt x="23489" y="494507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507"/>
                            <a:pt x="7498798" y="492919"/>
                          </a:cubicBezTo>
                          <a:cubicBezTo>
                            <a:pt x="7502690" y="491282"/>
                            <a:pt x="7506123" y="489050"/>
                            <a:pt x="7509099" y="486024"/>
                          </a:cubicBezTo>
                          <a:cubicBezTo>
                            <a:pt x="7512076" y="483146"/>
                            <a:pt x="7514370" y="479674"/>
                            <a:pt x="7515981" y="475754"/>
                          </a:cubicBezTo>
                          <a:cubicBezTo>
                            <a:pt x="7517593" y="471835"/>
                            <a:pt x="7518400" y="467767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-46828</wp:posOffset>
            </wp:positionV>
            <wp:extent cx="5641423" cy="371647"/>
            <wp:effectExtent l="0" t="0" r="0" b="0"/>
            <wp:wrapNone/>
            <wp:docPr id="996" name="Freeform 9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71647"/>
                    </a:xfrm>
                    <a:custGeom>
                      <a:rect l="l" t="t" r="r" b="b"/>
                      <a:pathLst>
                        <a:path w="7518400" h="495300">
                          <a:moveTo>
                            <a:pt x="0" y="31750"/>
                          </a:moveTo>
                          <a:lnTo>
                            <a:pt x="0" y="463550"/>
                          </a:lnTo>
                          <a:cubicBezTo>
                            <a:pt x="0" y="467767"/>
                            <a:pt x="805" y="471835"/>
                            <a:pt x="2416" y="475754"/>
                          </a:cubicBezTo>
                          <a:cubicBezTo>
                            <a:pt x="4028" y="479674"/>
                            <a:pt x="6322" y="483146"/>
                            <a:pt x="9298" y="486024"/>
                          </a:cubicBezTo>
                          <a:cubicBezTo>
                            <a:pt x="12275" y="489050"/>
                            <a:pt x="15709" y="491282"/>
                            <a:pt x="19599" y="492919"/>
                          </a:cubicBezTo>
                          <a:cubicBezTo>
                            <a:pt x="23489" y="494507"/>
                            <a:pt x="27539" y="495300"/>
                            <a:pt x="31750" y="495300"/>
                          </a:cubicBezTo>
                          <a:lnTo>
                            <a:pt x="7486650" y="495300"/>
                          </a:lnTo>
                          <a:cubicBezTo>
                            <a:pt x="7490859" y="495300"/>
                            <a:pt x="7494909" y="494507"/>
                            <a:pt x="7498798" y="492919"/>
                          </a:cubicBezTo>
                          <a:cubicBezTo>
                            <a:pt x="7502690" y="491282"/>
                            <a:pt x="7506123" y="489050"/>
                            <a:pt x="7509099" y="486024"/>
                          </a:cubicBezTo>
                          <a:cubicBezTo>
                            <a:pt x="7512076" y="483146"/>
                            <a:pt x="7514370" y="479674"/>
                            <a:pt x="7515981" y="475754"/>
                          </a:cubicBezTo>
                          <a:cubicBezTo>
                            <a:pt x="7517593" y="471835"/>
                            <a:pt x="7518400" y="467767"/>
                            <a:pt x="7518400" y="463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5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-35718</wp:posOffset>
            </wp:positionV>
            <wp:extent cx="292223" cy="376287"/>
            <wp:effectExtent l="0" t="0" r="0" b="0"/>
            <wp:wrapNone/>
            <wp:docPr id="997" name="Picture 99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>
                      <a:picLocks noChangeAspect="0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376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4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-23004</wp:posOffset>
            </wp:positionV>
            <wp:extent cx="5593776" cy="343059"/>
            <wp:effectExtent l="0" t="0" r="0" b="0"/>
            <wp:wrapNone/>
            <wp:docPr id="998" name="Freeform 9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-23004</wp:posOffset>
            </wp:positionV>
            <wp:extent cx="5593776" cy="343059"/>
            <wp:effectExtent l="0" t="0" r="0" b="0"/>
            <wp:wrapNone/>
            <wp:docPr id="999" name="Freeform 9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43059"/>
                    </a:xfrm>
                    <a:custGeom>
                      <a:rect l="l" t="t" r="r" b="b"/>
                      <a:pathLst>
                        <a:path w="7454900" h="457200">
                          <a:moveTo>
                            <a:pt x="0" y="457200"/>
                          </a:moveTo>
                          <a:lnTo>
                            <a:pt x="7454900" y="457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457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6492" w:space="0"/>
          </w:cols>
          <w:docGrid w:linePitch="360"/>
        </w:sect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aka 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0.75f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4" w:after="0" w:line="345" w:lineRule="exact"/>
        <w:ind w:left="990" w:right="925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加载因子】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定义：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译为装载因子。装载因子用来衡量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满的程度。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的默认值为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0.75f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。计算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的实时装载因子的方法为：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size/capacity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，而不是占用桶的数量去除以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 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加载因子是控制数组存放数据的疏密程度，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越趋近于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，那么数组中存放的数据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(entry)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也就越多，也就越密，也就是会让链表的长度增加，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越小，也就是趋近于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，那么数组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中存放的数据也就越稀，也就是可能数组中每个位置上就放一个元素。那有人说，就把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变为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最好吗，存的数据很多，但是这样会有一个问题，就是我们在通过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拿到我们的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时，是先通过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y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hashcode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值，找到对应数组中的位置，如果该位置中有很多元素，则需要通过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equals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来依次比较链表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7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00" name="Freeform 10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01" name="Freeform 100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02" name="Freeform 100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03" name="Freeform 10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04" name="Freeform 10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05" name="Freeform 10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06" name="Freeform 10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07" name="Freeform 10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08" name="Freeform 10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09" name="Freeform 10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10" name="Freeform 10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11" name="Freeform 10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93" w:after="0" w:line="300" w:lineRule="exact"/>
        <w:ind w:left="990" w:right="945" w:firstLine="0"/>
        <w:jc w:val="both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中的元素，拿到我们的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值，这样花费的性能就很高，如果能让数组上的每个位置尽量只有一个元素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最好，我们就能直接得到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值了，所以有人又会说，那把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变得很小不就好了，但是如果变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得太小，在数组中的位置就会太稀，也就是分散的太开，浪费很多空间，这样也不好，所以在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的初始值就是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0.75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，一般情况下不需要更改它。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544"/>
        </w:tabs>
        <w:spacing w:before="0" w:after="0" w:line="175" w:lineRule="exact"/>
        <w:ind w:left="1199" w:right="0" w:firstLine="0"/>
      </w:pPr>
      <w:r>
        <w:drawing>
          <wp:anchor simplePos="0" relativeHeight="25165825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-46826</wp:posOffset>
            </wp:positionV>
            <wp:extent cx="5641423" cy="200118"/>
            <wp:effectExtent l="0" t="0" r="0" b="0"/>
            <wp:wrapNone/>
            <wp:docPr id="1012" name="Freeform 10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217"/>
                            <a:pt x="805" y="243285"/>
                            <a:pt x="2416" y="247204"/>
                          </a:cubicBezTo>
                          <a:cubicBezTo>
                            <a:pt x="4028" y="251074"/>
                            <a:pt x="6322" y="254546"/>
                            <a:pt x="9298" y="257473"/>
                          </a:cubicBezTo>
                          <a:cubicBezTo>
                            <a:pt x="12275" y="260450"/>
                            <a:pt x="15709" y="262682"/>
                            <a:pt x="19599" y="26436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69"/>
                          </a:cubicBezTo>
                          <a:cubicBezTo>
                            <a:pt x="7502690" y="262682"/>
                            <a:pt x="7506123" y="260450"/>
                            <a:pt x="7509099" y="257473"/>
                          </a:cubicBezTo>
                          <a:cubicBezTo>
                            <a:pt x="7512076" y="254546"/>
                            <a:pt x="7514370" y="251074"/>
                            <a:pt x="7515981" y="247204"/>
                          </a:cubicBezTo>
                          <a:cubicBezTo>
                            <a:pt x="7517593" y="243285"/>
                            <a:pt x="7518400" y="23921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745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-46826</wp:posOffset>
            </wp:positionV>
            <wp:extent cx="5641423" cy="200118"/>
            <wp:effectExtent l="0" t="0" r="0" b="0"/>
            <wp:wrapNone/>
            <wp:docPr id="1013" name="Freeform 10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217"/>
                            <a:pt x="805" y="243285"/>
                            <a:pt x="2416" y="247204"/>
                          </a:cubicBezTo>
                          <a:cubicBezTo>
                            <a:pt x="4028" y="251074"/>
                            <a:pt x="6322" y="254546"/>
                            <a:pt x="9298" y="257473"/>
                          </a:cubicBezTo>
                          <a:cubicBezTo>
                            <a:pt x="12275" y="260450"/>
                            <a:pt x="15709" y="262682"/>
                            <a:pt x="19599" y="26436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69"/>
                          </a:cubicBezTo>
                          <a:cubicBezTo>
                            <a:pt x="7502690" y="262682"/>
                            <a:pt x="7506123" y="260450"/>
                            <a:pt x="7509099" y="257473"/>
                          </a:cubicBezTo>
                          <a:cubicBezTo>
                            <a:pt x="7512076" y="254546"/>
                            <a:pt x="7514370" y="251074"/>
                            <a:pt x="7515981" y="247204"/>
                          </a:cubicBezTo>
                          <a:cubicBezTo>
                            <a:pt x="7517593" y="243285"/>
                            <a:pt x="7518400" y="23921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745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-35685</wp:posOffset>
            </wp:positionV>
            <wp:extent cx="292223" cy="207863"/>
            <wp:effectExtent l="0" t="0" r="0" b="0"/>
            <wp:wrapNone/>
            <wp:docPr id="1014" name="Picture 101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>
                      <a:picLocks noChangeAspect="0" noChangeArrowheads="1"/>
                    </pic:cNvPicPr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207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-23002</wp:posOffset>
            </wp:positionV>
            <wp:extent cx="5593776" cy="171529"/>
            <wp:effectExtent l="0" t="0" r="0" b="0"/>
            <wp:wrapNone/>
            <wp:docPr id="1015" name="Freeform 10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-23002</wp:posOffset>
            </wp:positionV>
            <wp:extent cx="5593776" cy="171529"/>
            <wp:effectExtent l="0" t="0" r="0" b="0"/>
            <wp:wrapNone/>
            <wp:docPr id="1016" name="Freeform 10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1	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0.75f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11" w:after="0" w:line="375" w:lineRule="exact"/>
        <w:ind w:left="990" w:right="103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【桶】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根据前面画的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存储的数据结构图，你这样想，数组中每一个位置上都放有一个桶，每个桶里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就是装一个链表，链表中可以有很多个元素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(entry)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，这就是桶的意思。也就相当于把元素都放在桶中。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0" w:after="0" w:line="375" w:lineRule="exact"/>
        <w:ind w:left="990" w:right="103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 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译为容量代表的数组的容量，也就是数组的长度，同时也是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中桶的个数。默认值是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一般第一次扩容时会扩容到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64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，之后好像是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倍。总之，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容量都是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的幂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544"/>
        </w:tabs>
        <w:spacing w:before="0" w:after="0" w:line="175" w:lineRule="exact"/>
        <w:ind w:left="1199" w:right="0" w:firstLine="0"/>
      </w:pPr>
      <w:r>
        <w:drawing>
          <wp:anchor simplePos="0" relativeHeight="25165828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-46825</wp:posOffset>
            </wp:positionV>
            <wp:extent cx="5641423" cy="200118"/>
            <wp:effectExtent l="0" t="0" r="0" b="0"/>
            <wp:wrapNone/>
            <wp:docPr id="1017" name="Freeform 10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167"/>
                            <a:pt x="805" y="243235"/>
                            <a:pt x="2416" y="247154"/>
                          </a:cubicBezTo>
                          <a:cubicBezTo>
                            <a:pt x="4028" y="251074"/>
                            <a:pt x="6322" y="254546"/>
                            <a:pt x="9298" y="257424"/>
                          </a:cubicBezTo>
                          <a:cubicBezTo>
                            <a:pt x="12275" y="260400"/>
                            <a:pt x="15709" y="262633"/>
                            <a:pt x="19599" y="26431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19"/>
                          </a:cubicBezTo>
                          <a:cubicBezTo>
                            <a:pt x="7502690" y="262633"/>
                            <a:pt x="7506123" y="260400"/>
                            <a:pt x="7509099" y="257424"/>
                          </a:cubicBezTo>
                          <a:cubicBezTo>
                            <a:pt x="7512076" y="254546"/>
                            <a:pt x="7514370" y="251074"/>
                            <a:pt x="7515981" y="247154"/>
                          </a:cubicBezTo>
                          <a:cubicBezTo>
                            <a:pt x="7517593" y="243235"/>
                            <a:pt x="7518400" y="23916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-46825</wp:posOffset>
            </wp:positionV>
            <wp:extent cx="5641423" cy="200118"/>
            <wp:effectExtent l="0" t="0" r="0" b="0"/>
            <wp:wrapNone/>
            <wp:docPr id="1018" name="Freeform 10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167"/>
                            <a:pt x="805" y="243235"/>
                            <a:pt x="2416" y="247154"/>
                          </a:cubicBezTo>
                          <a:cubicBezTo>
                            <a:pt x="4028" y="251074"/>
                            <a:pt x="6322" y="254546"/>
                            <a:pt x="9298" y="257424"/>
                          </a:cubicBezTo>
                          <a:cubicBezTo>
                            <a:pt x="12275" y="260400"/>
                            <a:pt x="15709" y="262633"/>
                            <a:pt x="19599" y="26431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19"/>
                          </a:cubicBezTo>
                          <a:cubicBezTo>
                            <a:pt x="7502690" y="262633"/>
                            <a:pt x="7506123" y="260400"/>
                            <a:pt x="7509099" y="257424"/>
                          </a:cubicBezTo>
                          <a:cubicBezTo>
                            <a:pt x="7512076" y="254546"/>
                            <a:pt x="7514370" y="251074"/>
                            <a:pt x="7515981" y="247154"/>
                          </a:cubicBezTo>
                          <a:cubicBezTo>
                            <a:pt x="7517593" y="243235"/>
                            <a:pt x="7518400" y="23916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4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-35679</wp:posOffset>
            </wp:positionV>
            <wp:extent cx="292223" cy="200471"/>
            <wp:effectExtent l="0" t="0" r="0" b="0"/>
            <wp:wrapNone/>
            <wp:docPr id="1019" name="Picture 101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/>
                    <pic:cNvPicPr>
                      <a:picLocks noChangeAspect="0" noChangeArrowheads="1"/>
                    </pic:cNvPicPr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200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7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-23001</wp:posOffset>
            </wp:positionV>
            <wp:extent cx="5593776" cy="171529"/>
            <wp:effectExtent l="0" t="0" r="0" b="0"/>
            <wp:wrapNone/>
            <wp:docPr id="1020" name="Freeform 10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9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-23001</wp:posOffset>
            </wp:positionV>
            <wp:extent cx="5593776" cy="171529"/>
            <wp:effectExtent l="0" t="0" r="0" b="0"/>
            <wp:wrapNone/>
            <wp:docPr id="1021" name="Freeform 10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1	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aka 16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5" w:after="0" w:line="450" w:lineRule="exact"/>
        <w:ind w:left="990" w:right="504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的含义】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 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就是在该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的实例中实际存储的元素的个数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的作用】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544"/>
        </w:tabs>
        <w:spacing w:before="0" w:after="0" w:line="175" w:lineRule="exact"/>
        <w:ind w:left="1199" w:right="0" w:firstLine="0"/>
      </w:pPr>
      <w:r>
        <w:drawing>
          <wp:anchor simplePos="0" relativeHeight="25165830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-46824</wp:posOffset>
            </wp:positionV>
            <wp:extent cx="5641423" cy="200118"/>
            <wp:effectExtent l="0" t="0" r="0" b="0"/>
            <wp:wrapNone/>
            <wp:docPr id="1022" name="Freeform 10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217"/>
                            <a:pt x="805" y="243285"/>
                            <a:pt x="2416" y="247154"/>
                          </a:cubicBezTo>
                          <a:cubicBezTo>
                            <a:pt x="4028" y="251074"/>
                            <a:pt x="6322" y="254546"/>
                            <a:pt x="9298" y="257424"/>
                          </a:cubicBezTo>
                          <a:cubicBezTo>
                            <a:pt x="12275" y="260450"/>
                            <a:pt x="15709" y="262682"/>
                            <a:pt x="19599" y="26436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69"/>
                          </a:cubicBezTo>
                          <a:cubicBezTo>
                            <a:pt x="7502690" y="262682"/>
                            <a:pt x="7506123" y="260450"/>
                            <a:pt x="7509099" y="257424"/>
                          </a:cubicBezTo>
                          <a:cubicBezTo>
                            <a:pt x="7512076" y="254546"/>
                            <a:pt x="7514370" y="251074"/>
                            <a:pt x="7515981" y="247154"/>
                          </a:cubicBezTo>
                          <a:cubicBezTo>
                            <a:pt x="7517593" y="243285"/>
                            <a:pt x="7518400" y="23921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-46824</wp:posOffset>
            </wp:positionV>
            <wp:extent cx="5641423" cy="200118"/>
            <wp:effectExtent l="0" t="0" r="0" b="0"/>
            <wp:wrapNone/>
            <wp:docPr id="1023" name="Freeform 10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0118"/>
                    </a:xfrm>
                    <a:custGeom>
                      <a:rect l="l" t="t" r="r" b="b"/>
                      <a:pathLst>
                        <a:path w="7518400" h="266700">
                          <a:moveTo>
                            <a:pt x="0" y="31750"/>
                          </a:moveTo>
                          <a:lnTo>
                            <a:pt x="0" y="234950"/>
                          </a:lnTo>
                          <a:cubicBezTo>
                            <a:pt x="0" y="239217"/>
                            <a:pt x="805" y="243285"/>
                            <a:pt x="2416" y="247154"/>
                          </a:cubicBezTo>
                          <a:cubicBezTo>
                            <a:pt x="4028" y="251074"/>
                            <a:pt x="6322" y="254546"/>
                            <a:pt x="9298" y="257424"/>
                          </a:cubicBezTo>
                          <a:cubicBezTo>
                            <a:pt x="12275" y="260450"/>
                            <a:pt x="15709" y="262682"/>
                            <a:pt x="19599" y="264369"/>
                          </a:cubicBezTo>
                          <a:cubicBezTo>
                            <a:pt x="23489" y="265907"/>
                            <a:pt x="27539" y="266700"/>
                            <a:pt x="31750" y="266700"/>
                          </a:cubicBezTo>
                          <a:lnTo>
                            <a:pt x="7486650" y="266700"/>
                          </a:lnTo>
                          <a:cubicBezTo>
                            <a:pt x="7490859" y="266700"/>
                            <a:pt x="7494909" y="265907"/>
                            <a:pt x="7498798" y="264369"/>
                          </a:cubicBezTo>
                          <a:cubicBezTo>
                            <a:pt x="7502690" y="262682"/>
                            <a:pt x="7506123" y="260450"/>
                            <a:pt x="7509099" y="257424"/>
                          </a:cubicBezTo>
                          <a:cubicBezTo>
                            <a:pt x="7512076" y="254546"/>
                            <a:pt x="7514370" y="251074"/>
                            <a:pt x="7515981" y="247154"/>
                          </a:cubicBezTo>
                          <a:cubicBezTo>
                            <a:pt x="7517593" y="243285"/>
                            <a:pt x="7518400" y="239217"/>
                            <a:pt x="7518400" y="234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27"/>
                            <a:pt x="2416" y="19646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6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-35717</wp:posOffset>
            </wp:positionV>
            <wp:extent cx="292223" cy="199925"/>
            <wp:effectExtent l="0" t="0" r="0" b="0"/>
            <wp:wrapNone/>
            <wp:docPr id="1024" name="Picture 10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>
                      <a:picLocks noChangeAspect="0" noChangeArrowheads="1"/>
                    </pic:cNvPicPr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9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4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-23000</wp:posOffset>
            </wp:positionV>
            <wp:extent cx="5593776" cy="171529"/>
            <wp:effectExtent l="0" t="0" r="0" b="0"/>
            <wp:wrapNone/>
            <wp:docPr id="1025" name="Freeform 10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-23000</wp:posOffset>
            </wp:positionV>
            <wp:extent cx="5593776" cy="171529"/>
            <wp:effectExtent l="0" t="0" r="0" b="0"/>
            <wp:wrapNone/>
            <wp:docPr id="1026" name="Freeform 10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71529"/>
                    </a:xfrm>
                    <a:custGeom>
                      <a:rect l="l" t="t" r="r" b="b"/>
                      <a:pathLst>
                        <a:path w="7454900" h="228600">
                          <a:moveTo>
                            <a:pt x="0" y="228600"/>
                          </a:moveTo>
                          <a:lnTo>
                            <a:pt x="7454900" y="228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1	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9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 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eshold = capacity * loadFactor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，当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Size&gt;=th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的时候，那么就要考虑对数组的扩增了，也就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是说，这个的意思就是衡量数组是否需要扩增的一个标准。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99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注意这里说的是考虑，因为实际上要扩增数组，除了这个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size&gt;=th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条件外，还需要另外一个条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件。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99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什么时候会扩增数组的大小？在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一个元素时先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size&gt;=th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并且还要在对应数组位置上有元素，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这才能扩增数组。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我们通过一张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的数据结构图来分析：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6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30" name="Freeform 10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31" name="Freeform 10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32" name="Freeform 10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33" name="Freeform 10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34" name="Freeform 10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35" name="Freeform 10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36" name="Freeform 10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37" name="Freeform 10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38" name="Freeform 10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39" name="Freeform 10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40" name="Freeform 10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41" name="Freeform 10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-689784</wp:posOffset>
            </wp:positionV>
            <wp:extent cx="5650950" cy="3840359"/>
            <wp:effectExtent l="0" t="0" r="0" b="0"/>
            <wp:wrapNone/>
            <wp:docPr id="1042" name="Picture 104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>
                      <a:picLocks noChangeAspect="0" noChangeArrowheads="1"/>
                    </pic:cNvPicPr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3840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3 HashMap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的源码分析	</w:t>
      </w:r>
      <w:hyperlink r:id="rId1027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1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的层次关系与继承结构	</w:t>
      </w:r>
      <w:hyperlink r:id="rId1028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继承结构】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84" behindDoc="0" locked="0" layoutInCell="1" allowOverlap="1">
            <wp:simplePos x="0" y="0"/>
            <wp:positionH relativeFrom="page">
              <wp:posOffset>2521950</wp:posOffset>
            </wp:positionH>
            <wp:positionV relativeFrom="paragraph">
              <wp:posOffset>-59198</wp:posOffset>
            </wp:positionV>
            <wp:extent cx="2534827" cy="676589"/>
            <wp:effectExtent l="0" t="0" r="0" b="0"/>
            <wp:wrapNone/>
            <wp:docPr id="1043" name="Picture 104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>
                      <a:picLocks noChangeAspect="0" noChangeArrowheads="1"/>
                    </pic:cNvPicPr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34827" cy="676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5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450" w:lineRule="exact"/>
        <w:ind w:left="990" w:right="3202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上面就继承了一个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actMap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，也就是用来减轻实现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接口的编写负担。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【实现接口】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9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-46818</wp:posOffset>
            </wp:positionV>
            <wp:extent cx="5641423" cy="714707"/>
            <wp:effectExtent l="0" t="0" r="0" b="0"/>
            <wp:wrapNone/>
            <wp:docPr id="1044" name="Freeform 10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5017"/>
                            <a:pt x="805" y="929085"/>
                            <a:pt x="2416" y="932954"/>
                          </a:cubicBezTo>
                          <a:cubicBezTo>
                            <a:pt x="4028" y="936874"/>
                            <a:pt x="6322" y="940346"/>
                            <a:pt x="9298" y="943224"/>
                          </a:cubicBezTo>
                          <a:cubicBezTo>
                            <a:pt x="12275" y="946250"/>
                            <a:pt x="15709" y="948482"/>
                            <a:pt x="19599" y="950119"/>
                          </a:cubicBezTo>
                          <a:cubicBezTo>
                            <a:pt x="23489" y="951707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707"/>
                            <a:pt x="7498798" y="950119"/>
                          </a:cubicBezTo>
                          <a:cubicBezTo>
                            <a:pt x="7502690" y="948482"/>
                            <a:pt x="7506123" y="946250"/>
                            <a:pt x="7509099" y="943224"/>
                          </a:cubicBezTo>
                          <a:cubicBezTo>
                            <a:pt x="7512076" y="940346"/>
                            <a:pt x="7514370" y="936874"/>
                            <a:pt x="7515981" y="932954"/>
                          </a:cubicBezTo>
                          <a:cubicBezTo>
                            <a:pt x="7517593" y="929085"/>
                            <a:pt x="7518400" y="925017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3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-46818</wp:posOffset>
            </wp:positionV>
            <wp:extent cx="5641423" cy="714707"/>
            <wp:effectExtent l="0" t="0" r="0" b="0"/>
            <wp:wrapNone/>
            <wp:docPr id="1045" name="Freeform 10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5017"/>
                            <a:pt x="805" y="929085"/>
                            <a:pt x="2416" y="932954"/>
                          </a:cubicBezTo>
                          <a:cubicBezTo>
                            <a:pt x="4028" y="936874"/>
                            <a:pt x="6322" y="940346"/>
                            <a:pt x="9298" y="943224"/>
                          </a:cubicBezTo>
                          <a:cubicBezTo>
                            <a:pt x="12275" y="946250"/>
                            <a:pt x="15709" y="948482"/>
                            <a:pt x="19599" y="950119"/>
                          </a:cubicBezTo>
                          <a:cubicBezTo>
                            <a:pt x="23489" y="951707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707"/>
                            <a:pt x="7498798" y="950119"/>
                          </a:cubicBezTo>
                          <a:cubicBezTo>
                            <a:pt x="7502690" y="948482"/>
                            <a:pt x="7506123" y="946250"/>
                            <a:pt x="7509099" y="943224"/>
                          </a:cubicBezTo>
                          <a:cubicBezTo>
                            <a:pt x="7512076" y="940346"/>
                            <a:pt x="7514370" y="936874"/>
                            <a:pt x="7515981" y="932954"/>
                          </a:cubicBezTo>
                          <a:cubicBezTo>
                            <a:pt x="7517593" y="929085"/>
                            <a:pt x="7518400" y="925017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3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-35697</wp:posOffset>
            </wp:positionV>
            <wp:extent cx="292223" cy="712985"/>
            <wp:effectExtent l="0" t="0" r="0" b="0"/>
            <wp:wrapNone/>
            <wp:docPr id="1046" name="Picture 104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>
                      <a:picLocks noChangeAspect="0" noChangeArrowheads="1"/>
                    </pic:cNvPicPr>
                  </pic:nvPicPr>
                  <pic:blipFill>
                    <a:blip r:embed="rId10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71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-22994</wp:posOffset>
            </wp:positionV>
            <wp:extent cx="5593776" cy="686119"/>
            <wp:effectExtent l="0" t="0" r="0" b="0"/>
            <wp:wrapNone/>
            <wp:docPr id="1047" name="Freeform 10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-22994</wp:posOffset>
            </wp:positionV>
            <wp:extent cx="5593776" cy="686119"/>
            <wp:effectExtent l="0" t="0" r="0" b="0"/>
            <wp:wrapNone/>
            <wp:docPr id="1048" name="Freeform 10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7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pacing w:val="-17"/>
          <w:sz w:val="17"/>
          <w:szCs w:val="17"/>
        </w:rPr>
        <w:t>&gt;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Serializable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328" w:space="0"/>
          </w:cols>
          <w:docGrid w:linePitch="360"/>
        </w:sect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2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Map&lt;K</w:t>
      </w:r>
      <w:r>
        <w:rPr lang="zh-CN" sz="19" baseline="0" dirty="0">
          <w:jc w:val="left"/>
          <w:rFonts w:ascii="宋体" w:hAnsi="宋体" w:cs="宋体"/>
          <w:color w:val="333333"/>
          <w:spacing w:val="-59"/>
          <w:sz w:val="19"/>
          <w:szCs w:val="19"/>
        </w:rPr>
        <w:t>,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V&gt;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Abst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actMap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抽象类中已经实现过的接口，这里又实现，实际上是多余的。但每个集合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都有这样的错误，也没过大影响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10" w:after="0" w:line="375" w:lineRule="exact"/>
        <w:ind w:left="990" w:right="92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Cloneable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：能够使用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Clone()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方法，在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中，实现的是浅层次拷贝，即对拷贝对象的改变会影响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被拷贝的对象。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 Serializable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：能够使之序列化，即可以将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对象保存至本地，之后可以恢复状态。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2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类的属性	</w:t>
      </w:r>
      <w:hyperlink r:id="rId1029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8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50" name="Freeform 105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51" name="Freeform 105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52" name="Freeform 105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53" name="Freeform 10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54" name="Freeform 10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55" name="Freeform 10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56" name="Freeform 10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57" name="Freeform 10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58" name="Freeform 10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59" name="Freeform 10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60" name="Freeform 10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61" name="Freeform 10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9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-853665</wp:posOffset>
            </wp:positionV>
            <wp:extent cx="5641423" cy="5002951"/>
            <wp:effectExtent l="0" t="0" r="0" b="0"/>
            <wp:wrapNone/>
            <wp:docPr id="1062" name="Freeform 10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002951"/>
                    </a:xfrm>
                    <a:custGeom>
                      <a:rect l="l" t="t" r="r" b="b"/>
                      <a:pathLst>
                        <a:path w="7518400" h="6667500">
                          <a:moveTo>
                            <a:pt x="0" y="31750"/>
                          </a:moveTo>
                          <a:lnTo>
                            <a:pt x="0" y="6635750"/>
                          </a:lnTo>
                          <a:cubicBezTo>
                            <a:pt x="0" y="6639967"/>
                            <a:pt x="805" y="6644035"/>
                            <a:pt x="2416" y="6647954"/>
                          </a:cubicBezTo>
                          <a:cubicBezTo>
                            <a:pt x="4028" y="6651874"/>
                            <a:pt x="6322" y="6655346"/>
                            <a:pt x="9298" y="6658273"/>
                          </a:cubicBezTo>
                          <a:cubicBezTo>
                            <a:pt x="12275" y="6661250"/>
                            <a:pt x="15709" y="6663482"/>
                            <a:pt x="19599" y="6665169"/>
                          </a:cubicBezTo>
                          <a:cubicBezTo>
                            <a:pt x="23489" y="6666707"/>
                            <a:pt x="27539" y="6667500"/>
                            <a:pt x="31750" y="6667500"/>
                          </a:cubicBezTo>
                          <a:lnTo>
                            <a:pt x="7486650" y="6667500"/>
                          </a:lnTo>
                          <a:cubicBezTo>
                            <a:pt x="7490859" y="6667500"/>
                            <a:pt x="7494909" y="6666707"/>
                            <a:pt x="7498798" y="6665169"/>
                          </a:cubicBezTo>
                          <a:cubicBezTo>
                            <a:pt x="7502690" y="6663482"/>
                            <a:pt x="7506123" y="6661250"/>
                            <a:pt x="7509099" y="6658273"/>
                          </a:cubicBezTo>
                          <a:cubicBezTo>
                            <a:pt x="7512076" y="6655346"/>
                            <a:pt x="7514370" y="6651874"/>
                            <a:pt x="7515981" y="6647954"/>
                          </a:cubicBezTo>
                          <a:cubicBezTo>
                            <a:pt x="7517593" y="6644035"/>
                            <a:pt x="7518400" y="6639967"/>
                            <a:pt x="7518400" y="66357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-853665</wp:posOffset>
            </wp:positionV>
            <wp:extent cx="5641423" cy="5002951"/>
            <wp:effectExtent l="0" t="0" r="0" b="0"/>
            <wp:wrapNone/>
            <wp:docPr id="1063" name="Freeform 10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002951"/>
                    </a:xfrm>
                    <a:custGeom>
                      <a:rect l="l" t="t" r="r" b="b"/>
                      <a:pathLst>
                        <a:path w="7518400" h="6667500">
                          <a:moveTo>
                            <a:pt x="0" y="31750"/>
                          </a:moveTo>
                          <a:lnTo>
                            <a:pt x="0" y="6635750"/>
                          </a:lnTo>
                          <a:cubicBezTo>
                            <a:pt x="0" y="6639967"/>
                            <a:pt x="805" y="6644035"/>
                            <a:pt x="2416" y="6647954"/>
                          </a:cubicBezTo>
                          <a:cubicBezTo>
                            <a:pt x="4028" y="6651874"/>
                            <a:pt x="6322" y="6655346"/>
                            <a:pt x="9298" y="6658273"/>
                          </a:cubicBezTo>
                          <a:cubicBezTo>
                            <a:pt x="12275" y="6661250"/>
                            <a:pt x="15709" y="6663482"/>
                            <a:pt x="19599" y="6665169"/>
                          </a:cubicBezTo>
                          <a:cubicBezTo>
                            <a:pt x="23489" y="6666707"/>
                            <a:pt x="27539" y="6667500"/>
                            <a:pt x="31750" y="6667500"/>
                          </a:cubicBezTo>
                          <a:lnTo>
                            <a:pt x="7486650" y="6667500"/>
                          </a:lnTo>
                          <a:cubicBezTo>
                            <a:pt x="7490859" y="6667500"/>
                            <a:pt x="7494909" y="6666707"/>
                            <a:pt x="7498798" y="6665169"/>
                          </a:cubicBezTo>
                          <a:cubicBezTo>
                            <a:pt x="7502690" y="6663482"/>
                            <a:pt x="7506123" y="6661250"/>
                            <a:pt x="7509099" y="6658273"/>
                          </a:cubicBezTo>
                          <a:cubicBezTo>
                            <a:pt x="7512076" y="6655346"/>
                            <a:pt x="7514370" y="6651874"/>
                            <a:pt x="7515981" y="6647954"/>
                          </a:cubicBezTo>
                          <a:cubicBezTo>
                            <a:pt x="7517593" y="6644035"/>
                            <a:pt x="7518400" y="6639967"/>
                            <a:pt x="7518400" y="66357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35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35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22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-842544</wp:posOffset>
            </wp:positionV>
            <wp:extent cx="368459" cy="5012084"/>
            <wp:effectExtent l="0" t="0" r="0" b="0"/>
            <wp:wrapNone/>
            <wp:docPr id="1064" name="Picture 106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>
                      <a:picLocks noChangeAspect="0" noChangeArrowheads="1"/>
                    </pic:cNvPicPr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5012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-829841</wp:posOffset>
            </wp:positionV>
            <wp:extent cx="5593776" cy="4974363"/>
            <wp:effectExtent l="0" t="0" r="0" b="0"/>
            <wp:wrapNone/>
            <wp:docPr id="1065" name="Freeform 10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974363"/>
                    </a:xfrm>
                    <a:custGeom>
                      <a:rect l="l" t="t" r="r" b="b"/>
                      <a:pathLst>
                        <a:path w="7454900" h="6629400">
                          <a:moveTo>
                            <a:pt x="0" y="6629400"/>
                          </a:moveTo>
                          <a:lnTo>
                            <a:pt x="7454900" y="6629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629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-829841</wp:posOffset>
            </wp:positionV>
            <wp:extent cx="5593776" cy="4974363"/>
            <wp:effectExtent l="0" t="0" r="0" b="0"/>
            <wp:wrapNone/>
            <wp:docPr id="1066" name="Freeform 10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974363"/>
                    </a:xfrm>
                    <a:custGeom>
                      <a:rect l="l" t="t" r="r" b="b"/>
                      <a:pathLst>
                        <a:path w="7454900" h="6629400">
                          <a:moveTo>
                            <a:pt x="0" y="6629400"/>
                          </a:moveTo>
                          <a:lnTo>
                            <a:pt x="7454900" y="6629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629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1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AbstractMap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implements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Cloneable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Serializable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序列号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long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serialVersionUID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362498820763181265L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"/>
          <w:sz w:val="17"/>
          <w:szCs w:val="17"/>
        </w:rPr>
        <w:t>;    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默认的初始容量是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最大容量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默认的填充因子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0.75f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当桶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(bucket)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上的结点数大于这个值时会转成红黑树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TREEIFY_THRESHOLD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当桶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(bucket)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上的结点数小于这个值时树转链表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UNTREEIFY_THRESHOLD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桶中结构转化为红黑树对应的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的最小大小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MIN_TREEIFY_CAPACITY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64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存储元素的数组，总是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的幂次倍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存放具体元素的集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entrySet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存放元素的个数，注意这个不等于数组的长度。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每次扩容和更改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结构的计数器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transient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 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临界值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当实际大小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容量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*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填充因子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超过临界值时，会进行扩容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填充因子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76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3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</w:t>
      </w:r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HashMap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的构造方法	</w:t>
      </w:r>
      <w:hyperlink r:id="rId1049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72" w:after="0" w:line="300" w:lineRule="exact"/>
        <w:ind w:left="990" w:right="1062" w:firstLine="0"/>
        <w:jc w:val="both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有四个构造方法，构造方法的作用就是记录一下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16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这个数给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（这个数值最终会当作第一次数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组的长度。）和初始化加载因子。注意，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table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数组一开始就已经是个没有长度的数组了。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867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构造方法中，并没有初始化数组的大小，数组在一开始就已经被创建了，构造方法只做两件事情，一个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是初始化加载因子，另一个是用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记录下数组初始化的大小。注意是记录。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8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-167543</wp:posOffset>
            </wp:positionV>
            <wp:extent cx="5641423" cy="1229296"/>
            <wp:effectExtent l="0" t="0" r="0" b="0"/>
            <wp:wrapNone/>
            <wp:docPr id="1067" name="Freeform 10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229296"/>
                    </a:xfrm>
                    <a:custGeom>
                      <a:rect l="l" t="t" r="r" b="b"/>
                      <a:pathLst>
                        <a:path w="7518400" h="1638300">
                          <a:moveTo>
                            <a:pt x="0" y="31750"/>
                          </a:moveTo>
                          <a:lnTo>
                            <a:pt x="0" y="1606550"/>
                          </a:lnTo>
                          <a:cubicBezTo>
                            <a:pt x="0" y="1610817"/>
                            <a:pt x="805" y="1614885"/>
                            <a:pt x="2416" y="1618804"/>
                          </a:cubicBezTo>
                          <a:cubicBezTo>
                            <a:pt x="4028" y="1622674"/>
                            <a:pt x="6322" y="1626146"/>
                            <a:pt x="9298" y="1629024"/>
                          </a:cubicBezTo>
                          <a:cubicBezTo>
                            <a:pt x="12275" y="1632000"/>
                            <a:pt x="15709" y="1634233"/>
                            <a:pt x="19599" y="1635919"/>
                          </a:cubicBezTo>
                          <a:cubicBezTo>
                            <a:pt x="23489" y="1637507"/>
                            <a:pt x="27539" y="1638300"/>
                            <a:pt x="31750" y="1638300"/>
                          </a:cubicBezTo>
                          <a:lnTo>
                            <a:pt x="7486650" y="1638300"/>
                          </a:lnTo>
                          <a:cubicBezTo>
                            <a:pt x="7490859" y="1638300"/>
                            <a:pt x="7494909" y="1637507"/>
                            <a:pt x="7498798" y="1635919"/>
                          </a:cubicBezTo>
                          <a:cubicBezTo>
                            <a:pt x="7502690" y="1634233"/>
                            <a:pt x="7506123" y="1632000"/>
                            <a:pt x="7509099" y="1629024"/>
                          </a:cubicBezTo>
                          <a:cubicBezTo>
                            <a:pt x="7512076" y="1626146"/>
                            <a:pt x="7514370" y="1622674"/>
                            <a:pt x="7515981" y="1618804"/>
                          </a:cubicBezTo>
                          <a:cubicBezTo>
                            <a:pt x="7517593" y="1614885"/>
                            <a:pt x="7518400" y="1610817"/>
                            <a:pt x="7518400" y="1606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-167543</wp:posOffset>
            </wp:positionV>
            <wp:extent cx="5641423" cy="1229296"/>
            <wp:effectExtent l="0" t="0" r="0" b="0"/>
            <wp:wrapNone/>
            <wp:docPr id="1068" name="Freeform 10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229296"/>
                    </a:xfrm>
                    <a:custGeom>
                      <a:rect l="l" t="t" r="r" b="b"/>
                      <a:pathLst>
                        <a:path w="7518400" h="1638300">
                          <a:moveTo>
                            <a:pt x="0" y="31750"/>
                          </a:moveTo>
                          <a:lnTo>
                            <a:pt x="0" y="1606550"/>
                          </a:lnTo>
                          <a:cubicBezTo>
                            <a:pt x="0" y="1610817"/>
                            <a:pt x="805" y="1614885"/>
                            <a:pt x="2416" y="1618804"/>
                          </a:cubicBezTo>
                          <a:cubicBezTo>
                            <a:pt x="4028" y="1622674"/>
                            <a:pt x="6322" y="1626146"/>
                            <a:pt x="9298" y="1629024"/>
                          </a:cubicBezTo>
                          <a:cubicBezTo>
                            <a:pt x="12275" y="1632000"/>
                            <a:pt x="15709" y="1634233"/>
                            <a:pt x="19599" y="1635919"/>
                          </a:cubicBezTo>
                          <a:cubicBezTo>
                            <a:pt x="23489" y="1637507"/>
                            <a:pt x="27539" y="1638300"/>
                            <a:pt x="31750" y="1638300"/>
                          </a:cubicBezTo>
                          <a:lnTo>
                            <a:pt x="7486650" y="1638300"/>
                          </a:lnTo>
                          <a:cubicBezTo>
                            <a:pt x="7490859" y="1638300"/>
                            <a:pt x="7494909" y="1637507"/>
                            <a:pt x="7498798" y="1635919"/>
                          </a:cubicBezTo>
                          <a:cubicBezTo>
                            <a:pt x="7502690" y="1634233"/>
                            <a:pt x="7506123" y="1632000"/>
                            <a:pt x="7509099" y="1629024"/>
                          </a:cubicBezTo>
                          <a:cubicBezTo>
                            <a:pt x="7512076" y="1626146"/>
                            <a:pt x="7514370" y="1622674"/>
                            <a:pt x="7515981" y="1618804"/>
                          </a:cubicBezTo>
                          <a:cubicBezTo>
                            <a:pt x="7517593" y="1614885"/>
                            <a:pt x="7518400" y="1610817"/>
                            <a:pt x="7518400" y="1606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45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-156409</wp:posOffset>
            </wp:positionV>
            <wp:extent cx="292223" cy="1233685"/>
            <wp:effectExtent l="0" t="0" r="0" b="0"/>
            <wp:wrapNone/>
            <wp:docPr id="1069" name="Picture 106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>
                      <a:picLocks noChangeAspect="0" noChangeArrowheads="1"/>
                    </pic:cNvPicPr>
                  </pic:nvPicPr>
                  <pic:blipFill>
                    <a:blip r:embed="rId10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23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27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-143719</wp:posOffset>
            </wp:positionV>
            <wp:extent cx="5593776" cy="1200708"/>
            <wp:effectExtent l="0" t="0" r="0" b="0"/>
            <wp:wrapNone/>
            <wp:docPr id="1070" name="Freeform 10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200708"/>
                    </a:xfrm>
                    <a:custGeom>
                      <a:rect l="l" t="t" r="r" b="b"/>
                      <a:pathLst>
                        <a:path w="7454900" h="1600200">
                          <a:moveTo>
                            <a:pt x="0" y="1600200"/>
                          </a:moveTo>
                          <a:lnTo>
                            <a:pt x="7454900" y="1600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600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-143719</wp:posOffset>
            </wp:positionV>
            <wp:extent cx="5593776" cy="1200708"/>
            <wp:effectExtent l="0" t="0" r="0" b="0"/>
            <wp:wrapNone/>
            <wp:docPr id="1071" name="Freeform 107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200708"/>
                    </a:xfrm>
                    <a:custGeom>
                      <a:rect l="l" t="t" r="r" b="b"/>
                      <a:pathLst>
                        <a:path w="7454900" h="1600200">
                          <a:moveTo>
                            <a:pt x="0" y="1600200"/>
                          </a:moveTo>
                          <a:lnTo>
                            <a:pt x="7454900" y="1600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600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看上面的注释就已经知道，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DEFAULT_INITIAL_CAPACITY=16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DEFAULT_LOAD_FACTOR=0.75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初始化容量：也就是初始化数组的大小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加载因子：数组上的存放数据疏密程度。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7929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HashMap(int)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8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-46812</wp:posOffset>
            </wp:positionV>
            <wp:extent cx="5641423" cy="543177"/>
            <wp:effectExtent l="0" t="0" r="0" b="0"/>
            <wp:wrapNone/>
            <wp:docPr id="1072" name="Freeform 107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417"/>
                            <a:pt x="805" y="700534"/>
                            <a:pt x="2416" y="704454"/>
                          </a:cubicBezTo>
                          <a:cubicBezTo>
                            <a:pt x="4028" y="708274"/>
                            <a:pt x="6322" y="711746"/>
                            <a:pt x="9298" y="714673"/>
                          </a:cubicBezTo>
                          <a:cubicBezTo>
                            <a:pt x="12275" y="717650"/>
                            <a:pt x="15709" y="719882"/>
                            <a:pt x="19599" y="721569"/>
                          </a:cubicBezTo>
                          <a:cubicBezTo>
                            <a:pt x="23489" y="723107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107"/>
                            <a:pt x="7498798" y="721569"/>
                          </a:cubicBezTo>
                          <a:cubicBezTo>
                            <a:pt x="7502690" y="719882"/>
                            <a:pt x="7506123" y="717650"/>
                            <a:pt x="7509099" y="714673"/>
                          </a:cubicBezTo>
                          <a:cubicBezTo>
                            <a:pt x="7512076" y="711746"/>
                            <a:pt x="7514370" y="708274"/>
                            <a:pt x="7515981" y="704404"/>
                          </a:cubicBezTo>
                          <a:cubicBezTo>
                            <a:pt x="7517593" y="700485"/>
                            <a:pt x="7518400" y="69641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-46812</wp:posOffset>
            </wp:positionV>
            <wp:extent cx="5641423" cy="543177"/>
            <wp:effectExtent l="0" t="0" r="0" b="0"/>
            <wp:wrapNone/>
            <wp:docPr id="1073" name="Freeform 107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417"/>
                            <a:pt x="805" y="700534"/>
                            <a:pt x="2416" y="704454"/>
                          </a:cubicBezTo>
                          <a:cubicBezTo>
                            <a:pt x="4028" y="708274"/>
                            <a:pt x="6322" y="711746"/>
                            <a:pt x="9298" y="714673"/>
                          </a:cubicBezTo>
                          <a:cubicBezTo>
                            <a:pt x="12275" y="717650"/>
                            <a:pt x="15709" y="719882"/>
                            <a:pt x="19599" y="721569"/>
                          </a:cubicBezTo>
                          <a:cubicBezTo>
                            <a:pt x="23489" y="723107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107"/>
                            <a:pt x="7498798" y="721569"/>
                          </a:cubicBezTo>
                          <a:cubicBezTo>
                            <a:pt x="7502690" y="719882"/>
                            <a:pt x="7506123" y="717650"/>
                            <a:pt x="7509099" y="714673"/>
                          </a:cubicBezTo>
                          <a:cubicBezTo>
                            <a:pt x="7512076" y="711746"/>
                            <a:pt x="7514370" y="708274"/>
                            <a:pt x="7515981" y="704404"/>
                          </a:cubicBezTo>
                          <a:cubicBezTo>
                            <a:pt x="7517593" y="700485"/>
                            <a:pt x="7518400" y="69641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46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-22989</wp:posOffset>
            </wp:positionV>
            <wp:extent cx="5593776" cy="514589"/>
            <wp:effectExtent l="0" t="0" r="0" b="0"/>
            <wp:wrapNone/>
            <wp:docPr id="1074" name="Freeform 10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54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-35683</wp:posOffset>
            </wp:positionV>
            <wp:extent cx="292223" cy="547092"/>
            <wp:effectExtent l="0" t="0" r="0" b="0"/>
            <wp:wrapNone/>
            <wp:docPr id="1075" name="Picture 107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>
                      <a:picLocks noChangeAspect="0" noChangeArrowheads="1"/>
                    </pic:cNvPicPr>
                  </pic:nvPicPr>
                  <pic:blipFill>
                    <a:blip r:embed="rId1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4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-22989</wp:posOffset>
            </wp:positionV>
            <wp:extent cx="5593776" cy="514589"/>
            <wp:effectExtent l="0" t="0" r="0" b="0"/>
            <wp:wrapNone/>
            <wp:docPr id="1076" name="Freeform 10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01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HashMap(int,ﬂoat)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>
        <w:drawing>
          <wp:anchor simplePos="0" relativeHeight="251658296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-63661</wp:posOffset>
            </wp:positionV>
            <wp:extent cx="5678213" cy="127000"/>
            <wp:effectExtent l="0" t="0" r="0" b="0"/>
            <wp:wrapNone/>
            <wp:docPr id="1077" name="Picture 107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>
                      <a:picLocks noChangeAspect="0" noChangeArrowheads="1"/>
                    </pic:cNvPicPr>
                  </pic:nvPicPr>
                  <pic:blipFill>
                    <a:blip r:embed="rId10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553" behindDoc="1" locked="0" layoutInCell="1" allowOverlap="1">
            <wp:simplePos x="0" y="0"/>
            <wp:positionH relativeFrom="page">
              <wp:posOffset>952500</wp:posOffset>
            </wp:positionH>
            <wp:positionV relativeFrom="line">
              <wp:posOffset>-38757</wp:posOffset>
            </wp:positionV>
            <wp:extent cx="5622628" cy="102096"/>
            <wp:effectExtent l="0" t="0" r="0" b="0"/>
            <wp:wrapNone/>
            <wp:docPr id="1078" name="Picture 107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>
                      <a:picLocks noChangeAspect="0" noChangeArrowheads="1"/>
                    </pic:cNvPicPr>
                  </pic:nvPicPr>
                  <pic:blipFill>
                    <a:blip r:embed="rId10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2628" cy="102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79" name="Freeform 10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80" name="Freeform 10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81" name="Freeform 10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82" name="Freeform 10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83" name="Freeform 10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84" name="Freeform 10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85" name="Freeform 108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86" name="Freeform 108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087" name="Freeform 10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088" name="Freeform 10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089" name="Freeform 10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090" name="Freeform 10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-499664</wp:posOffset>
            </wp:positionV>
            <wp:extent cx="5678213" cy="2958083"/>
            <wp:effectExtent l="0" t="0" r="0" b="0"/>
            <wp:wrapNone/>
            <wp:docPr id="1091" name="Picture 109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>
                      <a:picLocks noChangeAspect="0" noChangeArrowheads="1"/>
                    </pic:cNvPicPr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958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98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-499664</wp:posOffset>
            </wp:positionV>
            <wp:extent cx="368459" cy="2945383"/>
            <wp:effectExtent l="0" t="0" r="0" b="0"/>
            <wp:wrapNone/>
            <wp:docPr id="1092" name="Picture 109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>
                      <a:picLocks noChangeAspect="0" noChangeArrowheads="1"/>
                    </pic:cNvPicPr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945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-499664</wp:posOffset>
            </wp:positionV>
            <wp:extent cx="5619174" cy="2941415"/>
            <wp:effectExtent l="0" t="0" r="0" b="0"/>
            <wp:wrapNone/>
            <wp:docPr id="1093" name="Picture 10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>
                      <a:picLocks noChangeAspect="0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294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初始容量不能小于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，否则报错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IllegalArgumentException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"Illegal initial capacity: 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pacing w:val="-17"/>
          <w:sz w:val="17"/>
          <w:szCs w:val="17"/>
        </w:rPr>
        <w:t>+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初始容量不能大于最大值，否则为最大值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填充因子不能小于或等于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，不能为非数字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isNaN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IllegalArgumentException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"Illegal load factor: 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初始化填充因子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                               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threshold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tableSizeFor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initialCapacity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762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HashMap(Map&lt;?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xtends K, 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xtends V&gt; m)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>
        <w:drawing>
          <wp:anchor simplePos="0" relativeHeight="25165825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-167540</wp:posOffset>
            </wp:positionV>
            <wp:extent cx="5641423" cy="1057766"/>
            <wp:effectExtent l="0" t="0" r="0" b="0"/>
            <wp:wrapNone/>
            <wp:docPr id="1094" name="Freeform 10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67"/>
                            <a:pt x="805" y="1386235"/>
                            <a:pt x="2416" y="1390154"/>
                          </a:cubicBezTo>
                          <a:cubicBezTo>
                            <a:pt x="4028" y="1394074"/>
                            <a:pt x="6322" y="1397546"/>
                            <a:pt x="9298" y="1400473"/>
                          </a:cubicBezTo>
                          <a:cubicBezTo>
                            <a:pt x="12275" y="1403450"/>
                            <a:pt x="15709" y="1405682"/>
                            <a:pt x="19599" y="1407369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69"/>
                          </a:cubicBezTo>
                          <a:cubicBezTo>
                            <a:pt x="7502690" y="1405682"/>
                            <a:pt x="7506123" y="1403450"/>
                            <a:pt x="7509099" y="1400473"/>
                          </a:cubicBezTo>
                          <a:cubicBezTo>
                            <a:pt x="7512076" y="1397546"/>
                            <a:pt x="7514370" y="1394074"/>
                            <a:pt x="7515981" y="1390154"/>
                          </a:cubicBezTo>
                          <a:cubicBezTo>
                            <a:pt x="7517593" y="1386235"/>
                            <a:pt x="7518400" y="1382167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-167540</wp:posOffset>
            </wp:positionV>
            <wp:extent cx="5641423" cy="1057766"/>
            <wp:effectExtent l="0" t="0" r="0" b="0"/>
            <wp:wrapNone/>
            <wp:docPr id="1095" name="Freeform 10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1057766"/>
                    </a:xfrm>
                    <a:custGeom>
                      <a:rect l="l" t="t" r="r" b="b"/>
                      <a:pathLst>
                        <a:path w="7518400" h="1409700">
                          <a:moveTo>
                            <a:pt x="0" y="31750"/>
                          </a:moveTo>
                          <a:lnTo>
                            <a:pt x="0" y="1377950"/>
                          </a:lnTo>
                          <a:cubicBezTo>
                            <a:pt x="0" y="1382167"/>
                            <a:pt x="805" y="1386235"/>
                            <a:pt x="2416" y="1390154"/>
                          </a:cubicBezTo>
                          <a:cubicBezTo>
                            <a:pt x="4028" y="1394074"/>
                            <a:pt x="6322" y="1397546"/>
                            <a:pt x="9298" y="1400473"/>
                          </a:cubicBezTo>
                          <a:cubicBezTo>
                            <a:pt x="12275" y="1403450"/>
                            <a:pt x="15709" y="1405682"/>
                            <a:pt x="19599" y="1407369"/>
                          </a:cubicBezTo>
                          <a:cubicBezTo>
                            <a:pt x="23489" y="1408907"/>
                            <a:pt x="27539" y="1409700"/>
                            <a:pt x="31750" y="1409700"/>
                          </a:cubicBezTo>
                          <a:lnTo>
                            <a:pt x="7486650" y="1409700"/>
                          </a:lnTo>
                          <a:cubicBezTo>
                            <a:pt x="7490859" y="1409700"/>
                            <a:pt x="7494909" y="1408907"/>
                            <a:pt x="7498798" y="1407369"/>
                          </a:cubicBezTo>
                          <a:cubicBezTo>
                            <a:pt x="7502690" y="1405682"/>
                            <a:pt x="7506123" y="1403450"/>
                            <a:pt x="7509099" y="1400473"/>
                          </a:cubicBezTo>
                          <a:cubicBezTo>
                            <a:pt x="7512076" y="1397546"/>
                            <a:pt x="7514370" y="1394074"/>
                            <a:pt x="7515981" y="1390154"/>
                          </a:cubicBezTo>
                          <a:cubicBezTo>
                            <a:pt x="7517593" y="1386235"/>
                            <a:pt x="7518400" y="1382167"/>
                            <a:pt x="7518400" y="13779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17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-156436</wp:posOffset>
            </wp:positionV>
            <wp:extent cx="292223" cy="1064021"/>
            <wp:effectExtent l="0" t="0" r="0" b="0"/>
            <wp:wrapNone/>
            <wp:docPr id="1096" name="Picture 109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>
                      <a:picLocks noChangeAspect="0" noChangeArrowheads="1"/>
                    </pic:cNvPicPr>
                  </pic:nvPicPr>
                  <pic:blipFill>
                    <a:blip r:embed="rId10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1064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00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-143716</wp:posOffset>
            </wp:positionV>
            <wp:extent cx="5593776" cy="1029178"/>
            <wp:effectExtent l="0" t="0" r="0" b="0"/>
            <wp:wrapNone/>
            <wp:docPr id="1097" name="Freeform 10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2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-143716</wp:posOffset>
            </wp:positionV>
            <wp:extent cx="5593776" cy="1029178"/>
            <wp:effectExtent l="0" t="0" r="0" b="0"/>
            <wp:wrapNone/>
            <wp:docPr id="1098" name="Freeform 10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1029178"/>
                    </a:xfrm>
                    <a:custGeom>
                      <a:rect l="l" t="t" r="r" b="b"/>
                      <a:pathLst>
                        <a:path w="7454900" h="1371600">
                          <a:moveTo>
                            <a:pt x="0" y="1371600"/>
                          </a:moveTo>
                          <a:lnTo>
                            <a:pt x="7454900" y="13716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1371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初始化填充因子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中的所有元素添加至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putMapEntries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222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 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300" w:lineRule="exact"/>
        <w:ind w:left="990" w:right="1533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putMapEntries(Map&lt;?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xtends K, ?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xtends V&gt; m, boolean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vict)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的所有元素存入本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实例中】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6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-682128</wp:posOffset>
            </wp:positionV>
            <wp:extent cx="5641423" cy="4145302"/>
            <wp:effectExtent l="0" t="0" r="0" b="0"/>
            <wp:wrapNone/>
            <wp:docPr id="1099" name="Freeform 10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145302"/>
                    </a:xfrm>
                    <a:custGeom>
                      <a:rect l="l" t="t" r="r" b="b"/>
                      <a:pathLst>
                        <a:path w="7518400" h="5524500">
                          <a:moveTo>
                            <a:pt x="0" y="31750"/>
                          </a:moveTo>
                          <a:lnTo>
                            <a:pt x="0" y="5492750"/>
                          </a:lnTo>
                          <a:cubicBezTo>
                            <a:pt x="0" y="5496967"/>
                            <a:pt x="805" y="5501035"/>
                            <a:pt x="2416" y="5504954"/>
                          </a:cubicBezTo>
                          <a:cubicBezTo>
                            <a:pt x="4028" y="5508874"/>
                            <a:pt x="6322" y="5512346"/>
                            <a:pt x="9298" y="5515224"/>
                          </a:cubicBezTo>
                          <a:cubicBezTo>
                            <a:pt x="12275" y="5518250"/>
                            <a:pt x="15709" y="5520482"/>
                            <a:pt x="19599" y="5522119"/>
                          </a:cubicBezTo>
                          <a:cubicBezTo>
                            <a:pt x="23489" y="5523707"/>
                            <a:pt x="27539" y="5524500"/>
                            <a:pt x="31750" y="5524500"/>
                          </a:cubicBezTo>
                          <a:lnTo>
                            <a:pt x="7486650" y="5524500"/>
                          </a:lnTo>
                          <a:cubicBezTo>
                            <a:pt x="7490859" y="5524500"/>
                            <a:pt x="7494909" y="5523707"/>
                            <a:pt x="7498798" y="5522119"/>
                          </a:cubicBezTo>
                          <a:cubicBezTo>
                            <a:pt x="7502690" y="5520482"/>
                            <a:pt x="7506123" y="5518250"/>
                            <a:pt x="7509099" y="5515224"/>
                          </a:cubicBezTo>
                          <a:cubicBezTo>
                            <a:pt x="7512076" y="5512346"/>
                            <a:pt x="7514370" y="5508874"/>
                            <a:pt x="7515981" y="5505004"/>
                          </a:cubicBezTo>
                          <a:cubicBezTo>
                            <a:pt x="7517593" y="5501085"/>
                            <a:pt x="7518400" y="5496967"/>
                            <a:pt x="7518400" y="5492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-682128</wp:posOffset>
            </wp:positionV>
            <wp:extent cx="5641423" cy="4145302"/>
            <wp:effectExtent l="0" t="0" r="0" b="0"/>
            <wp:wrapNone/>
            <wp:docPr id="1100" name="Freeform 11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145302"/>
                    </a:xfrm>
                    <a:custGeom>
                      <a:rect l="l" t="t" r="r" b="b"/>
                      <a:pathLst>
                        <a:path w="7518400" h="5524500">
                          <a:moveTo>
                            <a:pt x="0" y="31750"/>
                          </a:moveTo>
                          <a:lnTo>
                            <a:pt x="0" y="5492750"/>
                          </a:lnTo>
                          <a:cubicBezTo>
                            <a:pt x="0" y="5496967"/>
                            <a:pt x="805" y="5501035"/>
                            <a:pt x="2416" y="5504954"/>
                          </a:cubicBezTo>
                          <a:cubicBezTo>
                            <a:pt x="4028" y="5508874"/>
                            <a:pt x="6322" y="5512346"/>
                            <a:pt x="9298" y="5515224"/>
                          </a:cubicBezTo>
                          <a:cubicBezTo>
                            <a:pt x="12275" y="5518250"/>
                            <a:pt x="15709" y="5520482"/>
                            <a:pt x="19599" y="5522119"/>
                          </a:cubicBezTo>
                          <a:cubicBezTo>
                            <a:pt x="23489" y="5523707"/>
                            <a:pt x="27539" y="5524500"/>
                            <a:pt x="31750" y="5524500"/>
                          </a:cubicBezTo>
                          <a:lnTo>
                            <a:pt x="7486650" y="5524500"/>
                          </a:lnTo>
                          <a:cubicBezTo>
                            <a:pt x="7490859" y="5524500"/>
                            <a:pt x="7494909" y="5523707"/>
                            <a:pt x="7498798" y="5522119"/>
                          </a:cubicBezTo>
                          <a:cubicBezTo>
                            <a:pt x="7502690" y="5520482"/>
                            <a:pt x="7506123" y="5518250"/>
                            <a:pt x="7509099" y="5515224"/>
                          </a:cubicBezTo>
                          <a:cubicBezTo>
                            <a:pt x="7512076" y="5512346"/>
                            <a:pt x="7514370" y="5508874"/>
                            <a:pt x="7515981" y="5505004"/>
                          </a:cubicBezTo>
                          <a:cubicBezTo>
                            <a:pt x="7517593" y="5501085"/>
                            <a:pt x="7518400" y="5496967"/>
                            <a:pt x="7518400" y="5492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97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-670988</wp:posOffset>
            </wp:positionV>
            <wp:extent cx="368459" cy="4142928"/>
            <wp:effectExtent l="0" t="0" r="0" b="0"/>
            <wp:wrapNone/>
            <wp:docPr id="1101" name="Picture 11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>
                      <a:picLocks noChangeAspect="0" noChangeArrowheads="1"/>
                    </pic:cNvPicPr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4142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17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-658305</wp:posOffset>
            </wp:positionV>
            <wp:extent cx="5593776" cy="4116714"/>
            <wp:effectExtent l="0" t="0" r="0" b="0"/>
            <wp:wrapNone/>
            <wp:docPr id="1102" name="Freeform 11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116714"/>
                    </a:xfrm>
                    <a:custGeom>
                      <a:rect l="l" t="t" r="r" b="b"/>
                      <a:pathLst>
                        <a:path w="7454900" h="5486400">
                          <a:moveTo>
                            <a:pt x="0" y="5486400"/>
                          </a:moveTo>
                          <a:lnTo>
                            <a:pt x="7454900" y="5486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486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-658305</wp:posOffset>
            </wp:positionV>
            <wp:extent cx="5593776" cy="4116714"/>
            <wp:effectExtent l="0" t="0" r="0" b="0"/>
            <wp:wrapNone/>
            <wp:docPr id="1103" name="Freeform 11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116714"/>
                    </a:xfrm>
                    <a:custGeom>
                      <a:rect l="l" t="t" r="r" b="b"/>
                      <a:pathLst>
                        <a:path w="7454900" h="5486400">
                          <a:moveTo>
                            <a:pt x="0" y="5486400"/>
                          </a:moveTo>
                          <a:lnTo>
                            <a:pt x="7454900" y="5486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486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putMapEntries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evict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判断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是否已经初始化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pre-size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未初始化，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的实际元素个数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/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1.0F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计算得到的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大于阈值，则初始化阈值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tableSizeFor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已初始化，并且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元素个数大于阈值，进行扩容处理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中的所有元素添加至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entrySet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putVal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evict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86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05" name="Freeform 11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06" name="Freeform 11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07" name="Freeform 11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08" name="Freeform 11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09" name="Freeform 11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10" name="Freeform 11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11" name="Freeform 11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12" name="Freeform 11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13" name="Freeform 11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14" name="Freeform 11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15" name="Freeform 11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16" name="Freeform 111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108" w:after="0" w:line="358" w:lineRule="exact"/>
        <w:ind w:left="990" w:right="0" w:firstLine="0"/>
      </w:pPr>
      <w:r/>
      <w:r>
        <w:rPr lang="zh-CN" sz="26" baseline="0" dirty="0">
          <w:jc w:val="left"/>
          <w:rFonts w:ascii="宋体" w:hAnsi="宋体" w:cs="宋体"/>
          <w:color w:val="333333"/>
          <w:sz w:val="26"/>
          <w:szCs w:val="26"/>
        </w:rPr>
        <w:t>4</w:t>
      </w:r>
      <w:r>
        <w:rPr lang="zh-CN" sz="26" baseline="0" dirty="0">
          <w:jc w:val="left"/>
          <w:rFonts w:ascii="微软雅黑" w:hAnsi="微软雅黑" w:cs="微软雅黑"/>
          <w:b/>
          <w:bCs/>
          <w:color w:val="333333"/>
          <w:sz w:val="26"/>
          <w:szCs w:val="26"/>
        </w:rPr>
        <w:t>、常用方法	</w:t>
      </w:r>
      <w:hyperlink r:id="rId1104" w:history="1">
        <w:r>
          <w:rPr lang="zh-CN" sz="26" baseline="0" dirty="0">
            <w:jc w:val="left"/>
            <w:rFonts w:ascii="宋体" w:hAnsi="宋体" w:cs="宋体"/>
            <w:color w:val="4183C4"/>
            <w:sz w:val="26"/>
            <w:szCs w:val="2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put(K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y</w:t>
      </w:r>
      <w:r>
        <w:rPr lang="zh-CN" sz="19" baseline="0" dirty="0">
          <w:jc w:val="left"/>
          <w:rFonts w:ascii="宋体" w:hAnsi="宋体" w:cs="宋体"/>
          <w:color w:val="333333"/>
          <w:spacing w:val="-59"/>
          <w:sz w:val="19"/>
          <w:szCs w:val="19"/>
        </w:rPr>
        <w:t>,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V value)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5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-46807</wp:posOffset>
            </wp:positionV>
            <wp:extent cx="5641423" cy="543177"/>
            <wp:effectExtent l="0" t="0" r="0" b="0"/>
            <wp:wrapNone/>
            <wp:docPr id="1117" name="Freeform 11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417"/>
                            <a:pt x="805" y="700485"/>
                            <a:pt x="2416" y="704354"/>
                          </a:cubicBezTo>
                          <a:cubicBezTo>
                            <a:pt x="4028" y="708274"/>
                            <a:pt x="6322" y="711746"/>
                            <a:pt x="9298" y="714624"/>
                          </a:cubicBezTo>
                          <a:cubicBezTo>
                            <a:pt x="12275" y="717650"/>
                            <a:pt x="15709" y="719882"/>
                            <a:pt x="19599" y="721519"/>
                          </a:cubicBezTo>
                          <a:cubicBezTo>
                            <a:pt x="23489" y="723107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107"/>
                            <a:pt x="7498798" y="721470"/>
                          </a:cubicBezTo>
                          <a:cubicBezTo>
                            <a:pt x="7502690" y="719882"/>
                            <a:pt x="7506123" y="717650"/>
                            <a:pt x="7509099" y="714624"/>
                          </a:cubicBezTo>
                          <a:cubicBezTo>
                            <a:pt x="7512076" y="711746"/>
                            <a:pt x="7514370" y="708274"/>
                            <a:pt x="7515981" y="704354"/>
                          </a:cubicBezTo>
                          <a:cubicBezTo>
                            <a:pt x="7517593" y="700485"/>
                            <a:pt x="7518400" y="69641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82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-46807</wp:posOffset>
            </wp:positionV>
            <wp:extent cx="5641423" cy="543177"/>
            <wp:effectExtent l="0" t="0" r="0" b="0"/>
            <wp:wrapNone/>
            <wp:docPr id="1118" name="Freeform 11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417"/>
                            <a:pt x="805" y="700485"/>
                            <a:pt x="2416" y="704354"/>
                          </a:cubicBezTo>
                          <a:cubicBezTo>
                            <a:pt x="4028" y="708274"/>
                            <a:pt x="6322" y="711746"/>
                            <a:pt x="9298" y="714624"/>
                          </a:cubicBezTo>
                          <a:cubicBezTo>
                            <a:pt x="12275" y="717650"/>
                            <a:pt x="15709" y="719882"/>
                            <a:pt x="19599" y="721519"/>
                          </a:cubicBezTo>
                          <a:cubicBezTo>
                            <a:pt x="23489" y="723107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107"/>
                            <a:pt x="7498798" y="721470"/>
                          </a:cubicBezTo>
                          <a:cubicBezTo>
                            <a:pt x="7502690" y="719882"/>
                            <a:pt x="7506123" y="717650"/>
                            <a:pt x="7509099" y="714624"/>
                          </a:cubicBezTo>
                          <a:cubicBezTo>
                            <a:pt x="7512076" y="711746"/>
                            <a:pt x="7514370" y="708274"/>
                            <a:pt x="7515981" y="704354"/>
                          </a:cubicBezTo>
                          <a:cubicBezTo>
                            <a:pt x="7517593" y="700485"/>
                            <a:pt x="7518400" y="69641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82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-35703</wp:posOffset>
            </wp:positionV>
            <wp:extent cx="292223" cy="541387"/>
            <wp:effectExtent l="0" t="0" r="0" b="0"/>
            <wp:wrapNone/>
            <wp:docPr id="1119" name="Picture 111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>
                      <a:picLocks noChangeAspect="0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41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-22983</wp:posOffset>
            </wp:positionV>
            <wp:extent cx="5593776" cy="514589"/>
            <wp:effectExtent l="0" t="0" r="0" b="0"/>
            <wp:wrapNone/>
            <wp:docPr id="1120" name="Freeform 11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-22983</wp:posOffset>
            </wp:positionV>
            <wp:extent cx="5593776" cy="514589"/>
            <wp:effectExtent l="0" t="0" r="0" b="0"/>
            <wp:wrapNone/>
            <wp:docPr id="1121" name="Freeform 11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put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putVal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false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true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575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al(int hash, K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y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, V value, boolean onlyIfAbsent,boolean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vict)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69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-1552465</wp:posOffset>
            </wp:positionV>
            <wp:extent cx="5678213" cy="8273603"/>
            <wp:effectExtent l="0" t="0" r="0" b="0"/>
            <wp:wrapNone/>
            <wp:docPr id="1122" name="Picture 112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>
                      <a:picLocks noChangeAspect="0" noChangeArrowheads="1"/>
                    </pic:cNvPicPr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8273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6004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-1528653</wp:posOffset>
            </wp:positionV>
            <wp:extent cx="368459" cy="8249791"/>
            <wp:effectExtent l="0" t="0" r="0" b="0"/>
            <wp:wrapNone/>
            <wp:docPr id="1123" name="Picture 112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>
                      <a:picLocks noChangeAspect="0" noChangeArrowheads="1"/>
                    </pic:cNvPicPr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8249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6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-1528653</wp:posOffset>
            </wp:positionV>
            <wp:extent cx="5619174" cy="8249108"/>
            <wp:effectExtent l="0" t="0" r="0" b="0"/>
            <wp:wrapNone/>
            <wp:docPr id="1124" name="Picture 11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>
                      <a:picLocks noChangeAspect="0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824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putVal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onlyIfAbsent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evict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未初始化或者长度为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，进行扩容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(n - 1) &amp; hash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确定元素存放在哪个桶中，桶为空，新生成结点放入桶中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此时，这个结点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是放在数组中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桶中已经存在元素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比较桶中第一个元素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数组中的结点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值相等，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相等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))))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将第一个元素赋值给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来记录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hash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值不相等，即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不相等；为红黑树结点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instanceof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放入树中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putTreeVal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为链表结点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在链表最末插入结点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binCount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;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binCount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到达链表的尾部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在尾部插入新结点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结点数量达到阈值，转化为红黑树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binCount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TREEIFY_THRESHOLD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-1 for 1st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treeifyBin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跳出循环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break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判断链表中结点的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值与插入的元素的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值是否相等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))))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相等，跳出循环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break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用于遍历桶中的链表，与前面的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 = p.next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组合，可以遍历链表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表示在桶中找到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值、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值与插入元素相等的结点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91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2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25" name="Freeform 112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26" name="Freeform 112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27" name="Freeform 112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28" name="Freeform 112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29" name="Freeform 112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30" name="Freeform 11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31" name="Freeform 11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32" name="Freeform 11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33" name="Freeform 11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34" name="Freeform 11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35" name="Freeform 11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36" name="Freeform 11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50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-661654</wp:posOffset>
            </wp:positionV>
            <wp:extent cx="5678213" cy="3643883"/>
            <wp:effectExtent l="0" t="0" r="0" b="0"/>
            <wp:wrapNone/>
            <wp:docPr id="1137" name="Picture 113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>
                      <a:picLocks noChangeAspect="0" noChangeArrowheads="1"/>
                    </pic:cNvPicPr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643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74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-661654</wp:posOffset>
            </wp:positionV>
            <wp:extent cx="368459" cy="3631183"/>
            <wp:effectExtent l="0" t="0" r="0" b="0"/>
            <wp:wrapNone/>
            <wp:docPr id="1138" name="Picture 113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>
                      <a:picLocks noChangeAspect="0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631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57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7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-1850679</wp:posOffset>
            </wp:positionV>
            <wp:extent cx="5678213" cy="9982200"/>
            <wp:effectExtent l="0" t="0" r="0" b="0"/>
            <wp:wrapNone/>
            <wp:docPr id="1139" name="Picture 113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>
                      <a:picLocks noChangeAspect="0" noChangeArrowheads="1"/>
                    </pic:cNvPicPr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8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32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记录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value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onlyIfAbsent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false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或者旧值为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null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onlyIfAbsent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用新值替换旧值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访问后回调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afterNodeAccess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返回旧值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结构性修改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modCount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实际大小大于阈值则扩容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插入后回调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afterNodeInsertion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evict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532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34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并没有直接提供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al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接口给用户调用，而是提供的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函数就是通过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al</w:t>
      </w:r>
      <w:r>
        <w:rPr lang="zh-CN" sz="19" baseline="0" dirty="0">
          <w:jc w:val="left"/>
          <w:rFonts w:ascii="微软雅黑" w:hAnsi="微软雅黑" w:cs="微软雅黑"/>
          <w:color w:val="333333"/>
          <w:spacing w:val="-6"/>
          <w:sz w:val="19"/>
          <w:szCs w:val="19"/>
        </w:rPr>
        <w:t>来插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入元素的。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get(Object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y)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26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-46800</wp:posOffset>
            </wp:positionV>
            <wp:extent cx="5641423" cy="714707"/>
            <wp:effectExtent l="0" t="0" r="0" b="0"/>
            <wp:wrapNone/>
            <wp:docPr id="1140" name="Freeform 11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4967"/>
                            <a:pt x="805" y="929035"/>
                            <a:pt x="2416" y="932905"/>
                          </a:cubicBezTo>
                          <a:cubicBezTo>
                            <a:pt x="4028" y="936824"/>
                            <a:pt x="6322" y="940346"/>
                            <a:pt x="9298" y="943224"/>
                          </a:cubicBezTo>
                          <a:cubicBezTo>
                            <a:pt x="12275" y="946200"/>
                            <a:pt x="15709" y="948433"/>
                            <a:pt x="19599" y="950119"/>
                          </a:cubicBezTo>
                          <a:cubicBezTo>
                            <a:pt x="23489" y="951707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707"/>
                            <a:pt x="7498798" y="950119"/>
                          </a:cubicBezTo>
                          <a:cubicBezTo>
                            <a:pt x="7502690" y="948433"/>
                            <a:pt x="7506123" y="946200"/>
                            <a:pt x="7509099" y="943224"/>
                          </a:cubicBezTo>
                          <a:cubicBezTo>
                            <a:pt x="7512076" y="940346"/>
                            <a:pt x="7514370" y="936874"/>
                            <a:pt x="7515981" y="932954"/>
                          </a:cubicBezTo>
                          <a:cubicBezTo>
                            <a:pt x="7517593" y="929035"/>
                            <a:pt x="7518400" y="924967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-46800</wp:posOffset>
            </wp:positionV>
            <wp:extent cx="5641423" cy="714707"/>
            <wp:effectExtent l="0" t="0" r="0" b="0"/>
            <wp:wrapNone/>
            <wp:docPr id="1141" name="Freeform 11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714707"/>
                    </a:xfrm>
                    <a:custGeom>
                      <a:rect l="l" t="t" r="r" b="b"/>
                      <a:pathLst>
                        <a:path w="7518400" h="952500">
                          <a:moveTo>
                            <a:pt x="0" y="31750"/>
                          </a:moveTo>
                          <a:lnTo>
                            <a:pt x="0" y="920750"/>
                          </a:lnTo>
                          <a:cubicBezTo>
                            <a:pt x="0" y="924967"/>
                            <a:pt x="805" y="929035"/>
                            <a:pt x="2416" y="932905"/>
                          </a:cubicBezTo>
                          <a:cubicBezTo>
                            <a:pt x="4028" y="936824"/>
                            <a:pt x="6322" y="940346"/>
                            <a:pt x="9298" y="943224"/>
                          </a:cubicBezTo>
                          <a:cubicBezTo>
                            <a:pt x="12275" y="946200"/>
                            <a:pt x="15709" y="948433"/>
                            <a:pt x="19599" y="950119"/>
                          </a:cubicBezTo>
                          <a:cubicBezTo>
                            <a:pt x="23489" y="951707"/>
                            <a:pt x="27539" y="952500"/>
                            <a:pt x="31750" y="952500"/>
                          </a:cubicBezTo>
                          <a:lnTo>
                            <a:pt x="7486650" y="952500"/>
                          </a:lnTo>
                          <a:cubicBezTo>
                            <a:pt x="7490859" y="952500"/>
                            <a:pt x="7494909" y="951707"/>
                            <a:pt x="7498798" y="950119"/>
                          </a:cubicBezTo>
                          <a:cubicBezTo>
                            <a:pt x="7502690" y="948433"/>
                            <a:pt x="7506123" y="946200"/>
                            <a:pt x="7509099" y="943224"/>
                          </a:cubicBezTo>
                          <a:cubicBezTo>
                            <a:pt x="7512076" y="940346"/>
                            <a:pt x="7514370" y="936874"/>
                            <a:pt x="7515981" y="932954"/>
                          </a:cubicBezTo>
                          <a:cubicBezTo>
                            <a:pt x="7517593" y="929035"/>
                            <a:pt x="7518400" y="924967"/>
                            <a:pt x="7518400" y="9207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-35687</wp:posOffset>
            </wp:positionV>
            <wp:extent cx="292223" cy="714226"/>
            <wp:effectExtent l="0" t="0" r="0" b="0"/>
            <wp:wrapNone/>
            <wp:docPr id="1142" name="Picture 114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>
                      <a:picLocks noChangeAspect="0" noChangeArrowheads="1"/>
                    </pic:cNvPicPr>
                  </pic:nvPicPr>
                  <pic:blipFill>
                    <a:blip r:embed="rId1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714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78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-22976</wp:posOffset>
            </wp:positionV>
            <wp:extent cx="5593776" cy="686119"/>
            <wp:effectExtent l="0" t="0" r="0" b="0"/>
            <wp:wrapNone/>
            <wp:docPr id="1143" name="Freeform 11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-22976</wp:posOffset>
            </wp:positionV>
            <wp:extent cx="5593776" cy="686119"/>
            <wp:effectExtent l="0" t="0" r="0" b="0"/>
            <wp:wrapNone/>
            <wp:docPr id="1144" name="Freeform 11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686119"/>
                    </a:xfrm>
                    <a:custGeom>
                      <a:rect l="l" t="t" r="r" b="b"/>
                      <a:pathLst>
                        <a:path w="7454900" h="914400">
                          <a:moveTo>
                            <a:pt x="0" y="914400"/>
                          </a:moveTo>
                          <a:lnTo>
                            <a:pt x="7454900" y="9144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914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value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7020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getNode(int hash,Pbject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y)</w:t>
      </w:r>
      <w:r>
        <w:rPr lang="zh-CN" sz="19" baseline="0" dirty="0">
          <w:jc w:val="left"/>
          <w:rFonts w:ascii="微软雅黑" w:hAnsi="微软雅黑" w:cs="微软雅黑"/>
          <w:color w:val="333333"/>
          <w:spacing w:val="-16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980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-842547</wp:posOffset>
            </wp:positionV>
            <wp:extent cx="368459" cy="4199830"/>
            <wp:effectExtent l="0" t="0" r="0" b="0"/>
            <wp:wrapNone/>
            <wp:docPr id="1145" name="Picture 114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>
                      <a:picLocks noChangeAspect="0" noChangeArrowheads="1"/>
                    </pic:cNvPicPr>
                  </pic:nvPicPr>
                  <pic:blipFill>
                    <a:blip r:embed="rId1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419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90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-842547</wp:posOffset>
            </wp:positionV>
            <wp:extent cx="5619174" cy="4199099"/>
            <wp:effectExtent l="0" t="0" r="0" b="0"/>
            <wp:wrapNone/>
            <wp:docPr id="1146" name="Picture 114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>
                      <a:picLocks noChangeAspect="0" noChangeArrowheads="1"/>
                    </pic:cNvPicPr>
                  </pic:nvPicPr>
                  <pic:blipFill>
                    <a:blip r:embed="rId1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4199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getNode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已经初始化，长度大于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，根据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寻找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中的项也不为空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桶中第一项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数组元素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相等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always check first node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))))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桶中不止一个结点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为红黑树结点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instanceof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在红黑树中查找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first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getTreeNode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否则，在链表中查找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do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||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equals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2"/>
          <w:sz w:val="17"/>
          <w:szCs w:val="17"/>
        </w:rPr>
        <w:t>))))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while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72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6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47" name="Freeform 114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48" name="Freeform 114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49" name="Freeform 114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50" name="Freeform 115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51" name="Freeform 115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52" name="Freeform 115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53" name="Freeform 11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54" name="Freeform 11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55" name="Freeform 11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56" name="Freeform 11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57" name="Freeform 11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58" name="Freeform 11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665"/>
        </w:tabs>
        <w:spacing w:before="146" w:after="0" w:line="175" w:lineRule="exact"/>
        <w:ind w:left="1214" w:right="0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56833</wp:posOffset>
            </wp:positionV>
            <wp:extent cx="5678213" cy="214883"/>
            <wp:effectExtent l="0" t="0" r="0" b="0"/>
            <wp:wrapNone/>
            <wp:docPr id="1159" name="Picture 115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>
                      <a:picLocks noChangeAspect="0" noChangeArrowheads="1"/>
                    </pic:cNvPicPr>
                  </pic:nvPicPr>
                  <pic:blipFill>
                    <a:blip r:embed="rId1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14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56833</wp:posOffset>
            </wp:positionV>
            <wp:extent cx="368459" cy="202183"/>
            <wp:effectExtent l="0" t="0" r="0" b="0"/>
            <wp:wrapNone/>
            <wp:docPr id="1160" name="Picture 116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>
                      <a:picLocks noChangeAspect="0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02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25	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697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并没有直接提供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接口给用户调用，而是提供的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函数，而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函数就是通过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getNode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来取得元素的。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62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-1993633</wp:posOffset>
            </wp:positionV>
            <wp:extent cx="5678213" cy="9982200"/>
            <wp:effectExtent l="0" t="0" r="0" b="0"/>
            <wp:wrapNone/>
            <wp:docPr id="1161" name="Picture 116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>
                      <a:picLocks noChangeAspect="0" noChangeArrowheads="1"/>
                    </pic:cNvPicPr>
                  </pic:nvPicPr>
                  <pic:blipFill>
                    <a:blip r:embed="rId1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8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979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-1690669</wp:posOffset>
            </wp:positionV>
            <wp:extent cx="368459" cy="8831113"/>
            <wp:effectExtent l="0" t="0" r="0" b="0"/>
            <wp:wrapNone/>
            <wp:docPr id="1162" name="Picture 11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>
                      <a:picLocks noChangeAspect="0" noChangeArrowheads="1"/>
                    </pic:cNvPicPr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8831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-1690669</wp:posOffset>
            </wp:positionV>
            <wp:extent cx="5619174" cy="8830383"/>
            <wp:effectExtent l="0" t="0" r="0" b="0"/>
            <wp:wrapNone/>
            <wp:docPr id="1163" name="Picture 116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>
                      <a:picLocks noChangeAspect="0" noChangeArrowheads="1"/>
                    </pic:cNvPicPr>
                  </pic:nvPicPr>
                  <pic:blipFill>
                    <a:blip r:embed="rId1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8830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final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当前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保存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保存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length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保存当前阈值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之前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大小大于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之前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大于最大容量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阈值为最大整形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容量翻倍，使用左移，效率更高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阈值翻倍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double threshold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之前阈值大于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oldCap = 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并且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oldThr = 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，使用缺省值（如使用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HashMap()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构造函数，之后再插入一个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元素会调用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resize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函数，会进入这一步）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          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DEFAULT_LOAD_FACTOR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*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DEFAULT_INITIAL_CAPACITY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新阈值为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*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loadFactor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float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MAXIMUM_CAPACITY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?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Integer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MAX_VALUE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threshold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newThr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555555"/>
          <w:sz w:val="17"/>
          <w:szCs w:val="17"/>
        </w:rPr>
        <w:t>@SuppressWarnings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({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"rawtypes"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"unchecked"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初始化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[])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table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之前的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table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已经初始化过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复制元素，重新进行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hash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7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6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64" name="Freeform 11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65" name="Freeform 11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66" name="Freeform 116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67" name="Freeform 11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68" name="Freeform 11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69" name="Freeform 11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70" name="Freeform 11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71" name="Freeform 11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72" name="Freeform 11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73" name="Freeform 11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74" name="Freeform 11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75" name="Freeform 11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-1351533</wp:posOffset>
            </wp:positionV>
            <wp:extent cx="5678213" cy="6907783"/>
            <wp:effectExtent l="0" t="0" r="0" b="0"/>
            <wp:wrapNone/>
            <wp:docPr id="1176" name="Picture 117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>
                      <a:picLocks noChangeAspect="0" noChangeArrowheads="1"/>
                    </pic:cNvPicPr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6907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738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-1351533</wp:posOffset>
            </wp:positionV>
            <wp:extent cx="368459" cy="6895083"/>
            <wp:effectExtent l="0" t="0" r="0" b="0"/>
            <wp:wrapNone/>
            <wp:docPr id="1177" name="Picture 117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0" noChangeArrowheads="1"/>
                    </pic:cNvPicPr>
                  </pic:nvPicPr>
                  <pic:blipFill>
                    <a:blip r:embed="rId1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6895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65" behindDoc="1" locked="0" layoutInCell="1" allowOverlap="1">
            <wp:simplePos x="0" y="0"/>
            <wp:positionH relativeFrom="page">
              <wp:posOffset>955954</wp:posOffset>
            </wp:positionH>
            <wp:positionV relativeFrom="paragraph">
              <wp:posOffset>-1351533</wp:posOffset>
            </wp:positionV>
            <wp:extent cx="5619174" cy="6886575"/>
            <wp:effectExtent l="0" t="0" r="0" b="0"/>
            <wp:wrapNone/>
            <wp:docPr id="1178" name="Picture 117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>
                      <a:picLocks noChangeAspect="0" noChangeArrowheads="1"/>
                    </pic:cNvPicPr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79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88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instanceof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TreeNode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TreeNode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split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preserve order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743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6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6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Node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将同一桶中的元素根据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(e.hash &amp; oldCap)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是否为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0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进行分割，分成两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个不同的链表，完成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rehash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do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&amp;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else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while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loHead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if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!=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hiTail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221199"/>
          <w:sz w:val="17"/>
          <w:szCs w:val="17"/>
        </w:rPr>
        <w:t>null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oldCap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]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hiHead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newTab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64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1083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进行扩容，会伴随着一次重新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分配，并且会遍历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表中所有的元素，是非常耗时的。在编写程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序中，要尽量避免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前和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esize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后的元素布局如下</w:t>
      </w:r>
      <w:r>
        <w:rPr lang="zh-CN" sz="19" baseline="0" dirty="0">
          <w:jc w:val="left"/>
          <w:rFonts w:ascii="宋体" w:hAnsi="宋体" w:cs="宋体"/>
          <w:color w:val="333333"/>
          <w:spacing w:val="-44"/>
          <w:sz w:val="19"/>
          <w:szCs w:val="19"/>
        </w:rPr>
        <w:t>: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2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81" name="Freeform 11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82" name="Freeform 118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83" name="Freeform 118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84" name="Freeform 118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85" name="Freeform 118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86" name="Freeform 118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87" name="Freeform 11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88" name="Freeform 11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89" name="Freeform 11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90" name="Freeform 11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91" name="Freeform 11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92" name="Freeform 11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-689784</wp:posOffset>
            </wp:positionV>
            <wp:extent cx="5650950" cy="4135771"/>
            <wp:effectExtent l="0" t="0" r="0" b="0"/>
            <wp:wrapNone/>
            <wp:docPr id="1193" name="Picture 11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>
                      <a:picLocks noChangeAspect="0" noChangeArrowheads="1"/>
                    </pic:cNvPicPr>
                  </pic:nvPicPr>
                  <pic:blipFill>
                    <a:blip r:embed="rId1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413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28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上图只是针对了数组下标为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的桶中的各个元素在扩容后的分配布局，其他各个桶中的元素布局可以以此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类推。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pacing w:val="-26"/>
          <w:sz w:val="31"/>
          <w:szCs w:val="31"/>
        </w:rPr>
        <w:t>4 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总结	</w:t>
      </w:r>
      <w:hyperlink r:id="rId1179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50" w:after="0" w:line="339" w:lineRule="exact"/>
        <w:ind w:left="990" w:right="854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【关于数组扩容】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put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V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al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源代码中我们可以知道，当插入一个元素的时候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就加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，若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size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大于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的时候，就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会进行扩容。假设我们的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大小为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32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loadFator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为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0.75,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则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th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eshold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为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24 = 32 * 0.75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此时，插入了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个元素，并且插入的这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个元素都在同一个桶中，桶中的数据结构为红黑树，则还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个桶是空的，也会进行扩容处理，其实，此时，还有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31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个桶是空的，好像似乎不需要进行扩容处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理，但是是需要扩容处理的，因为此时我们的</w:t>
      </w:r>
      <w:r>
        <w:rPr lang="zh-CN" sz="19" baseline="0" dirty="0">
          <w:jc w:val="left"/>
          <w:rFonts w:ascii="宋体" w:hAnsi="宋体" w:cs="宋体"/>
          <w:color w:val="333333"/>
          <w:spacing w:val="-3"/>
          <w:sz w:val="19"/>
          <w:szCs w:val="19"/>
        </w:rPr>
        <w:t>capacity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大小可能不适当。我们前面知道，扩容处理会遍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历所有的元素，时间复杂度很高；前面我们还知道，经过一次扩容处理后，元素会更加均匀的分布在各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个桶中，会提升访问效率。所以，说尽量避免进行扩容处理，也就意味着，遍历元素所带来的坏处大于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元素在桶中均匀分布所带来的好处。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【总结】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1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要知道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JDK1.8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以前是一个链表散列这样一个数据结构，而在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JDK1.8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以后是一个数组加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57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链表加红黑树的数据结构。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65" w:lineRule="exact"/>
        <w:ind w:left="123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2</w:t>
      </w:r>
      <w:r>
        <w:rPr lang="zh-CN" sz="19" baseline="0" dirty="0">
          <w:jc w:val="left"/>
          <w:rFonts w:ascii="宋体" w:hAnsi="宋体" w:cs="宋体"/>
          <w:color w:val="333333"/>
          <w:spacing w:val="-43"/>
          <w:sz w:val="19"/>
          <w:szCs w:val="19"/>
        </w:rPr>
        <w:t>.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通过源码的学习，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是一个能快速通过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y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获取到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value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值得一个集合，原因是内部使用的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44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是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查找值得方法。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迭代器	</w:t>
      </w:r>
      <w:hyperlink r:id="rId1180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300" w:after="0" w:line="265" w:lineRule="exact"/>
        <w:ind w:left="990" w:right="0" w:firstLine="0"/>
      </w:pPr>
      <w:r>
        <w:drawing>
          <wp:anchor simplePos="0" relativeHeight="251658327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94425</wp:posOffset>
            </wp:positionV>
            <wp:extent cx="5650953" cy="9529"/>
            <wp:effectExtent l="0" t="0" r="0" b="0"/>
            <wp:wrapNone/>
            <wp:docPr id="1194" name="Freeform 11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所有实现了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Collection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接口的容器类都有一个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方法用以返回一个实现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接口的对象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5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196" name="Freeform 11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197" name="Freeform 119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198" name="Freeform 119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199" name="Freeform 119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00" name="Freeform 120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01" name="Freeform 120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02" name="Freeform 120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03" name="Freeform 120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04" name="Freeform 12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05" name="Freeform 12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06" name="Freeform 12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07" name="Freeform 12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对象称作为迭代器，用以方便的对容器内元素的遍历操作，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接口定义了如下方法：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1440" w:right="0" w:firstLine="0"/>
      </w:pPr>
      <w:r>
        <w:drawing>
          <wp:anchor simplePos="0" relativeHeight="251658248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227872</wp:posOffset>
            </wp:positionV>
            <wp:extent cx="47647" cy="47647"/>
            <wp:effectExtent l="0" t="0" r="0" b="0"/>
            <wp:wrapNone/>
            <wp:docPr id="1208" name="Freeform 12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633"/>
                            <a:pt x="62694" y="23615"/>
                            <a:pt x="61083" y="19795"/>
                          </a:cubicBezTo>
                          <a:cubicBezTo>
                            <a:pt x="59471" y="15826"/>
                            <a:pt x="57177" y="12403"/>
                            <a:pt x="54201" y="9377"/>
                          </a:cubicBezTo>
                          <a:cubicBezTo>
                            <a:pt x="51222" y="6400"/>
                            <a:pt x="47790" y="4068"/>
                            <a:pt x="43900" y="2531"/>
                          </a:cubicBezTo>
                          <a:cubicBezTo>
                            <a:pt x="40010" y="893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068"/>
                            <a:pt x="12275" y="640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95"/>
                          </a:cubicBezTo>
                          <a:cubicBezTo>
                            <a:pt x="805" y="23615"/>
                            <a:pt x="0" y="27633"/>
                            <a:pt x="0" y="31750"/>
                          </a:cubicBezTo>
                          <a:cubicBezTo>
                            <a:pt x="0" y="36017"/>
                            <a:pt x="805" y="40085"/>
                            <a:pt x="2416" y="44004"/>
                          </a:cubicBezTo>
                          <a:cubicBezTo>
                            <a:pt x="4028" y="47874"/>
                            <a:pt x="6322" y="51346"/>
                            <a:pt x="9298" y="54273"/>
                          </a:cubicBezTo>
                          <a:cubicBezTo>
                            <a:pt x="12275" y="57349"/>
                            <a:pt x="15709" y="59581"/>
                            <a:pt x="19599" y="6116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07"/>
                            <a:pt x="43900" y="61169"/>
                          </a:cubicBezTo>
                          <a:cubicBezTo>
                            <a:pt x="47790" y="59581"/>
                            <a:pt x="51222" y="57349"/>
                            <a:pt x="54201" y="54273"/>
                          </a:cubicBezTo>
                          <a:cubicBezTo>
                            <a:pt x="57177" y="51346"/>
                            <a:pt x="59471" y="47874"/>
                            <a:pt x="61083" y="43954"/>
                          </a:cubicBezTo>
                          <a:cubicBezTo>
                            <a:pt x="62694" y="40085"/>
                            <a:pt x="63500" y="3601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boolean hashN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7"/>
          <w:sz w:val="19"/>
          <w:szCs w:val="19"/>
        </w:rPr>
        <w:t>xt();//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判断是否有元素没有被遍历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440" w:right="0" w:firstLine="0"/>
      </w:pPr>
      <w:r>
        <w:drawing>
          <wp:anchor simplePos="0" relativeHeight="251658252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126273</wp:posOffset>
            </wp:positionV>
            <wp:extent cx="47647" cy="47647"/>
            <wp:effectExtent l="0" t="0" r="0" b="0"/>
            <wp:wrapNone/>
            <wp:docPr id="1209" name="Freeform 12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83"/>
                            <a:pt x="62694" y="23565"/>
                            <a:pt x="61083" y="19745"/>
                          </a:cubicBezTo>
                          <a:cubicBezTo>
                            <a:pt x="59471" y="15776"/>
                            <a:pt x="57177" y="12353"/>
                            <a:pt x="54201" y="9327"/>
                          </a:cubicBezTo>
                          <a:cubicBezTo>
                            <a:pt x="51222" y="6400"/>
                            <a:pt x="47790" y="4068"/>
                            <a:pt x="43900" y="2531"/>
                          </a:cubicBezTo>
                          <a:cubicBezTo>
                            <a:pt x="40010" y="893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ubicBezTo>
                            <a:pt x="0" y="35967"/>
                            <a:pt x="805" y="40085"/>
                            <a:pt x="2416" y="44004"/>
                          </a:cubicBezTo>
                          <a:cubicBezTo>
                            <a:pt x="4028" y="47923"/>
                            <a:pt x="6322" y="51346"/>
                            <a:pt x="9298" y="54273"/>
                          </a:cubicBezTo>
                          <a:cubicBezTo>
                            <a:pt x="12275" y="57250"/>
                            <a:pt x="15709" y="59482"/>
                            <a:pt x="19599" y="6116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56"/>
                            <a:pt x="43900" y="61218"/>
                          </a:cubicBezTo>
                          <a:cubicBezTo>
                            <a:pt x="47790" y="59581"/>
                            <a:pt x="51222" y="57250"/>
                            <a:pt x="54201" y="54273"/>
                          </a:cubicBezTo>
                          <a:cubicBezTo>
                            <a:pt x="57177" y="51346"/>
                            <a:pt x="59471" y="47923"/>
                            <a:pt x="61083" y="44004"/>
                          </a:cubicBezTo>
                          <a:cubicBezTo>
                            <a:pt x="62694" y="40085"/>
                            <a:pt x="63500" y="3596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Object 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7"/>
          <w:sz w:val="19"/>
          <w:szCs w:val="19"/>
        </w:rPr>
        <w:t>xt();//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返回游标当前位置的元素并将游标移动到下一个位置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1440" w:right="0" w:firstLine="0"/>
      </w:pPr>
      <w:r>
        <w:drawing>
          <wp:anchor simplePos="0" relativeHeight="251658256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126274</wp:posOffset>
            </wp:positionV>
            <wp:extent cx="47647" cy="47647"/>
            <wp:effectExtent l="0" t="0" r="0" b="0"/>
            <wp:wrapNone/>
            <wp:docPr id="1210" name="Freeform 12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83"/>
                            <a:pt x="62694" y="23565"/>
                            <a:pt x="61083" y="19646"/>
                          </a:cubicBezTo>
                          <a:cubicBezTo>
                            <a:pt x="59471" y="15776"/>
                            <a:pt x="57177" y="12353"/>
                            <a:pt x="54201" y="9327"/>
                          </a:cubicBezTo>
                          <a:cubicBezTo>
                            <a:pt x="51222" y="6400"/>
                            <a:pt x="47790" y="4068"/>
                            <a:pt x="43900" y="2481"/>
                          </a:cubicBezTo>
                          <a:cubicBezTo>
                            <a:pt x="40010" y="893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ubicBezTo>
                            <a:pt x="0" y="36017"/>
                            <a:pt x="805" y="40134"/>
                            <a:pt x="2416" y="44054"/>
                          </a:cubicBezTo>
                          <a:cubicBezTo>
                            <a:pt x="4028" y="47923"/>
                            <a:pt x="6322" y="51346"/>
                            <a:pt x="9298" y="54273"/>
                          </a:cubicBezTo>
                          <a:cubicBezTo>
                            <a:pt x="12275" y="57250"/>
                            <a:pt x="15709" y="59482"/>
                            <a:pt x="19599" y="6116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07"/>
                            <a:pt x="43900" y="61169"/>
                          </a:cubicBezTo>
                          <a:cubicBezTo>
                            <a:pt x="47790" y="59482"/>
                            <a:pt x="51222" y="57250"/>
                            <a:pt x="54201" y="54273"/>
                          </a:cubicBezTo>
                          <a:cubicBezTo>
                            <a:pt x="57177" y="51346"/>
                            <a:pt x="59471" y="47923"/>
                            <a:pt x="61083" y="44054"/>
                          </a:cubicBezTo>
                          <a:cubicBezTo>
                            <a:pt x="62694" y="40134"/>
                            <a:pt x="63500" y="3601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8"/>
          <w:sz w:val="19"/>
          <w:szCs w:val="19"/>
        </w:rPr>
        <w:t>void 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em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o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ve();//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删除游标左边的元素，在执行完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xt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之后该操作只能执行一次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问题：何遍历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集合呢？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465" w:lineRule="exact"/>
        <w:ind w:left="990" w:right="1429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分析：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方法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1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：通过迭代器</w:t>
      </w:r>
      <w:r>
        <w:rPr lang="zh-CN" sz="19" baseline="0" dirty="0">
          <w:jc w:val="left"/>
          <w:rFonts w:ascii="宋体" w:hAnsi="宋体" w:cs="宋体"/>
          <w:color w:val="333333"/>
          <w:spacing w:val="-7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11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实现遍历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77" w:after="0" w:line="390" w:lineRule="exact"/>
        <w:ind w:left="1440" w:right="1429" w:firstLine="0"/>
      </w:pPr>
      <w:r>
        <w:drawing>
          <wp:anchor simplePos="0" relativeHeight="251658274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241843</wp:posOffset>
            </wp:positionV>
            <wp:extent cx="47647" cy="47647"/>
            <wp:effectExtent l="0" t="0" r="0" b="0"/>
            <wp:wrapNone/>
            <wp:docPr id="1211" name="Freeform 12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633"/>
                            <a:pt x="62694" y="23615"/>
                            <a:pt x="61083" y="19745"/>
                          </a:cubicBezTo>
                          <a:cubicBezTo>
                            <a:pt x="59471" y="15826"/>
                            <a:pt x="57177" y="12403"/>
                            <a:pt x="54201" y="9377"/>
                          </a:cubicBezTo>
                          <a:cubicBezTo>
                            <a:pt x="51222" y="6400"/>
                            <a:pt x="47790" y="4068"/>
                            <a:pt x="43900" y="2481"/>
                          </a:cubicBezTo>
                          <a:cubicBezTo>
                            <a:pt x="40010" y="844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615"/>
                            <a:pt x="0" y="27633"/>
                            <a:pt x="0" y="31750"/>
                          </a:cubicBezTo>
                          <a:cubicBezTo>
                            <a:pt x="0" y="36017"/>
                            <a:pt x="805" y="40085"/>
                            <a:pt x="2416" y="44004"/>
                          </a:cubicBezTo>
                          <a:cubicBezTo>
                            <a:pt x="4028" y="47923"/>
                            <a:pt x="6322" y="51346"/>
                            <a:pt x="9298" y="54273"/>
                          </a:cubicBezTo>
                          <a:cubicBezTo>
                            <a:pt x="12275" y="57250"/>
                            <a:pt x="15709" y="59482"/>
                            <a:pt x="19599" y="6111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07"/>
                            <a:pt x="43900" y="61119"/>
                          </a:cubicBezTo>
                          <a:cubicBezTo>
                            <a:pt x="47790" y="59482"/>
                            <a:pt x="51222" y="57250"/>
                            <a:pt x="54201" y="54273"/>
                          </a:cubicBezTo>
                          <a:cubicBezTo>
                            <a:pt x="57177" y="51346"/>
                            <a:pt x="59471" y="47923"/>
                            <a:pt x="61083" y="44004"/>
                          </a:cubicBezTo>
                          <a:cubicBezTo>
                            <a:pt x="62694" y="40085"/>
                            <a:pt x="63500" y="3601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获取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ator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：</w:t>
      </w:r>
      <w:r>
        <w:rPr lang="zh-CN" sz="19" baseline="0" dirty="0">
          <w:jc w:val="left"/>
          <w:rFonts w:ascii="宋体" w:hAnsi="宋体" w:cs="宋体"/>
          <w:color w:val="333333"/>
          <w:spacing w:val="-9"/>
          <w:sz w:val="19"/>
          <w:szCs w:val="19"/>
        </w:rPr>
        <w:t>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接口的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4"/>
          <w:sz w:val="19"/>
          <w:szCs w:val="19"/>
        </w:rPr>
        <w:t>ator()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84" behindDoc="0" locked="0" layoutInCell="1" allowOverlap="1">
            <wp:simplePos x="0" y="0"/>
            <wp:positionH relativeFrom="page">
              <wp:posOffset>1092536</wp:posOffset>
            </wp:positionH>
            <wp:positionV relativeFrom="line">
              <wp:posOffset>192949</wp:posOffset>
            </wp:positionV>
            <wp:extent cx="47647" cy="47647"/>
            <wp:effectExtent l="0" t="0" r="0" b="0"/>
            <wp:wrapNone/>
            <wp:docPr id="1212" name="Freeform 12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484"/>
                            <a:pt x="62694" y="23515"/>
                            <a:pt x="61083" y="19646"/>
                          </a:cubicBezTo>
                          <a:cubicBezTo>
                            <a:pt x="59471" y="15826"/>
                            <a:pt x="57177" y="12403"/>
                            <a:pt x="54201" y="9377"/>
                          </a:cubicBezTo>
                          <a:cubicBezTo>
                            <a:pt x="51222" y="6450"/>
                            <a:pt x="47790" y="4118"/>
                            <a:pt x="43900" y="2531"/>
                          </a:cubicBezTo>
                          <a:cubicBezTo>
                            <a:pt x="40010" y="893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ubicBezTo>
                            <a:pt x="0" y="36017"/>
                            <a:pt x="805" y="40085"/>
                            <a:pt x="2416" y="44004"/>
                          </a:cubicBezTo>
                          <a:cubicBezTo>
                            <a:pt x="4028" y="47874"/>
                            <a:pt x="6322" y="51346"/>
                            <a:pt x="9298" y="54224"/>
                          </a:cubicBezTo>
                          <a:cubicBezTo>
                            <a:pt x="12275" y="57250"/>
                            <a:pt x="15709" y="59482"/>
                            <a:pt x="19599" y="6116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07"/>
                            <a:pt x="43900" y="61119"/>
                          </a:cubicBezTo>
                          <a:cubicBezTo>
                            <a:pt x="47790" y="59482"/>
                            <a:pt x="51222" y="57250"/>
                            <a:pt x="54201" y="54224"/>
                          </a:cubicBezTo>
                          <a:cubicBezTo>
                            <a:pt x="57177" y="51346"/>
                            <a:pt x="59471" y="47874"/>
                            <a:pt x="61083" y="44004"/>
                          </a:cubicBezTo>
                          <a:cubicBezTo>
                            <a:pt x="62694" y="40085"/>
                            <a:pt x="63500" y="3601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solidFill>
                      <a:srgbClr val="33333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的方法：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92" w:after="0" w:line="300" w:lineRule="exact"/>
        <w:ind w:left="1890" w:right="1429" w:firstLine="0"/>
      </w:pPr>
      <w:r>
        <w:drawing>
          <wp:anchor simplePos="0" relativeHeight="251658288" behindDoc="0" locked="0" layoutInCell="1" allowOverlap="1">
            <wp:simplePos x="0" y="0"/>
            <wp:positionH relativeFrom="page">
              <wp:posOffset>1378419</wp:posOffset>
            </wp:positionH>
            <wp:positionV relativeFrom="line">
              <wp:posOffset>194218</wp:posOffset>
            </wp:positionV>
            <wp:extent cx="47647" cy="47647"/>
            <wp:effectExtent l="0" t="0" r="0" b="0"/>
            <wp:wrapNone/>
            <wp:docPr id="1213" name="Freeform 12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83"/>
                            <a:pt x="62694" y="23565"/>
                            <a:pt x="61083" y="19745"/>
                          </a:cubicBezTo>
                          <a:cubicBezTo>
                            <a:pt x="59471" y="15826"/>
                            <a:pt x="57177" y="12403"/>
                            <a:pt x="54201" y="9377"/>
                          </a:cubicBezTo>
                          <a:cubicBezTo>
                            <a:pt x="51222" y="6450"/>
                            <a:pt x="47790" y="4118"/>
                            <a:pt x="43900" y="2531"/>
                          </a:cubicBezTo>
                          <a:cubicBezTo>
                            <a:pt x="40010" y="893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ubicBezTo>
                            <a:pt x="0" y="35967"/>
                            <a:pt x="805" y="40035"/>
                            <a:pt x="2416" y="43954"/>
                          </a:cubicBezTo>
                          <a:cubicBezTo>
                            <a:pt x="4028" y="47874"/>
                            <a:pt x="6322" y="51346"/>
                            <a:pt x="9298" y="54224"/>
                          </a:cubicBezTo>
                          <a:cubicBezTo>
                            <a:pt x="12275" y="57250"/>
                            <a:pt x="15709" y="59482"/>
                            <a:pt x="19599" y="6116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07"/>
                            <a:pt x="43900" y="61169"/>
                          </a:cubicBezTo>
                          <a:cubicBezTo>
                            <a:pt x="47790" y="59482"/>
                            <a:pt x="51222" y="57250"/>
                            <a:pt x="54201" y="54224"/>
                          </a:cubicBezTo>
                          <a:cubicBezTo>
                            <a:pt x="57177" y="51346"/>
                            <a:pt x="59471" y="47874"/>
                            <a:pt x="61083" y="44004"/>
                          </a:cubicBezTo>
                          <a:cubicBezTo>
                            <a:pt x="62694" y="40085"/>
                            <a:pt x="63500" y="3596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333333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boolean hasN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31"/>
          <w:sz w:val="19"/>
          <w:szCs w:val="19"/>
        </w:rPr>
        <w:t>xt():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判断是否存在另一个可访问的元素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92" behindDoc="0" locked="0" layoutInCell="1" allowOverlap="1">
            <wp:simplePos x="0" y="0"/>
            <wp:positionH relativeFrom="page">
              <wp:posOffset>1378419</wp:posOffset>
            </wp:positionH>
            <wp:positionV relativeFrom="line">
              <wp:posOffset>135799</wp:posOffset>
            </wp:positionV>
            <wp:extent cx="47647" cy="47647"/>
            <wp:effectExtent l="0" t="0" r="0" b="0"/>
            <wp:wrapNone/>
            <wp:docPr id="1214" name="Freeform 12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7647" cy="47647"/>
                    </a:xfrm>
                    <a:custGeom>
                      <a:rect l="l" t="t" r="r" b="b"/>
                      <a:pathLst>
                        <a:path w="63500" h="63500">
                          <a:moveTo>
                            <a:pt x="63500" y="31750"/>
                          </a:moveTo>
                          <a:cubicBezTo>
                            <a:pt x="63500" y="27583"/>
                            <a:pt x="62694" y="23565"/>
                            <a:pt x="61083" y="19646"/>
                          </a:cubicBezTo>
                          <a:cubicBezTo>
                            <a:pt x="59471" y="15826"/>
                            <a:pt x="57177" y="12403"/>
                            <a:pt x="54201" y="9377"/>
                          </a:cubicBezTo>
                          <a:cubicBezTo>
                            <a:pt x="51222" y="6450"/>
                            <a:pt x="47790" y="4118"/>
                            <a:pt x="43900" y="2531"/>
                          </a:cubicBezTo>
                          <a:cubicBezTo>
                            <a:pt x="40010" y="893"/>
                            <a:pt x="35960" y="50"/>
                            <a:pt x="31750" y="0"/>
                          </a:cubicBez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ubicBezTo>
                            <a:pt x="0" y="36017"/>
                            <a:pt x="805" y="40085"/>
                            <a:pt x="2416" y="44004"/>
                          </a:cubicBezTo>
                          <a:cubicBezTo>
                            <a:pt x="4028" y="47874"/>
                            <a:pt x="6322" y="51346"/>
                            <a:pt x="9298" y="54224"/>
                          </a:cubicBezTo>
                          <a:cubicBezTo>
                            <a:pt x="12275" y="57200"/>
                            <a:pt x="15709" y="59433"/>
                            <a:pt x="19599" y="61119"/>
                          </a:cubicBezTo>
                          <a:cubicBezTo>
                            <a:pt x="23489" y="62707"/>
                            <a:pt x="27539" y="63500"/>
                            <a:pt x="31750" y="63500"/>
                          </a:cubicBezTo>
                          <a:cubicBezTo>
                            <a:pt x="35960" y="63500"/>
                            <a:pt x="40010" y="62707"/>
                            <a:pt x="43900" y="61119"/>
                          </a:cubicBezTo>
                          <a:cubicBezTo>
                            <a:pt x="47790" y="59433"/>
                            <a:pt x="51222" y="57200"/>
                            <a:pt x="54201" y="54224"/>
                          </a:cubicBezTo>
                          <a:cubicBezTo>
                            <a:pt x="57177" y="51346"/>
                            <a:pt x="59471" y="47874"/>
                            <a:pt x="61083" y="44004"/>
                          </a:cubicBezTo>
                          <a:cubicBezTo>
                            <a:pt x="62694" y="40085"/>
                            <a:pt x="63500" y="36017"/>
                            <a:pt x="63500" y="31750"/>
                          </a:cubicBezTo>
                          <a:close/>
                          <a:moveTo>
                            <a:pt x="6350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333333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Object 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31"/>
          <w:sz w:val="19"/>
          <w:szCs w:val="19"/>
        </w:rPr>
        <w:t>xt():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返回要访问的下一个元素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65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50" w:right="0" w:firstLine="0"/>
      </w:pPr>
      <w:r>
        <w:drawing>
          <wp:anchor simplePos="0" relativeHeight="251658297" behindDoc="1" locked="0" layoutInCell="1" allowOverlap="1">
            <wp:simplePos x="0" y="0"/>
            <wp:positionH relativeFrom="page">
              <wp:posOffset>1249772</wp:posOffset>
            </wp:positionH>
            <wp:positionV relativeFrom="line">
              <wp:posOffset>-167512</wp:posOffset>
            </wp:positionV>
            <wp:extent cx="5355540" cy="1229296"/>
            <wp:effectExtent l="0" t="0" r="0" b="0"/>
            <wp:wrapNone/>
            <wp:docPr id="1215" name="Freeform 12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355540" cy="1229296"/>
                    </a:xfrm>
                    <a:custGeom>
                      <a:rect l="l" t="t" r="r" b="b"/>
                      <a:pathLst>
                        <a:path w="7137400" h="1638300">
                          <a:moveTo>
                            <a:pt x="0" y="31750"/>
                          </a:moveTo>
                          <a:lnTo>
                            <a:pt x="0" y="1606550"/>
                          </a:lnTo>
                          <a:cubicBezTo>
                            <a:pt x="0" y="1610817"/>
                            <a:pt x="805" y="1614885"/>
                            <a:pt x="2416" y="1618804"/>
                          </a:cubicBezTo>
                          <a:cubicBezTo>
                            <a:pt x="4028" y="1622674"/>
                            <a:pt x="6322" y="1626146"/>
                            <a:pt x="9298" y="1629024"/>
                          </a:cubicBezTo>
                          <a:cubicBezTo>
                            <a:pt x="12275" y="1632000"/>
                            <a:pt x="15709" y="1634233"/>
                            <a:pt x="19599" y="1635919"/>
                          </a:cubicBezTo>
                          <a:cubicBezTo>
                            <a:pt x="23489" y="1637507"/>
                            <a:pt x="27539" y="1638300"/>
                            <a:pt x="31750" y="1638300"/>
                          </a:cubicBezTo>
                          <a:lnTo>
                            <a:pt x="7105650" y="1638300"/>
                          </a:lnTo>
                          <a:cubicBezTo>
                            <a:pt x="7109859" y="1638300"/>
                            <a:pt x="7113909" y="1637507"/>
                            <a:pt x="7117798" y="1635919"/>
                          </a:cubicBezTo>
                          <a:cubicBezTo>
                            <a:pt x="7121690" y="1634233"/>
                            <a:pt x="7125123" y="1632000"/>
                            <a:pt x="7128099" y="1629024"/>
                          </a:cubicBezTo>
                          <a:cubicBezTo>
                            <a:pt x="7131076" y="1626146"/>
                            <a:pt x="7133370" y="1622674"/>
                            <a:pt x="7134981" y="1618804"/>
                          </a:cubicBezTo>
                          <a:cubicBezTo>
                            <a:pt x="7136593" y="1614885"/>
                            <a:pt x="7137400" y="1610817"/>
                            <a:pt x="7137400" y="1606550"/>
                          </a:cubicBezTo>
                          <a:lnTo>
                            <a:pt x="7137400" y="31750"/>
                          </a:lnTo>
                          <a:cubicBezTo>
                            <a:pt x="7137400" y="27484"/>
                            <a:pt x="7136593" y="23515"/>
                            <a:pt x="7134981" y="19646"/>
                          </a:cubicBezTo>
                          <a:cubicBezTo>
                            <a:pt x="7133370" y="15826"/>
                            <a:pt x="7131076" y="12403"/>
                            <a:pt x="7128099" y="9377"/>
                          </a:cubicBezTo>
                          <a:cubicBezTo>
                            <a:pt x="7125123" y="6450"/>
                            <a:pt x="7121690" y="4118"/>
                            <a:pt x="7117798" y="2531"/>
                          </a:cubicBezTo>
                          <a:cubicBezTo>
                            <a:pt x="7113909" y="893"/>
                            <a:pt x="7109859" y="50"/>
                            <a:pt x="7105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6" behindDoc="1" locked="0" layoutInCell="1" allowOverlap="1">
            <wp:simplePos x="0" y="0"/>
            <wp:positionH relativeFrom="page">
              <wp:posOffset>1249772</wp:posOffset>
            </wp:positionH>
            <wp:positionV relativeFrom="line">
              <wp:posOffset>-167512</wp:posOffset>
            </wp:positionV>
            <wp:extent cx="5355540" cy="1229296"/>
            <wp:effectExtent l="0" t="0" r="0" b="0"/>
            <wp:wrapNone/>
            <wp:docPr id="1216" name="Freeform 12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355540" cy="1229296"/>
                    </a:xfrm>
                    <a:custGeom>
                      <a:rect l="l" t="t" r="r" b="b"/>
                      <a:pathLst>
                        <a:path w="7137400" h="1638300">
                          <a:moveTo>
                            <a:pt x="0" y="31750"/>
                          </a:moveTo>
                          <a:lnTo>
                            <a:pt x="0" y="1606550"/>
                          </a:lnTo>
                          <a:cubicBezTo>
                            <a:pt x="0" y="1610817"/>
                            <a:pt x="805" y="1614885"/>
                            <a:pt x="2416" y="1618804"/>
                          </a:cubicBezTo>
                          <a:cubicBezTo>
                            <a:pt x="4028" y="1622674"/>
                            <a:pt x="6322" y="1626146"/>
                            <a:pt x="9298" y="1629024"/>
                          </a:cubicBezTo>
                          <a:cubicBezTo>
                            <a:pt x="12275" y="1632000"/>
                            <a:pt x="15709" y="1634233"/>
                            <a:pt x="19599" y="1635919"/>
                          </a:cubicBezTo>
                          <a:cubicBezTo>
                            <a:pt x="23489" y="1637507"/>
                            <a:pt x="27539" y="1638300"/>
                            <a:pt x="31750" y="1638300"/>
                          </a:cubicBezTo>
                          <a:lnTo>
                            <a:pt x="7105650" y="1638300"/>
                          </a:lnTo>
                          <a:cubicBezTo>
                            <a:pt x="7109859" y="1638300"/>
                            <a:pt x="7113909" y="1637507"/>
                            <a:pt x="7117798" y="1635919"/>
                          </a:cubicBezTo>
                          <a:cubicBezTo>
                            <a:pt x="7121690" y="1634233"/>
                            <a:pt x="7125123" y="1632000"/>
                            <a:pt x="7128099" y="1629024"/>
                          </a:cubicBezTo>
                          <a:cubicBezTo>
                            <a:pt x="7131076" y="1626146"/>
                            <a:pt x="7133370" y="1622674"/>
                            <a:pt x="7134981" y="1618804"/>
                          </a:cubicBezTo>
                          <a:cubicBezTo>
                            <a:pt x="7136593" y="1614885"/>
                            <a:pt x="7137400" y="1610817"/>
                            <a:pt x="7137400" y="1606550"/>
                          </a:cubicBezTo>
                          <a:lnTo>
                            <a:pt x="7137400" y="31750"/>
                          </a:lnTo>
                          <a:cubicBezTo>
                            <a:pt x="7137400" y="27484"/>
                            <a:pt x="7136593" y="23515"/>
                            <a:pt x="7134981" y="19646"/>
                          </a:cubicBezTo>
                          <a:cubicBezTo>
                            <a:pt x="7133370" y="15826"/>
                            <a:pt x="7131076" y="12403"/>
                            <a:pt x="7128099" y="9377"/>
                          </a:cubicBezTo>
                          <a:cubicBezTo>
                            <a:pt x="7125123" y="6450"/>
                            <a:pt x="7121690" y="4118"/>
                            <a:pt x="7117798" y="2531"/>
                          </a:cubicBezTo>
                          <a:cubicBezTo>
                            <a:pt x="7113909" y="893"/>
                            <a:pt x="7109859" y="50"/>
                            <a:pt x="7105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06" behindDoc="1" locked="0" layoutInCell="1" allowOverlap="1">
            <wp:simplePos x="0" y="0"/>
            <wp:positionH relativeFrom="page">
              <wp:posOffset>1241837</wp:posOffset>
            </wp:positionH>
            <wp:positionV relativeFrom="line">
              <wp:posOffset>-156389</wp:posOffset>
            </wp:positionV>
            <wp:extent cx="292224" cy="1226145"/>
            <wp:effectExtent l="0" t="0" r="0" b="0"/>
            <wp:wrapNone/>
            <wp:docPr id="1217" name="Picture 121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>
                      <a:picLocks noChangeAspect="0" noChangeArrowheads="1"/>
                    </pic:cNvPicPr>
                  </pic:nvPicPr>
                  <pic:blipFill>
                    <a:blip r:embed="rId1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4" cy="122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48" behindDoc="1" locked="0" layoutInCell="1" allowOverlap="1">
            <wp:simplePos x="0" y="0"/>
            <wp:positionH relativeFrom="page">
              <wp:posOffset>1254537</wp:posOffset>
            </wp:positionH>
            <wp:positionV relativeFrom="line">
              <wp:posOffset>-143688</wp:posOffset>
            </wp:positionV>
            <wp:extent cx="5307893" cy="1200708"/>
            <wp:effectExtent l="0" t="0" r="0" b="0"/>
            <wp:wrapNone/>
            <wp:docPr id="1218" name="Freeform 12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307893" cy="1200708"/>
                    </a:xfrm>
                    <a:custGeom>
                      <a:rect l="l" t="t" r="r" b="b"/>
                      <a:pathLst>
                        <a:path w="7073900" h="1600200">
                          <a:moveTo>
                            <a:pt x="0" y="1600200"/>
                          </a:moveTo>
                          <a:lnTo>
                            <a:pt x="7073900" y="1600200"/>
                          </a:lnTo>
                          <a:lnTo>
                            <a:pt x="7073900" y="0"/>
                          </a:lnTo>
                          <a:lnTo>
                            <a:pt x="0" y="0"/>
                          </a:lnTo>
                          <a:lnTo>
                            <a:pt x="0" y="1600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8" behindDoc="1" locked="0" layoutInCell="1" allowOverlap="1">
            <wp:simplePos x="0" y="0"/>
            <wp:positionH relativeFrom="page">
              <wp:posOffset>1254537</wp:posOffset>
            </wp:positionH>
            <wp:positionV relativeFrom="line">
              <wp:posOffset>-143688</wp:posOffset>
            </wp:positionV>
            <wp:extent cx="5307893" cy="1200708"/>
            <wp:effectExtent l="0" t="0" r="0" b="0"/>
            <wp:wrapNone/>
            <wp:docPr id="1219" name="Freeform 12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307893" cy="1200708"/>
                    </a:xfrm>
                    <a:custGeom>
                      <a:rect l="l" t="t" r="r" b="b"/>
                      <a:pathLst>
                        <a:path w="7073900" h="1600200">
                          <a:moveTo>
                            <a:pt x="0" y="1600200"/>
                          </a:moveTo>
                          <a:lnTo>
                            <a:pt x="7073900" y="1600200"/>
                          </a:lnTo>
                          <a:lnTo>
                            <a:pt x="7073900" y="0"/>
                          </a:lnTo>
                          <a:lnTo>
                            <a:pt x="0" y="0"/>
                          </a:lnTo>
                          <a:lnTo>
                            <a:pt x="0" y="1600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5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5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5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5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65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4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keys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取出所有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的集合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Iterator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iterator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    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获取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Iterator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while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取出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根据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key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取出对应的值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"\t"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dog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getStrain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815" w:space="200"/>
            <w:col w:w="588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方法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2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：增强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for</w:t>
      </w:r>
      <w:r>
        <w:rPr lang="zh-CN" sz="19" baseline="0" dirty="0">
          <w:jc w:val="left"/>
          <w:rFonts w:ascii="微软雅黑" w:hAnsi="微软雅黑" w:cs="微软雅黑"/>
          <w:b/>
          <w:bCs/>
          <w:color w:val="333333"/>
          <w:spacing w:val="-6"/>
          <w:sz w:val="19"/>
          <w:szCs w:val="19"/>
        </w:rPr>
        <w:t>循环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199" w:right="0" w:firstLine="0"/>
      </w:pPr>
      <w:r>
        <w:drawing>
          <wp:anchor simplePos="0" relativeHeight="251658305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-46781</wp:posOffset>
            </wp:positionV>
            <wp:extent cx="5641423" cy="543177"/>
            <wp:effectExtent l="0" t="0" r="0" b="0"/>
            <wp:wrapNone/>
            <wp:docPr id="1220" name="Freeform 12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467"/>
                            <a:pt x="805" y="700534"/>
                            <a:pt x="2416" y="704454"/>
                          </a:cubicBezTo>
                          <a:cubicBezTo>
                            <a:pt x="4028" y="708274"/>
                            <a:pt x="6322" y="711746"/>
                            <a:pt x="9298" y="714673"/>
                          </a:cubicBezTo>
                          <a:cubicBezTo>
                            <a:pt x="12275" y="717650"/>
                            <a:pt x="15709" y="719882"/>
                            <a:pt x="19599" y="721569"/>
                          </a:cubicBezTo>
                          <a:cubicBezTo>
                            <a:pt x="23489" y="723107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107"/>
                            <a:pt x="7498798" y="721569"/>
                          </a:cubicBezTo>
                          <a:cubicBezTo>
                            <a:pt x="7502690" y="719882"/>
                            <a:pt x="7506123" y="717650"/>
                            <a:pt x="7509099" y="714673"/>
                          </a:cubicBezTo>
                          <a:cubicBezTo>
                            <a:pt x="7512076" y="711746"/>
                            <a:pt x="7514370" y="708274"/>
                            <a:pt x="7515981" y="704404"/>
                          </a:cubicBezTo>
                          <a:cubicBezTo>
                            <a:pt x="7517593" y="700534"/>
                            <a:pt x="7518400" y="69646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4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-46781</wp:posOffset>
            </wp:positionV>
            <wp:extent cx="5641423" cy="543177"/>
            <wp:effectExtent l="0" t="0" r="0" b="0"/>
            <wp:wrapNone/>
            <wp:docPr id="1221" name="Freeform 12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543177"/>
                    </a:xfrm>
                    <a:custGeom>
                      <a:rect l="l" t="t" r="r" b="b"/>
                      <a:pathLst>
                        <a:path w="7518400" h="723900">
                          <a:moveTo>
                            <a:pt x="0" y="31750"/>
                          </a:moveTo>
                          <a:lnTo>
                            <a:pt x="0" y="692150"/>
                          </a:lnTo>
                          <a:cubicBezTo>
                            <a:pt x="0" y="696467"/>
                            <a:pt x="805" y="700534"/>
                            <a:pt x="2416" y="704454"/>
                          </a:cubicBezTo>
                          <a:cubicBezTo>
                            <a:pt x="4028" y="708274"/>
                            <a:pt x="6322" y="711746"/>
                            <a:pt x="9298" y="714673"/>
                          </a:cubicBezTo>
                          <a:cubicBezTo>
                            <a:pt x="12275" y="717650"/>
                            <a:pt x="15709" y="719882"/>
                            <a:pt x="19599" y="721569"/>
                          </a:cubicBezTo>
                          <a:cubicBezTo>
                            <a:pt x="23489" y="723107"/>
                            <a:pt x="27539" y="723900"/>
                            <a:pt x="31750" y="723900"/>
                          </a:cubicBezTo>
                          <a:lnTo>
                            <a:pt x="7486650" y="723900"/>
                          </a:lnTo>
                          <a:cubicBezTo>
                            <a:pt x="7490859" y="723900"/>
                            <a:pt x="7494909" y="723107"/>
                            <a:pt x="7498798" y="721569"/>
                          </a:cubicBezTo>
                          <a:cubicBezTo>
                            <a:pt x="7502690" y="719882"/>
                            <a:pt x="7506123" y="717650"/>
                            <a:pt x="7509099" y="714673"/>
                          </a:cubicBezTo>
                          <a:cubicBezTo>
                            <a:pt x="7512076" y="711746"/>
                            <a:pt x="7514370" y="708274"/>
                            <a:pt x="7515981" y="704404"/>
                          </a:cubicBezTo>
                          <a:cubicBezTo>
                            <a:pt x="7517593" y="700534"/>
                            <a:pt x="7518400" y="696467"/>
                            <a:pt x="7518400" y="692150"/>
                          </a:cubicBezTo>
                          <a:lnTo>
                            <a:pt x="7518400" y="31750"/>
                          </a:lnTo>
                          <a:cubicBezTo>
                            <a:pt x="7518400" y="27484"/>
                            <a:pt x="7517593" y="23515"/>
                            <a:pt x="7515981" y="19646"/>
                          </a:cubicBezTo>
                          <a:cubicBezTo>
                            <a:pt x="7514370" y="15727"/>
                            <a:pt x="7512076" y="12304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04"/>
                            <a:pt x="4028" y="15776"/>
                            <a:pt x="2416" y="19745"/>
                          </a:cubicBezTo>
                          <a:cubicBezTo>
                            <a:pt x="805" y="23515"/>
                            <a:pt x="0" y="27484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6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-35662</wp:posOffset>
            </wp:positionV>
            <wp:extent cx="292223" cy="552251"/>
            <wp:effectExtent l="0" t="0" r="0" b="0"/>
            <wp:wrapNone/>
            <wp:docPr id="1222" name="Picture 122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>
                      <a:picLocks noChangeAspect="0" noChangeArrowheads="1"/>
                    </pic:cNvPicPr>
                  </pic:nvPicPr>
                  <pic:blipFill>
                    <a:blip r:embed="rId1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223" cy="552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1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-22957</wp:posOffset>
            </wp:positionV>
            <wp:extent cx="5593776" cy="514589"/>
            <wp:effectExtent l="0" t="0" r="0" b="0"/>
            <wp:wrapNone/>
            <wp:docPr id="1223" name="Freeform 12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-22957</wp:posOffset>
            </wp:positionV>
            <wp:extent cx="5593776" cy="514589"/>
            <wp:effectExtent l="0" t="0" r="0" b="0"/>
            <wp:wrapNone/>
            <wp:docPr id="1224" name="Freeform 12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514589"/>
                    </a:xfrm>
                    <a:custGeom>
                      <a:rect l="l" t="t" r="r" b="b"/>
                      <a:pathLst>
                        <a:path w="7454900" h="685800">
                          <a:moveTo>
                            <a:pt x="0" y="685800"/>
                          </a:moveTo>
                          <a:lnTo>
                            <a:pt x="7454900" y="685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85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19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46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元素类型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元素变量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: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数组或集合对象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引用了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x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的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语句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365" w:space="200"/>
            <w:col w:w="404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1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泛型	</w:t>
      </w:r>
      <w:hyperlink r:id="rId1195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72" w:after="0" w:line="300" w:lineRule="exact"/>
        <w:ind w:left="990" w:right="841" w:firstLine="0"/>
      </w:pPr>
      <w:r>
        <w:drawing>
          <wp:anchor simplePos="0" relativeHeight="251658308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98874</wp:posOffset>
            </wp:positionV>
            <wp:extent cx="5650953" cy="9529"/>
            <wp:effectExtent l="0" t="0" r="0" b="0"/>
            <wp:wrapNone/>
            <wp:docPr id="1225" name="Freeform 12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Java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泛型（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generics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）是</w:t>
      </w:r>
      <w:r>
        <w:rPr lang="zh-CN" sz="19" baseline="0" dirty="0">
          <w:jc w:val="left"/>
          <w:rFonts w:ascii="宋体" w:hAnsi="宋体" w:cs="宋体"/>
          <w:color w:val="333333"/>
          <w:spacing w:val="-13"/>
          <w:sz w:val="19"/>
          <w:szCs w:val="19"/>
        </w:rPr>
        <w:t> JDK 5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中引入的一个新特性</w:t>
      </w:r>
      <w:r>
        <w:rPr lang="zh-CN" sz="19" baseline="0" dirty="0">
          <w:jc w:val="left"/>
          <w:rFonts w:ascii="宋体" w:hAnsi="宋体" w:cs="宋体"/>
          <w:color w:val="333333"/>
          <w:spacing w:val="-46"/>
          <w:sz w:val="19"/>
          <w:szCs w:val="19"/>
        </w:rPr>
        <w:t>,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泛型提供了编译时类型安全检测机制，该机制允许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程序员在编译时检测到非法的类型。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34" w:after="0" w:line="450" w:lineRule="exact"/>
        <w:ind w:left="990" w:right="841" w:firstLine="0"/>
      </w:pPr>
      <w:r/>
      <w:r>
        <w:rPr lang="zh-CN" sz="19" baseline="0" dirty="0">
          <w:jc w:val="left"/>
          <w:rFonts w:ascii="微软雅黑" w:hAnsi="微软雅黑" w:cs="微软雅黑"/>
          <w:b/>
          <w:bCs/>
          <w:color w:val="333333"/>
          <w:sz w:val="19"/>
          <w:szCs w:val="19"/>
        </w:rPr>
        <w:t>泛型的本质是参数化类型，也就是说所操作的数据类型被指定为一个参数。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如何解决以下强制类型转换时容易出现的异常问题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?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23"/>
          <w:sz w:val="19"/>
          <w:szCs w:val="19"/>
        </w:rPr>
        <w:t> 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get(int ind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16"/>
          <w:sz w:val="19"/>
          <w:szCs w:val="19"/>
        </w:rPr>
        <w:t>x)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方法获取元素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 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pacing w:val="-6"/>
          <w:sz w:val="19"/>
          <w:szCs w:val="19"/>
        </w:rPr>
        <w:t>get(Object 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ke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y)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方法获取元素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25"/>
          <w:sz w:val="19"/>
          <w:szCs w:val="19"/>
        </w:rPr>
        <w:t> Ite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2"/>
          <w:sz w:val="19"/>
          <w:szCs w:val="19"/>
        </w:rPr>
        <w:t>ator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e</w:t>
      </w:r>
      <w:r>
        <w:rPr lang="zh-CN" sz="19" baseline="0" dirty="0">
          <w:jc w:val="left"/>
          <w:rFonts w:ascii="宋体" w:hAnsi="宋体" w:cs="宋体"/>
          <w:color w:val="333333"/>
          <w:spacing w:val="-24"/>
          <w:sz w:val="19"/>
          <w:szCs w:val="19"/>
        </w:rPr>
        <w:t>xt()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方法获取元素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分析：通过泛型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 JDK1.5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使用泛型改写了集合框架中的所有接口和类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28" name="Freeform 122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29" name="Freeform 122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30" name="Freeform 12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31" name="Freeform 12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32" name="Freeform 12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33" name="Freeform 12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34" name="Freeform 12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35" name="Freeform 12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36" name="Freeform 12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37" name="Freeform 12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38" name="Freeform 12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39" name="Freeform 12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21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-339264</wp:posOffset>
            </wp:positionV>
            <wp:extent cx="5650950" cy="2449063"/>
            <wp:effectExtent l="0" t="0" r="0" b="0"/>
            <wp:wrapNone/>
            <wp:docPr id="1240" name="Picture 124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>
                      <a:picLocks noChangeAspect="0" noChangeArrowheads="1"/>
                    </pic:cNvPicPr>
                  </pic:nvPicPr>
                  <pic:blipFill>
                    <a:blip r:embed="rId1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2449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7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5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-689816</wp:posOffset>
            </wp:positionV>
            <wp:extent cx="5650950" cy="4088124"/>
            <wp:effectExtent l="0" t="0" r="0" b="0"/>
            <wp:wrapNone/>
            <wp:docPr id="1241" name="Picture 124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>
                      <a:picLocks noChangeAspect="0" noChangeArrowheads="1"/>
                    </pic:cNvPicPr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4088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7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？</w:t>
      </w:r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通配符：</w:t>
      </w:r>
      <w:r>
        <w:rPr lang="zh-CN" sz="19" baseline="0" dirty="0">
          <w:jc w:val="left"/>
          <w:rFonts w:ascii="宋体" w:hAnsi="宋体" w:cs="宋体"/>
          <w:color w:val="333333"/>
          <w:spacing w:val="-22"/>
          <w:sz w:val="19"/>
          <w:szCs w:val="19"/>
        </w:rPr>
        <w:t> &lt; ? &gt;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0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宋体" w:hAnsi="宋体" w:cs="宋体"/>
          <w:color w:val="333333"/>
          <w:sz w:val="36"/>
          <w:szCs w:val="36"/>
        </w:rPr>
        <w:t>Collections</w:t>
      </w:r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工具类	</w:t>
      </w:r>
      <w:hyperlink r:id="rId1226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99" w:after="0" w:line="375" w:lineRule="exact"/>
        <w:ind w:left="990" w:right="841" w:firstLine="0"/>
      </w:pPr>
      <w:r>
        <w:drawing>
          <wp:anchor simplePos="0" relativeHeight="251658251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45479</wp:posOffset>
            </wp:positionV>
            <wp:extent cx="5650953" cy="9529"/>
            <wp:effectExtent l="0" t="0" r="0" b="0"/>
            <wp:wrapNone/>
            <wp:docPr id="1242" name="Freeform 12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【前言】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Java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提供了一个操作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、</w:t>
      </w:r>
      <w:r>
        <w:rPr lang="zh-CN" sz="19" baseline="0" dirty="0">
          <w:jc w:val="left"/>
          <w:rFonts w:ascii="宋体" w:hAnsi="宋体" w:cs="宋体"/>
          <w:color w:val="333333"/>
          <w:spacing w:val="-17"/>
          <w:sz w:val="19"/>
          <w:szCs w:val="19"/>
        </w:rPr>
        <w:t>List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等集合的工具类：</w:t>
      </w:r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Collections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，该工具类提供了大量方法对集合进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行排序、查询和修改等操作，还提供了将集合对象置为不可变、对集合对象实现同步控制等方法。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0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这个类不需要创建对象，内部提供的都是静态方法。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1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1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</w:t>
      </w:r>
      <w:r>
        <w:rPr lang="zh-CN" sz="31" baseline="0" dirty="0">
          <w:jc w:val="left"/>
          <w:rFonts w:ascii="宋体" w:hAnsi="宋体" w:cs="宋体"/>
          <w:color w:val="333333"/>
          <w:spacing w:val="-5"/>
          <w:sz w:val="31"/>
          <w:szCs w:val="31"/>
        </w:rPr>
        <w:t>Collectios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概述	</w:t>
      </w:r>
      <w:hyperlink r:id="rId1227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12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44" name="Freeform 124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45" name="Freeform 124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46" name="Freeform 124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47" name="Freeform 124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48" name="Freeform 124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49" name="Freeform 124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50" name="Freeform 125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51" name="Freeform 125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52" name="Freeform 125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53" name="Freeform 125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54" name="Freeform 125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55" name="Freeform 125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997242</wp:posOffset>
            </wp:positionH>
            <wp:positionV relativeFrom="paragraph">
              <wp:posOffset>-284749</wp:posOffset>
            </wp:positionV>
            <wp:extent cx="1934473" cy="1553296"/>
            <wp:effectExtent l="0" t="0" r="0" b="0"/>
            <wp:wrapNone/>
            <wp:docPr id="1256" name="Picture 125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>
                      <a:picLocks noChangeAspect="0" noChangeArrowheads="1"/>
                    </pic:cNvPicPr>
                  </pic:nvPicPr>
                  <pic:blipFill>
                    <a:blip r:embed="rId1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4473" cy="1553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6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990" w:right="0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-52"/>
          <w:sz w:val="19"/>
          <w:szCs w:val="19"/>
        </w:rPr>
        <w:t>[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990" w:right="967" w:firstLine="0"/>
        <w:jc w:val="both"/>
      </w:pPr>
      <w:r/>
      <w:r>
        <w:rPr lang="zh-CN" sz="19" baseline="0" dirty="0">
          <w:jc w:val="left"/>
          <w:rFonts w:ascii="宋体" w:hAnsi="宋体" w:cs="宋体"/>
          <w:color w:val="333333"/>
          <w:spacing w:val="-45"/>
          <w:sz w:val="19"/>
          <w:szCs w:val="19"/>
        </w:rPr>
        <w:t>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此类完全由在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上进行操作或返回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的静态方法组成。它包含在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上操作的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多态算法，即</w:t>
      </w:r>
      <w:r>
        <w:rPr lang="zh-CN" sz="19" baseline="0" dirty="0">
          <w:jc w:val="left"/>
          <w:rFonts w:ascii="宋体" w:hAnsi="宋体" w:cs="宋体"/>
          <w:color w:val="333333"/>
          <w:spacing w:val="-122"/>
          <w:sz w:val="19"/>
          <w:szCs w:val="19"/>
        </w:rPr>
        <w:t>“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包装器</w:t>
      </w:r>
      <w:r>
        <w:rPr lang="zh-CN" sz="19" baseline="0" dirty="0">
          <w:jc w:val="left"/>
          <w:rFonts w:ascii="宋体" w:hAnsi="宋体" w:cs="宋体"/>
          <w:color w:val="333333"/>
          <w:spacing w:val="-122"/>
          <w:sz w:val="19"/>
          <w:szCs w:val="19"/>
        </w:rPr>
        <w:t>”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，包装器返回由指定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支持的新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 collection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，以及少数其他内容。如果为</w:t>
      </w:r>
      <w:r>
        <w:rPr>
          <w:rFonts w:ascii="Times New Roman" w:hAnsi="Times New Roman" w:cs="Times New Roman"/>
          <w:sz w:val="19"/>
          <w:szCs w:val="19"/>
        </w:rPr>
        <w:t> </w:t>
      </w:r>
      <w:r>
        <w:drawing>
          <wp:anchor simplePos="0" relativeHeight="251658268" behindDoc="1" locked="0" layoutInCell="1" allowOverlap="1">
            <wp:simplePos x="0" y="0"/>
            <wp:positionH relativeFrom="page">
              <wp:posOffset>4832838</wp:posOffset>
            </wp:positionH>
            <wp:positionV relativeFrom="line">
              <wp:posOffset>92926</wp:posOffset>
            </wp:positionV>
            <wp:extent cx="1543769" cy="152470"/>
            <wp:effectExtent l="0" t="0" r="0" b="0"/>
            <wp:wrapNone/>
            <wp:docPr id="1257" name="Freeform 12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543769" cy="152470"/>
                    </a:xfrm>
                    <a:custGeom>
                      <a:rect l="l" t="t" r="r" b="b"/>
                      <a:pathLst>
                        <a:path w="2057402" h="203200">
                          <a:moveTo>
                            <a:pt x="2" y="31750"/>
                          </a:moveTo>
                          <a:lnTo>
                            <a:pt x="2" y="171450"/>
                          </a:lnTo>
                          <a:cubicBezTo>
                            <a:pt x="0" y="175717"/>
                            <a:pt x="806" y="179785"/>
                            <a:pt x="2417" y="183704"/>
                          </a:cubicBezTo>
                          <a:cubicBezTo>
                            <a:pt x="4029" y="187623"/>
                            <a:pt x="6322" y="191046"/>
                            <a:pt x="9301" y="193973"/>
                          </a:cubicBezTo>
                          <a:cubicBezTo>
                            <a:pt x="12277" y="196950"/>
                            <a:pt x="15710" y="199182"/>
                            <a:pt x="19600" y="200819"/>
                          </a:cubicBezTo>
                          <a:cubicBezTo>
                            <a:pt x="23490" y="202407"/>
                            <a:pt x="27541" y="203200"/>
                            <a:pt x="31752" y="203200"/>
                          </a:cubicBezTo>
                          <a:lnTo>
                            <a:pt x="2025652" y="203200"/>
                          </a:lnTo>
                          <a:cubicBezTo>
                            <a:pt x="2029861" y="203200"/>
                            <a:pt x="2033911" y="202407"/>
                            <a:pt x="2037800" y="200819"/>
                          </a:cubicBezTo>
                          <a:cubicBezTo>
                            <a:pt x="2041690" y="199182"/>
                            <a:pt x="2045125" y="196950"/>
                            <a:pt x="2048101" y="193973"/>
                          </a:cubicBezTo>
                          <a:cubicBezTo>
                            <a:pt x="2051078" y="191046"/>
                            <a:pt x="2053372" y="187623"/>
                            <a:pt x="2054983" y="183704"/>
                          </a:cubicBezTo>
                          <a:cubicBezTo>
                            <a:pt x="2056595" y="179785"/>
                            <a:pt x="2057402" y="175717"/>
                            <a:pt x="2057402" y="171450"/>
                          </a:cubicBezTo>
                          <a:lnTo>
                            <a:pt x="2057402" y="31750"/>
                          </a:lnTo>
                          <a:cubicBezTo>
                            <a:pt x="2057402" y="27583"/>
                            <a:pt x="2056595" y="23565"/>
                            <a:pt x="2054983" y="19646"/>
                          </a:cubicBezTo>
                          <a:cubicBezTo>
                            <a:pt x="2053372" y="15826"/>
                            <a:pt x="2051078" y="12403"/>
                            <a:pt x="2048101" y="9377"/>
                          </a:cubicBezTo>
                          <a:cubicBezTo>
                            <a:pt x="2045125" y="6450"/>
                            <a:pt x="2041690" y="4118"/>
                            <a:pt x="2037800" y="2531"/>
                          </a:cubicBezTo>
                          <a:cubicBezTo>
                            <a:pt x="2033911" y="893"/>
                            <a:pt x="2029861" y="50"/>
                            <a:pt x="2025652" y="0"/>
                          </a:cubicBezTo>
                          <a:lnTo>
                            <a:pt x="31752" y="0"/>
                          </a:lnTo>
                          <a:cubicBezTo>
                            <a:pt x="27541" y="50"/>
                            <a:pt x="23490" y="893"/>
                            <a:pt x="19600" y="2531"/>
                          </a:cubicBezTo>
                          <a:cubicBezTo>
                            <a:pt x="15710" y="4118"/>
                            <a:pt x="12277" y="6450"/>
                            <a:pt x="9301" y="9377"/>
                          </a:cubicBezTo>
                          <a:cubicBezTo>
                            <a:pt x="6322" y="12403"/>
                            <a:pt x="4029" y="15826"/>
                            <a:pt x="2418" y="19745"/>
                          </a:cubicBezTo>
                          <a:cubicBezTo>
                            <a:pt x="806" y="23565"/>
                            <a:pt x="0" y="27583"/>
                            <a:pt x="2" y="31750"/>
                          </a:cubicBezTo>
                          <a:close/>
                          <a:moveTo>
                            <a:pt x="2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7" behindDoc="1" locked="0" layoutInCell="1" allowOverlap="1">
            <wp:simplePos x="0" y="0"/>
            <wp:positionH relativeFrom="page">
              <wp:posOffset>4828073</wp:posOffset>
            </wp:positionH>
            <wp:positionV relativeFrom="line">
              <wp:posOffset>88161</wp:posOffset>
            </wp:positionV>
            <wp:extent cx="1553298" cy="162000"/>
            <wp:effectExtent l="0" t="0" r="0" b="0"/>
            <wp:wrapNone/>
            <wp:docPr id="1258" name="Freeform 12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553298" cy="162000"/>
                    </a:xfrm>
                    <a:custGeom>
                      <a:rect l="l" t="t" r="r" b="b"/>
                      <a:pathLst>
                        <a:path w="2070102" h="215900">
                          <a:moveTo>
                            <a:pt x="2" y="38100"/>
                          </a:moveTo>
                          <a:lnTo>
                            <a:pt x="2" y="177800"/>
                          </a:lnTo>
                          <a:cubicBezTo>
                            <a:pt x="0" y="182910"/>
                            <a:pt x="968" y="187772"/>
                            <a:pt x="2901" y="192435"/>
                          </a:cubicBezTo>
                          <a:cubicBezTo>
                            <a:pt x="4834" y="197148"/>
                            <a:pt x="7587" y="201167"/>
                            <a:pt x="11160" y="204788"/>
                          </a:cubicBezTo>
                          <a:cubicBezTo>
                            <a:pt x="14732" y="208409"/>
                            <a:pt x="18852" y="211138"/>
                            <a:pt x="23521" y="213073"/>
                          </a:cubicBezTo>
                          <a:cubicBezTo>
                            <a:pt x="28189" y="214958"/>
                            <a:pt x="33048" y="215900"/>
                            <a:pt x="38102" y="215900"/>
                          </a:cubicBezTo>
                          <a:lnTo>
                            <a:pt x="2032002" y="215900"/>
                          </a:lnTo>
                          <a:cubicBezTo>
                            <a:pt x="2037054" y="215900"/>
                            <a:pt x="2041914" y="214958"/>
                            <a:pt x="2046580" y="213073"/>
                          </a:cubicBezTo>
                          <a:cubicBezTo>
                            <a:pt x="2051248" y="211138"/>
                            <a:pt x="2055368" y="208409"/>
                            <a:pt x="2058941" y="204788"/>
                          </a:cubicBezTo>
                          <a:cubicBezTo>
                            <a:pt x="2062514" y="201167"/>
                            <a:pt x="2065267" y="197148"/>
                            <a:pt x="2067199" y="192435"/>
                          </a:cubicBezTo>
                          <a:cubicBezTo>
                            <a:pt x="2069134" y="187772"/>
                            <a:pt x="2070102" y="182910"/>
                            <a:pt x="2070102" y="177800"/>
                          </a:cubicBezTo>
                          <a:lnTo>
                            <a:pt x="2070102" y="38100"/>
                          </a:lnTo>
                          <a:cubicBezTo>
                            <a:pt x="2070102" y="33090"/>
                            <a:pt x="2069134" y="28278"/>
                            <a:pt x="2067199" y="23565"/>
                          </a:cubicBezTo>
                          <a:cubicBezTo>
                            <a:pt x="2065267" y="18852"/>
                            <a:pt x="2062514" y="14734"/>
                            <a:pt x="2058941" y="11163"/>
                          </a:cubicBezTo>
                          <a:cubicBezTo>
                            <a:pt x="2055368" y="7640"/>
                            <a:pt x="2051248" y="4862"/>
                            <a:pt x="2046580" y="2977"/>
                          </a:cubicBezTo>
                          <a:cubicBezTo>
                            <a:pt x="2041914" y="1042"/>
                            <a:pt x="2037054" y="50"/>
                            <a:pt x="2032002" y="0"/>
                          </a:cubicBezTo>
                          <a:lnTo>
                            <a:pt x="38102" y="0"/>
                          </a:lnTo>
                          <a:cubicBezTo>
                            <a:pt x="33048" y="50"/>
                            <a:pt x="28189" y="1042"/>
                            <a:pt x="23521" y="2977"/>
                          </a:cubicBezTo>
                          <a:cubicBezTo>
                            <a:pt x="18852" y="4862"/>
                            <a:pt x="14732" y="7640"/>
                            <a:pt x="11160" y="11163"/>
                          </a:cubicBezTo>
                          <a:cubicBezTo>
                            <a:pt x="7587" y="14734"/>
                            <a:pt x="4834" y="18852"/>
                            <a:pt x="2901" y="23565"/>
                          </a:cubicBezTo>
                          <a:cubicBezTo>
                            <a:pt x="968" y="28278"/>
                            <a:pt x="0" y="33090"/>
                            <a:pt x="2" y="38100"/>
                          </a:cubicBezTo>
                          <a:close/>
                          <a:moveTo>
                            <a:pt x="2" y="38100"/>
                          </a:moveTo>
                        </a:path>
                      </a:pathLst>
                    </a:custGeom>
                    <a:solidFill>
                      <a:srgbClr val="0EA014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此类的方法所提供的</w:t>
      </w:r>
      <w:r>
        <w:rPr lang="zh-CN" sz="19" baseline="0" dirty="0">
          <w:jc w:val="left"/>
          <w:rFonts w:ascii="宋体" w:hAnsi="宋体" w:cs="宋体"/>
          <w:color w:val="333333"/>
          <w:spacing w:val="-15"/>
          <w:sz w:val="19"/>
          <w:szCs w:val="19"/>
        </w:rPr>
        <w:t> collection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或类对象为</w:t>
      </w:r>
      <w:r>
        <w:rPr lang="zh-CN" sz="19" baseline="0" dirty="0">
          <w:jc w:val="left"/>
          <w:rFonts w:ascii="宋体" w:hAnsi="宋体" w:cs="宋体"/>
          <w:color w:val="333333"/>
          <w:spacing w:val="-18"/>
          <w:sz w:val="19"/>
          <w:szCs w:val="19"/>
        </w:rPr>
        <w:t> null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，则这些方法都将抛出</w:t>
      </w:r>
      <w:r>
        <w:rPr lang="zh-CN" sz="19" baseline="0" dirty="0">
          <w:jc w:val="left"/>
          <w:rFonts w:ascii="宋体" w:hAnsi="宋体" w:cs="宋体"/>
          <w:color w:val="333333"/>
          <w:spacing w:val="12"/>
          <w:sz w:val="19"/>
          <w:szCs w:val="19"/>
        </w:rPr>
        <w:t>  </w:t>
      </w:r>
      <w:r>
        <w:rPr lang="zh-CN" sz="17" baseline="0" dirty="0">
          <w:jc w:val="left"/>
          <w:rFonts w:ascii="Lucida Console" w:hAnsi="Lucida Console" w:cs="Lucida Console"/>
          <w:color w:val="FFFFFF"/>
          <w:sz w:val="17"/>
          <w:szCs w:val="17"/>
        </w:rPr>
        <w:t>NullPointerExceptio</w:t>
      </w:r>
      <w:r>
        <w:rPr lang="zh-CN" sz="17" baseline="0" dirty="0">
          <w:jc w:val="left"/>
          <w:rFonts w:ascii="Lucida Console" w:hAnsi="Lucida Console" w:cs="Lucida Console"/>
          <w:color w:val="FFFFFF"/>
          <w:spacing w:val="31"/>
          <w:sz w:val="17"/>
          <w:szCs w:val="17"/>
        </w:rPr>
        <w:t>n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3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2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、排序操作	</w:t>
      </w:r>
      <w:hyperlink r:id="rId1243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2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300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-682091</wp:posOffset>
            </wp:positionV>
            <wp:extent cx="5641423" cy="3802243"/>
            <wp:effectExtent l="0" t="0" r="0" b="0"/>
            <wp:wrapNone/>
            <wp:docPr id="1259" name="Freeform 12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802243"/>
                    </a:xfrm>
                    <a:custGeom>
                      <a:rect l="l" t="t" r="r" b="b"/>
                      <a:pathLst>
                        <a:path w="7518400" h="5067300">
                          <a:moveTo>
                            <a:pt x="0" y="31750"/>
                          </a:moveTo>
                          <a:lnTo>
                            <a:pt x="0" y="5035550"/>
                          </a:lnTo>
                          <a:cubicBezTo>
                            <a:pt x="0" y="5039767"/>
                            <a:pt x="805" y="5043885"/>
                            <a:pt x="2416" y="5047804"/>
                          </a:cubicBezTo>
                          <a:cubicBezTo>
                            <a:pt x="4028" y="5051723"/>
                            <a:pt x="6322" y="5055146"/>
                            <a:pt x="9298" y="5058073"/>
                          </a:cubicBezTo>
                          <a:cubicBezTo>
                            <a:pt x="12275" y="5061050"/>
                            <a:pt x="15709" y="5063282"/>
                            <a:pt x="19599" y="5064969"/>
                          </a:cubicBezTo>
                          <a:cubicBezTo>
                            <a:pt x="23489" y="5066507"/>
                            <a:pt x="27539" y="5067300"/>
                            <a:pt x="31750" y="5067300"/>
                          </a:cubicBezTo>
                          <a:lnTo>
                            <a:pt x="7486650" y="5067300"/>
                          </a:lnTo>
                          <a:cubicBezTo>
                            <a:pt x="7490859" y="5067300"/>
                            <a:pt x="7494909" y="5066556"/>
                            <a:pt x="7498798" y="5065018"/>
                          </a:cubicBezTo>
                          <a:cubicBezTo>
                            <a:pt x="7502690" y="5063381"/>
                            <a:pt x="7506123" y="5061050"/>
                            <a:pt x="7509099" y="5058073"/>
                          </a:cubicBezTo>
                          <a:cubicBezTo>
                            <a:pt x="7512076" y="5055146"/>
                            <a:pt x="7514370" y="5051723"/>
                            <a:pt x="7515981" y="5047804"/>
                          </a:cubicBezTo>
                          <a:cubicBezTo>
                            <a:pt x="7517593" y="5043885"/>
                            <a:pt x="7518400" y="5039767"/>
                            <a:pt x="7518400" y="5035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9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-682091</wp:posOffset>
            </wp:positionV>
            <wp:extent cx="5641423" cy="3802243"/>
            <wp:effectExtent l="0" t="0" r="0" b="0"/>
            <wp:wrapNone/>
            <wp:docPr id="1260" name="Freeform 12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3802243"/>
                    </a:xfrm>
                    <a:custGeom>
                      <a:rect l="l" t="t" r="r" b="b"/>
                      <a:pathLst>
                        <a:path w="7518400" h="5067300">
                          <a:moveTo>
                            <a:pt x="0" y="31750"/>
                          </a:moveTo>
                          <a:lnTo>
                            <a:pt x="0" y="5035550"/>
                          </a:lnTo>
                          <a:cubicBezTo>
                            <a:pt x="0" y="5039767"/>
                            <a:pt x="805" y="5043885"/>
                            <a:pt x="2416" y="5047804"/>
                          </a:cubicBezTo>
                          <a:cubicBezTo>
                            <a:pt x="4028" y="5051723"/>
                            <a:pt x="6322" y="5055146"/>
                            <a:pt x="9298" y="5058073"/>
                          </a:cubicBezTo>
                          <a:cubicBezTo>
                            <a:pt x="12275" y="5061050"/>
                            <a:pt x="15709" y="5063282"/>
                            <a:pt x="19599" y="5064969"/>
                          </a:cubicBezTo>
                          <a:cubicBezTo>
                            <a:pt x="23489" y="5066507"/>
                            <a:pt x="27539" y="5067300"/>
                            <a:pt x="31750" y="5067300"/>
                          </a:cubicBezTo>
                          <a:lnTo>
                            <a:pt x="7486650" y="5067300"/>
                          </a:lnTo>
                          <a:cubicBezTo>
                            <a:pt x="7490859" y="5067300"/>
                            <a:pt x="7494909" y="5066556"/>
                            <a:pt x="7498798" y="5065018"/>
                          </a:cubicBezTo>
                          <a:cubicBezTo>
                            <a:pt x="7502690" y="5063381"/>
                            <a:pt x="7506123" y="5061050"/>
                            <a:pt x="7509099" y="5058073"/>
                          </a:cubicBezTo>
                          <a:cubicBezTo>
                            <a:pt x="7512076" y="5055146"/>
                            <a:pt x="7514370" y="5051723"/>
                            <a:pt x="7515981" y="5047804"/>
                          </a:cubicBezTo>
                          <a:cubicBezTo>
                            <a:pt x="7517593" y="5043885"/>
                            <a:pt x="7518400" y="5039767"/>
                            <a:pt x="7518400" y="5035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6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-658268</wp:posOffset>
            </wp:positionV>
            <wp:extent cx="5593776" cy="3773655"/>
            <wp:effectExtent l="0" t="0" r="0" b="0"/>
            <wp:wrapNone/>
            <wp:docPr id="1261" name="Freeform 12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773655"/>
                    </a:xfrm>
                    <a:custGeom>
                      <a:rect l="l" t="t" r="r" b="b"/>
                      <a:pathLst>
                        <a:path w="7454900" h="5029200">
                          <a:moveTo>
                            <a:pt x="0" y="5029200"/>
                          </a:moveTo>
                          <a:lnTo>
                            <a:pt x="7454900" y="5029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029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-670959</wp:posOffset>
            </wp:positionV>
            <wp:extent cx="368459" cy="3800772"/>
            <wp:effectExtent l="0" t="0" r="0" b="0"/>
            <wp:wrapNone/>
            <wp:docPr id="1262" name="Picture 12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>
                      <a:picLocks noChangeAspect="0" noChangeArrowheads="1"/>
                    </pic:cNvPicPr>
                  </pic:nvPicPr>
                  <pic:blipFill>
                    <a:blip r:embed="rId1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800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-658268</wp:posOffset>
            </wp:positionV>
            <wp:extent cx="5593776" cy="3773655"/>
            <wp:effectExtent l="0" t="0" r="0" b="0"/>
            <wp:wrapNone/>
            <wp:docPr id="1263" name="Freeform 12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3773655"/>
                    </a:xfrm>
                    <a:custGeom>
                      <a:rect l="l" t="t" r="r" b="b"/>
                      <a:pathLst>
                        <a:path w="7454900" h="5029200">
                          <a:moveTo>
                            <a:pt x="0" y="5029200"/>
                          </a:moveTo>
                          <a:lnTo>
                            <a:pt x="7454900" y="5029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5029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reverse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反转列表中元素的顺序。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shuffle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对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集合元素进行随机排序。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根据元素的自然顺序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对指定列表按升序进行排序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Comparator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super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589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根据指定比较器产生的顺序对指定列表进行排序。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swap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在指定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的指定位置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处交换元素。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rotate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distance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54" w:space="0"/>
          </w:cols>
          <w:docGrid w:linePitch="360"/>
        </w:sect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当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distance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为正数时，将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集合的后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distance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个元素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“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整体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”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移到前面；当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distance</w:t>
      </w:r>
      <w:r>
        <w:rPr lang="zh-CN" sz="17" baseline="0" dirty="0">
          <w:jc w:val="left"/>
          <w:rFonts w:ascii="新宋体" w:hAnsi="新宋体" w:cs="新宋体"/>
          <w:color w:val="000000"/>
          <w:spacing w:val="-15"/>
          <w:sz w:val="17"/>
          <w:szCs w:val="17"/>
        </w:rPr>
        <w:t>为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负数时，将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集合的前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distance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个元素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“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整体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”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移到后边。该方法不会改变集合的长度。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【演示】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305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-351720</wp:posOffset>
            </wp:positionV>
            <wp:extent cx="5678213" cy="2317650"/>
            <wp:effectExtent l="0" t="0" r="0" b="0"/>
            <wp:wrapNone/>
            <wp:docPr id="1264" name="Picture 126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>
                      <a:picLocks noChangeAspect="0" noChangeArrowheads="1"/>
                    </pic:cNvPicPr>
                  </pic:nvPicPr>
                  <pic:blipFill>
                    <a:blip r:embed="rId1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31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12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-327908</wp:posOffset>
            </wp:positionV>
            <wp:extent cx="368459" cy="2293838"/>
            <wp:effectExtent l="0" t="0" r="0" b="0"/>
            <wp:wrapNone/>
            <wp:docPr id="1265" name="Picture 126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>
                      <a:picLocks noChangeAspect="0" noChangeArrowheads="1"/>
                    </pic:cNvPicPr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293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832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-327908</wp:posOffset>
            </wp:positionV>
            <wp:extent cx="5619174" cy="2293108"/>
            <wp:effectExtent l="0" t="0" r="0" b="0"/>
            <wp:wrapNone/>
            <wp:docPr id="1266" name="Picture 126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>
                      <a:picLocks noChangeAspect="0" noChangeArrowheads="1"/>
                    </pic:cNvPicPr>
                  </pic:nvPicPr>
                  <pic:blipFill>
                    <a:blip r:embed="rId1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2293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6" w:after="0" w:line="270" w:lineRule="exact"/>
        <w:ind w:left="0" w:right="1546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CollectionsTest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args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9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469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3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68" name="Freeform 126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69" name="Freeform 126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70" name="Freeform 12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71" name="Freeform 12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72" name="Freeform 12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73" name="Freeform 12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74" name="Freeform 12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75" name="Freeform 12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76" name="Freeform 12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77" name="Freeform 12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78" name="Freeform 12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79" name="Freeform 12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94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-833207</wp:posOffset>
            </wp:positionV>
            <wp:extent cx="368459" cy="5002783"/>
            <wp:effectExtent l="0" t="0" r="0" b="0"/>
            <wp:wrapNone/>
            <wp:docPr id="1280" name="Picture 128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>
                      <a:picLocks noChangeAspect="0" noChangeArrowheads="1"/>
                    </pic:cNvPicPr>
                  </pic:nvPicPr>
                  <pic:blipFill>
                    <a:blip r:embed="rId1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5002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-1004737</wp:posOffset>
            </wp:positionV>
            <wp:extent cx="5678213" cy="5015483"/>
            <wp:effectExtent l="0" t="0" r="0" b="0"/>
            <wp:wrapNone/>
            <wp:docPr id="1281" name="Picture 128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>
                      <a:picLocks noChangeAspect="0" noChangeArrowheads="1"/>
                    </pic:cNvPicPr>
                  </pic:nvPicPr>
                  <pic:blipFill>
                    <a:blip r:embed="rId1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5015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60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-1850702</wp:posOffset>
            </wp:positionV>
            <wp:extent cx="5678213" cy="9982200"/>
            <wp:effectExtent l="0" t="0" r="0" b="0"/>
            <wp:wrapNone/>
            <wp:docPr id="1282" name="Picture 1282">
              <a:hlinkClick r:id="rId1267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>
                      <a:picLocks noChangeAspect="0" noChangeArrowheads="1"/>
                    </pic:cNvPicPr>
                  </pic:nvPicPr>
                  <pic:blipFill>
                    <a:blip r:embed="rId1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8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6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输出：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[3, -2, 9, 5, -1, 6]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集合元素的次序反转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reverse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输出：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[6, -1, 5, 9, -2, 3]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排序：按照升序排序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//[-2, -1, 3, 5, 6, 9]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根据下标进行交换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swap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输出：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[-2, -1, 9, 5, 6, 3]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/*//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随机排序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Collections.shuffle(list);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每次输出的次序不固定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System.out.println(list);*/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后两个整体移动到前边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rotate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输出：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[6, 9, -2, -1, 3, 5]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3953" w:space="0"/>
          </w:cols>
          <w:docGrid w:linePitch="360"/>
        </w:sect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3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、查找、替换操作	</w:t>
      </w:r>
      <w:hyperlink r:id="rId1267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2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945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-670984</wp:posOffset>
            </wp:positionV>
            <wp:extent cx="368459" cy="3790007"/>
            <wp:effectExtent l="0" t="0" r="0" b="0"/>
            <wp:wrapNone/>
            <wp:docPr id="1283" name="Picture 128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>
                      <a:picLocks noChangeAspect="0" noChangeArrowheads="1"/>
                    </pic:cNvPicPr>
                  </pic:nvPicPr>
                  <pic:blipFill>
                    <a:blip r:embed="rId1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79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005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-670984</wp:posOffset>
            </wp:positionV>
            <wp:extent cx="5619174" cy="3789326"/>
            <wp:effectExtent l="0" t="0" r="0" b="0"/>
            <wp:wrapNone/>
            <wp:docPr id="1284" name="Picture 12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84" name="Picture 1284"/>
                    <pic:cNvPicPr>
                      <a:picLocks noChangeAspect="0" noChangeArrowheads="1"/>
                    </pic:cNvPicPr>
                  </pic:nvPicPr>
                  <pic:blipFill>
                    <a:blip r:embed="rId1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378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2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binarySearch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extends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Comparable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super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key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使用二分搜索法搜索指定列表，以获得指定对象在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集合中的索引。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注意：此前必须保证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集合中的元素已经处于有序状态。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max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根据元素的自然顺序，返回给定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的最大元素。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max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Comparator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根据指定比较器产生的顺序，返回给定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的最大元素。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根据元素的自然顺序，返回给定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的最小元素。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758" w:space="0"/>
          </w:cols>
          <w:docGrid w:linePitch="360"/>
        </w:sect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min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Comparator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comp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2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85" name="Freeform 128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86" name="Freeform 128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87" name="Freeform 128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88" name="Freeform 128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89" name="Freeform 128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90" name="Freeform 129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91" name="Freeform 129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92" name="Freeform 129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293" name="Freeform 129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294" name="Freeform 129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295" name="Freeform 129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296" name="Freeform 129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77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-490116</wp:posOffset>
            </wp:positionV>
            <wp:extent cx="368459" cy="3288283"/>
            <wp:effectExtent l="0" t="0" r="0" b="0"/>
            <wp:wrapNone/>
            <wp:docPr id="1297" name="Picture 129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97" name="Picture 1297"/>
                    <pic:cNvPicPr>
                      <a:picLocks noChangeAspect="0" noChangeArrowheads="1"/>
                    </pic:cNvPicPr>
                  </pic:nvPicPr>
                  <pic:blipFill>
                    <a:blip r:embed="rId1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288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-661645</wp:posOffset>
            </wp:positionV>
            <wp:extent cx="5678213" cy="3300983"/>
            <wp:effectExtent l="0" t="0" r="0" b="0"/>
            <wp:wrapNone/>
            <wp:docPr id="1298" name="Picture 129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>
                      <a:picLocks noChangeAspect="0" noChangeArrowheads="1"/>
                    </pic:cNvPicPr>
                  </pic:nvPicPr>
                  <pic:blipFill>
                    <a:blip r:embed="rId1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300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drawing>
          <wp:anchor simplePos="0" relativeHeight="251658249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-1854200</wp:posOffset>
            </wp:positionV>
            <wp:extent cx="5678213" cy="9982200"/>
            <wp:effectExtent l="0" t="0" r="0" b="0"/>
            <wp:wrapNone/>
            <wp:docPr id="1299" name="Picture 129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>
                      <a:picLocks noChangeAspect="0" noChangeArrowheads="1"/>
                    </pic:cNvPicPr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8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32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根据指定比较器产生的顺序，返回给定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的最小元素。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fill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super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obj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使用指定元素替换指定列表中的所有元素。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7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frequency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Object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中等于指定对象的出现次数。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indexOfSubList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target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35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返回指定源列表中第一次出现指定目标列表的起始位置；如果没有出现这样的列表，则返回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。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9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lastIndexOfSubList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source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&lt;?&gt;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target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返回指定源列表中最后一次出现指定目标列表的起始位置；如果没有出现这样的列表，则返回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10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boolean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replaceAll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newVal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8046" w:space="0"/>
          </w:cols>
          <w:docGrid w:linePitch="360"/>
        </w:sect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使用一个新值替换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对象的所有旧值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oldVal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【演示：实例使用查找、替换操作】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981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-1185553</wp:posOffset>
            </wp:positionV>
            <wp:extent cx="368459" cy="6220023"/>
            <wp:effectExtent l="0" t="0" r="0" b="0"/>
            <wp:wrapNone/>
            <wp:docPr id="1300" name="Picture 130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00" name="Picture 1300"/>
                    <pic:cNvPicPr>
                      <a:picLocks noChangeAspect="0" noChangeArrowheads="1"/>
                    </pic:cNvPicPr>
                  </pic:nvPicPr>
                  <pic:blipFill>
                    <a:blip r:embed="rId1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6220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81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-1185553</wp:posOffset>
            </wp:positionV>
            <wp:extent cx="5619174" cy="6219292"/>
            <wp:effectExtent l="0" t="0" r="0" b="0"/>
            <wp:wrapNone/>
            <wp:docPr id="1301" name="Picture 13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01" name="Picture 1301"/>
                    <pic:cNvPicPr>
                      <a:picLocks noChangeAspect="0" noChangeArrowheads="1"/>
                    </pic:cNvPicPr>
                  </pic:nvPicPr>
                  <pic:blipFill>
                    <a:blip r:embed="rId1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6219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6" w:after="0" w:line="270" w:lineRule="exact"/>
        <w:ind w:left="0" w:right="3662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CollectionsTest1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9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5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6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//[3, -2, 9, 5, -1, 6]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输出最大元素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max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输出最小元素：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-2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将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中的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-2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用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来代替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replaceAll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-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//[3, 1, 9, 5, -1, 6]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9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判断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9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在集合中出现的次数，返回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frequency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9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对集合进行排序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6809" w:space="0"/>
          </w:cols>
          <w:docGrid w:linePitch="360"/>
        </w:sect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//[-1, 1, 3, 5, 6, 9, 9]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只有排序后的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集合才可用二分法查询，输出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binarySearch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04" name="Freeform 13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05" name="Freeform 130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06" name="Freeform 130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07" name="Freeform 130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08" name="Freeform 130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09" name="Freeform 130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10" name="Freeform 131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11" name="Freeform 131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12" name="Freeform 131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13" name="Freeform 131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14" name="Freeform 131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15" name="Freeform 131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66" w:after="0" w:line="270" w:lineRule="exact"/>
        <w:ind w:left="1214" w:right="-40" w:firstLine="0"/>
        <w:jc w:val="both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66365</wp:posOffset>
            </wp:positionV>
            <wp:extent cx="5678213" cy="379983"/>
            <wp:effectExtent l="0" t="0" r="0" b="0"/>
            <wp:wrapNone/>
            <wp:docPr id="1316" name="Picture 131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>
                      <a:picLocks noChangeAspect="0" noChangeArrowheads="1"/>
                    </pic:cNvPicPr>
                  </pic:nvPicPr>
                  <pic:blipFill>
                    <a:blip r:embed="rId1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379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1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66365</wp:posOffset>
            </wp:positionV>
            <wp:extent cx="368459" cy="379983"/>
            <wp:effectExtent l="0" t="0" r="0" b="0"/>
            <wp:wrapNone/>
            <wp:docPr id="1317" name="Picture 131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>
                      <a:picLocks noChangeAspect="0" noChangeArrowheads="1"/>
                    </pic:cNvPicPr>
                  </pic:nvPicPr>
                  <pic:blipFill>
                    <a:blip r:embed="rId1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379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66365</wp:posOffset>
            </wp:positionV>
            <wp:extent cx="5619174" cy="368427"/>
            <wp:effectExtent l="0" t="0" r="0" b="0"/>
            <wp:wrapNone/>
            <wp:docPr id="1318" name="Picture 13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>
                      <a:picLocks noChangeAspect="0" noChangeArrowheads="1"/>
                    </pic:cNvPicPr>
                  </pic:nvPicPr>
                  <pic:blipFill>
                    <a:blip r:embed="rId1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36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-1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568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4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、同步控制	</w:t>
      </w:r>
      <w:hyperlink r:id="rId1302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92" w:after="0" w:line="300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Collectons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提供了多个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synch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"/>
          <w:sz w:val="19"/>
          <w:szCs w:val="19"/>
        </w:rPr>
        <w:t>onizedXxx()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方法</w:t>
      </w:r>
      <w:r>
        <w:rPr lang="zh-CN" sz="19" baseline="0" dirty="0">
          <w:jc w:val="left"/>
          <w:rFonts w:ascii="宋体" w:hAnsi="宋体" w:cs="宋体"/>
          <w:color w:val="333333"/>
          <w:spacing w:val="-139"/>
          <w:sz w:val="19"/>
          <w:szCs w:val="19"/>
        </w:rPr>
        <w:t>·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，该方法可以将指定集合包装成线程同步的集合，从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而解决多线程并发访问集合时的线程安全问题。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2" w:after="0" w:line="300" w:lineRule="exact"/>
        <w:ind w:left="990" w:right="854" w:firstLine="0"/>
      </w:pPr>
      <w:r/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宋体" w:hAnsi="宋体" w:cs="宋体"/>
          <w:color w:val="333333"/>
          <w:spacing w:val="2"/>
          <w:sz w:val="19"/>
          <w:szCs w:val="19"/>
        </w:rPr>
        <w:t>  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正如前面介绍的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HashSet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eeSet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，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ar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pacing w:val="-12"/>
          <w:sz w:val="19"/>
          <w:szCs w:val="19"/>
        </w:rPr>
        <w:t>ayList,Lin</w:t>
      </w:r>
      <w:r>
        <w:rPr lang="zh-CN" sz="19" baseline="0" dirty="0">
          <w:jc w:val="left"/>
          <w:rFonts w:ascii="宋体" w:hAnsi="宋体" w:cs="宋体"/>
          <w:color w:val="333333"/>
          <w:spacing w:val="-4"/>
          <w:sz w:val="19"/>
          <w:szCs w:val="19"/>
        </w:rPr>
        <w:t>k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edList,HashMap</w:t>
      </w:r>
      <w:r>
        <w:rPr lang="zh-CN" sz="19" baseline="0" dirty="0">
          <w:jc w:val="left"/>
          <w:rFonts w:ascii="宋体" w:hAnsi="宋体" w:cs="宋体"/>
          <w:color w:val="333333"/>
          <w:spacing w:val="-61"/>
          <w:sz w:val="19"/>
          <w:szCs w:val="19"/>
        </w:rPr>
        <w:t>,</w:t>
      </w:r>
      <w:r>
        <w:rPr lang="zh-CN" sz="19" baseline="0" dirty="0">
          <w:jc w:val="left"/>
          <w:rFonts w:ascii="宋体" w:hAnsi="宋体" w:cs="宋体"/>
          <w:color w:val="333333"/>
          <w:spacing w:val="-10"/>
          <w:sz w:val="19"/>
          <w:szCs w:val="19"/>
        </w:rPr>
        <w:t>T</w:t>
      </w:r>
      <w:r>
        <w:rPr lang="zh-CN" sz="19" baseline="0" dirty="0">
          <w:jc w:val="left"/>
          <w:rFonts w:ascii="宋体" w:hAnsi="宋体" w:cs="宋体"/>
          <w:color w:val="333333"/>
          <w:spacing w:val="-20"/>
          <w:sz w:val="19"/>
          <w:szCs w:val="19"/>
        </w:rPr>
        <w:t>r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eeMap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都是线程不安全的。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宋体" w:hAnsi="宋体" w:cs="宋体"/>
          <w:color w:val="333333"/>
          <w:spacing w:val="-5"/>
          <w:sz w:val="19"/>
          <w:szCs w:val="19"/>
        </w:rPr>
        <w:t>Collections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提供了多个静态方法可以把他们包装成线程同步的集合。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20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8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-339018</wp:posOffset>
            </wp:positionV>
            <wp:extent cx="5641423" cy="2086945"/>
            <wp:effectExtent l="0" t="0" r="0" b="0"/>
            <wp:wrapNone/>
            <wp:docPr id="1319" name="Freeform 13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86945"/>
                    </a:xfrm>
                    <a:custGeom>
                      <a:rect l="l" t="t" r="r" b="b"/>
                      <a:pathLst>
                        <a:path w="7518400" h="2781300">
                          <a:moveTo>
                            <a:pt x="0" y="31750"/>
                          </a:moveTo>
                          <a:lnTo>
                            <a:pt x="0" y="2749550"/>
                          </a:lnTo>
                          <a:cubicBezTo>
                            <a:pt x="0" y="2753817"/>
                            <a:pt x="805" y="2757885"/>
                            <a:pt x="2416" y="2761754"/>
                          </a:cubicBezTo>
                          <a:cubicBezTo>
                            <a:pt x="4028" y="2765674"/>
                            <a:pt x="6322" y="2769146"/>
                            <a:pt x="9298" y="2772024"/>
                          </a:cubicBezTo>
                          <a:cubicBezTo>
                            <a:pt x="12275" y="2775050"/>
                            <a:pt x="15709" y="2777282"/>
                            <a:pt x="19599" y="2778919"/>
                          </a:cubicBezTo>
                          <a:cubicBezTo>
                            <a:pt x="23489" y="2780507"/>
                            <a:pt x="27539" y="2781300"/>
                            <a:pt x="31750" y="2781300"/>
                          </a:cubicBezTo>
                          <a:lnTo>
                            <a:pt x="7486650" y="2781300"/>
                          </a:lnTo>
                          <a:cubicBezTo>
                            <a:pt x="7490859" y="2781300"/>
                            <a:pt x="7494909" y="2780507"/>
                            <a:pt x="7498798" y="2778919"/>
                          </a:cubicBezTo>
                          <a:cubicBezTo>
                            <a:pt x="7502690" y="2777282"/>
                            <a:pt x="7506123" y="2775050"/>
                            <a:pt x="7509099" y="2772024"/>
                          </a:cubicBezTo>
                          <a:cubicBezTo>
                            <a:pt x="7512076" y="2769146"/>
                            <a:pt x="7514370" y="2765674"/>
                            <a:pt x="7515981" y="2761754"/>
                          </a:cubicBezTo>
                          <a:cubicBezTo>
                            <a:pt x="7517593" y="2757885"/>
                            <a:pt x="7518400" y="2753817"/>
                            <a:pt x="7518400" y="2749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-339018</wp:posOffset>
            </wp:positionV>
            <wp:extent cx="5641423" cy="2086945"/>
            <wp:effectExtent l="0" t="0" r="0" b="0"/>
            <wp:wrapNone/>
            <wp:docPr id="1320" name="Freeform 13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086945"/>
                    </a:xfrm>
                    <a:custGeom>
                      <a:rect l="l" t="t" r="r" b="b"/>
                      <a:pathLst>
                        <a:path w="7518400" h="2781300">
                          <a:moveTo>
                            <a:pt x="0" y="31750"/>
                          </a:moveTo>
                          <a:lnTo>
                            <a:pt x="0" y="2749550"/>
                          </a:lnTo>
                          <a:cubicBezTo>
                            <a:pt x="0" y="2753817"/>
                            <a:pt x="805" y="2757885"/>
                            <a:pt x="2416" y="2761754"/>
                          </a:cubicBezTo>
                          <a:cubicBezTo>
                            <a:pt x="4028" y="2765674"/>
                            <a:pt x="6322" y="2769146"/>
                            <a:pt x="9298" y="2772024"/>
                          </a:cubicBezTo>
                          <a:cubicBezTo>
                            <a:pt x="12275" y="2775050"/>
                            <a:pt x="15709" y="2777282"/>
                            <a:pt x="19599" y="2778919"/>
                          </a:cubicBezTo>
                          <a:cubicBezTo>
                            <a:pt x="23489" y="2780507"/>
                            <a:pt x="27539" y="2781300"/>
                            <a:pt x="31750" y="2781300"/>
                          </a:cubicBezTo>
                          <a:lnTo>
                            <a:pt x="7486650" y="2781300"/>
                          </a:lnTo>
                          <a:cubicBezTo>
                            <a:pt x="7490859" y="2781300"/>
                            <a:pt x="7494909" y="2780507"/>
                            <a:pt x="7498798" y="2778919"/>
                          </a:cubicBezTo>
                          <a:cubicBezTo>
                            <a:pt x="7502690" y="2777282"/>
                            <a:pt x="7506123" y="2775050"/>
                            <a:pt x="7509099" y="2772024"/>
                          </a:cubicBezTo>
                          <a:cubicBezTo>
                            <a:pt x="7512076" y="2769146"/>
                            <a:pt x="7514370" y="2765674"/>
                            <a:pt x="7515981" y="2761754"/>
                          </a:cubicBezTo>
                          <a:cubicBezTo>
                            <a:pt x="7517593" y="2757885"/>
                            <a:pt x="7518400" y="2753817"/>
                            <a:pt x="7518400" y="27495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826"/>
                            <a:pt x="7512076" y="12403"/>
                            <a:pt x="7509099" y="937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77"/>
                          </a:cubicBezTo>
                          <a:cubicBezTo>
                            <a:pt x="6322" y="12403"/>
                            <a:pt x="4028" y="1582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69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-327893</wp:posOffset>
            </wp:positionV>
            <wp:extent cx="368459" cy="2086719"/>
            <wp:effectExtent l="0" t="0" r="0" b="0"/>
            <wp:wrapNone/>
            <wp:docPr id="1321" name="Picture 132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>
                      <a:picLocks noChangeAspect="0" noChangeArrowheads="1"/>
                    </pic:cNvPicPr>
                  </pic:nvPicPr>
                  <pic:blipFill>
                    <a:blip r:embed="rId1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086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-315195</wp:posOffset>
            </wp:positionV>
            <wp:extent cx="5593776" cy="2058357"/>
            <wp:effectExtent l="0" t="0" r="0" b="0"/>
            <wp:wrapNone/>
            <wp:docPr id="1322" name="Freeform 13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058357"/>
                    </a:xfrm>
                    <a:custGeom>
                      <a:rect l="l" t="t" r="r" b="b"/>
                      <a:pathLst>
                        <a:path w="7454900" h="2743200">
                          <a:moveTo>
                            <a:pt x="0" y="2743200"/>
                          </a:moveTo>
                          <a:lnTo>
                            <a:pt x="7454900" y="2743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-315195</wp:posOffset>
            </wp:positionV>
            <wp:extent cx="5593776" cy="2058357"/>
            <wp:effectExtent l="0" t="0" r="0" b="0"/>
            <wp:wrapNone/>
            <wp:docPr id="1323" name="Freeform 13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058357"/>
                    </a:xfrm>
                    <a:custGeom>
                      <a:rect l="l" t="t" r="r" b="b"/>
                      <a:pathLst>
                        <a:path w="7454900" h="2743200">
                          <a:moveTo>
                            <a:pt x="0" y="2743200"/>
                          </a:moveTo>
                          <a:lnTo>
                            <a:pt x="7454900" y="2743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4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synchronizedCollection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347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支持的同步（线程安全的）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新宋体" w:hAnsi="新宋体" w:cs="新宋体"/>
          <w:color w:val="000000"/>
          <w:spacing w:val="-15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synchronizedList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返回指定列表支持的同步（线程安全的）列表。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synchronizedMap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K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V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18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返回由指定映射支持的同步（线程安全的）映射。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4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synchronizedSet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441" w:space="0"/>
          </w:cols>
          <w:docGrid w:linePitch="360"/>
        </w:sect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支持的同步（线程安全的）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新宋体" w:hAnsi="新宋体" w:cs="新宋体"/>
          <w:color w:val="000000"/>
          <w:spacing w:val="-16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【实例】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8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-339017</wp:posOffset>
            </wp:positionV>
            <wp:extent cx="5641423" cy="2258475"/>
            <wp:effectExtent l="0" t="0" r="0" b="0"/>
            <wp:wrapNone/>
            <wp:docPr id="1324" name="Freeform 13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417"/>
                            <a:pt x="805" y="2986534"/>
                            <a:pt x="2416" y="2990454"/>
                          </a:cubicBezTo>
                          <a:cubicBezTo>
                            <a:pt x="4028" y="2994274"/>
                            <a:pt x="6322" y="2997746"/>
                            <a:pt x="9298" y="3000673"/>
                          </a:cubicBezTo>
                          <a:cubicBezTo>
                            <a:pt x="12275" y="3003749"/>
                            <a:pt x="15709" y="3005981"/>
                            <a:pt x="19599" y="3007569"/>
                          </a:cubicBezTo>
                          <a:cubicBezTo>
                            <a:pt x="23489" y="3009107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107"/>
                            <a:pt x="7498798" y="3007569"/>
                          </a:cubicBezTo>
                          <a:cubicBezTo>
                            <a:pt x="7502690" y="3005981"/>
                            <a:pt x="7506123" y="3003749"/>
                            <a:pt x="7509099" y="3000673"/>
                          </a:cubicBezTo>
                          <a:cubicBezTo>
                            <a:pt x="7512076" y="2997746"/>
                            <a:pt x="7514370" y="2994274"/>
                            <a:pt x="7515981" y="2990404"/>
                          </a:cubicBezTo>
                          <a:cubicBezTo>
                            <a:pt x="7517593" y="2986485"/>
                            <a:pt x="7518400" y="2982417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633"/>
                            <a:pt x="7517593" y="23615"/>
                            <a:pt x="7515981" y="19795"/>
                          </a:cubicBezTo>
                          <a:cubicBezTo>
                            <a:pt x="7514370" y="1582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826"/>
                            <a:pt x="2416" y="19646"/>
                          </a:cubicBezTo>
                          <a:cubicBezTo>
                            <a:pt x="805" y="23565"/>
                            <a:pt x="0" y="2763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-339017</wp:posOffset>
            </wp:positionV>
            <wp:extent cx="5641423" cy="2258475"/>
            <wp:effectExtent l="0" t="0" r="0" b="0"/>
            <wp:wrapNone/>
            <wp:docPr id="1325" name="Freeform 13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417"/>
                            <a:pt x="805" y="2986534"/>
                            <a:pt x="2416" y="2990454"/>
                          </a:cubicBezTo>
                          <a:cubicBezTo>
                            <a:pt x="4028" y="2994274"/>
                            <a:pt x="6322" y="2997746"/>
                            <a:pt x="9298" y="3000673"/>
                          </a:cubicBezTo>
                          <a:cubicBezTo>
                            <a:pt x="12275" y="3003749"/>
                            <a:pt x="15709" y="3005981"/>
                            <a:pt x="19599" y="3007569"/>
                          </a:cubicBezTo>
                          <a:cubicBezTo>
                            <a:pt x="23489" y="3009107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107"/>
                            <a:pt x="7498798" y="3007569"/>
                          </a:cubicBezTo>
                          <a:cubicBezTo>
                            <a:pt x="7502690" y="3005981"/>
                            <a:pt x="7506123" y="3003749"/>
                            <a:pt x="7509099" y="3000673"/>
                          </a:cubicBezTo>
                          <a:cubicBezTo>
                            <a:pt x="7512076" y="2997746"/>
                            <a:pt x="7514370" y="2994274"/>
                            <a:pt x="7515981" y="2990404"/>
                          </a:cubicBezTo>
                          <a:cubicBezTo>
                            <a:pt x="7517593" y="2986485"/>
                            <a:pt x="7518400" y="2982417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633"/>
                            <a:pt x="7517593" y="23615"/>
                            <a:pt x="7515981" y="19795"/>
                          </a:cubicBezTo>
                          <a:cubicBezTo>
                            <a:pt x="7514370" y="1582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826"/>
                            <a:pt x="2416" y="19646"/>
                          </a:cubicBezTo>
                          <a:cubicBezTo>
                            <a:pt x="805" y="23565"/>
                            <a:pt x="0" y="2763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07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-327897</wp:posOffset>
            </wp:positionV>
            <wp:extent cx="368459" cy="2256978"/>
            <wp:effectExtent l="0" t="0" r="0" b="0"/>
            <wp:wrapNone/>
            <wp:docPr id="1326" name="Picture 132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26" name="Picture 1326"/>
                    <pic:cNvPicPr>
                      <a:picLocks noChangeAspect="0" noChangeArrowheads="1"/>
                    </pic:cNvPicPr>
                  </pic:nvPicPr>
                  <pic:blipFill>
                    <a:blip r:embed="rId1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256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85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-315193</wp:posOffset>
            </wp:positionV>
            <wp:extent cx="5593776" cy="2229887"/>
            <wp:effectExtent l="0" t="0" r="0" b="0"/>
            <wp:wrapNone/>
            <wp:docPr id="1327" name="Freeform 13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-315193</wp:posOffset>
            </wp:positionV>
            <wp:extent cx="5593776" cy="2229887"/>
            <wp:effectExtent l="0" t="0" r="0" b="0"/>
            <wp:wrapNone/>
            <wp:docPr id="1328" name="Freeform 13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5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*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TestSynchronized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下面程序创建了四个同步的集合对象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synchronizedCollection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2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synchronizedList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synchronizedSet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synchronizedMap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73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3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25" w:lineRule="exact"/>
        <w:ind w:left="990" w:right="0" w:firstLine="0"/>
      </w:pPr>
      <w:r/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5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、</w:t>
      </w:r>
      <w:r>
        <w:rPr lang="zh-CN" sz="31" baseline="0" dirty="0">
          <w:jc w:val="left"/>
          <w:rFonts w:ascii="宋体" w:hAnsi="宋体" w:cs="宋体"/>
          <w:color w:val="333333"/>
          <w:sz w:val="31"/>
          <w:szCs w:val="31"/>
        </w:rPr>
        <w:t>Collesction</w:t>
      </w:r>
      <w:r>
        <w:rPr lang="zh-CN" sz="31" baseline="0" dirty="0">
          <w:jc w:val="left"/>
          <w:rFonts w:ascii="微软雅黑" w:hAnsi="微软雅黑" w:cs="微软雅黑"/>
          <w:b/>
          <w:bCs/>
          <w:color w:val="333333"/>
          <w:sz w:val="31"/>
          <w:szCs w:val="31"/>
        </w:rPr>
        <w:t>设置不可变集合	</w:t>
      </w:r>
      <w:hyperlink r:id="rId1303" w:history="1">
        <w:r>
          <w:rPr lang="zh-CN" sz="31" baseline="0" dirty="0">
            <w:jc w:val="left"/>
            <w:rFonts w:ascii="宋体" w:hAnsi="宋体" w:cs="宋体"/>
            <w:color w:val="4183C4"/>
            <w:sz w:val="31"/>
            <w:szCs w:val="31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22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【方法】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30" name="Freeform 133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31" name="Freeform 133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32" name="Freeform 133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33" name="Freeform 133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34" name="Freeform 133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35" name="Freeform 133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36" name="Freeform 13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37" name="Freeform 13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38" name="Freeform 13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39" name="Freeform 13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40" name="Freeform 13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41" name="Freeform 134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9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-339015</wp:posOffset>
            </wp:positionV>
            <wp:extent cx="5641423" cy="2258475"/>
            <wp:effectExtent l="0" t="0" r="0" b="0"/>
            <wp:wrapNone/>
            <wp:docPr id="1342" name="Freeform 13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417"/>
                            <a:pt x="805" y="2986485"/>
                            <a:pt x="2416" y="2990404"/>
                          </a:cubicBezTo>
                          <a:cubicBezTo>
                            <a:pt x="4028" y="2994323"/>
                            <a:pt x="6322" y="2997746"/>
                            <a:pt x="9298" y="3000673"/>
                          </a:cubicBezTo>
                          <a:cubicBezTo>
                            <a:pt x="12275" y="3003749"/>
                            <a:pt x="15709" y="3005981"/>
                            <a:pt x="19599" y="3007519"/>
                          </a:cubicBezTo>
                          <a:cubicBezTo>
                            <a:pt x="23489" y="3009107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107"/>
                            <a:pt x="7498798" y="3007519"/>
                          </a:cubicBezTo>
                          <a:cubicBezTo>
                            <a:pt x="7502690" y="3005981"/>
                            <a:pt x="7506123" y="3003749"/>
                            <a:pt x="7509099" y="3000673"/>
                          </a:cubicBezTo>
                          <a:cubicBezTo>
                            <a:pt x="7512076" y="2997746"/>
                            <a:pt x="7514370" y="2994323"/>
                            <a:pt x="7515981" y="2990404"/>
                          </a:cubicBezTo>
                          <a:cubicBezTo>
                            <a:pt x="7517593" y="2986485"/>
                            <a:pt x="7518400" y="2982417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-339015</wp:posOffset>
            </wp:positionV>
            <wp:extent cx="5641423" cy="2258475"/>
            <wp:effectExtent l="0" t="0" r="0" b="0"/>
            <wp:wrapNone/>
            <wp:docPr id="1343" name="Freeform 13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2258475"/>
                    </a:xfrm>
                    <a:custGeom>
                      <a:rect l="l" t="t" r="r" b="b"/>
                      <a:pathLst>
                        <a:path w="7518400" h="3009900">
                          <a:moveTo>
                            <a:pt x="0" y="31750"/>
                          </a:moveTo>
                          <a:lnTo>
                            <a:pt x="0" y="2978150"/>
                          </a:lnTo>
                          <a:cubicBezTo>
                            <a:pt x="0" y="2982417"/>
                            <a:pt x="805" y="2986485"/>
                            <a:pt x="2416" y="2990404"/>
                          </a:cubicBezTo>
                          <a:cubicBezTo>
                            <a:pt x="4028" y="2994323"/>
                            <a:pt x="6322" y="2997746"/>
                            <a:pt x="9298" y="3000673"/>
                          </a:cubicBezTo>
                          <a:cubicBezTo>
                            <a:pt x="12275" y="3003749"/>
                            <a:pt x="15709" y="3005981"/>
                            <a:pt x="19599" y="3007519"/>
                          </a:cubicBezTo>
                          <a:cubicBezTo>
                            <a:pt x="23489" y="3009107"/>
                            <a:pt x="27539" y="3009900"/>
                            <a:pt x="31750" y="3009900"/>
                          </a:cubicBezTo>
                          <a:lnTo>
                            <a:pt x="7486650" y="3009900"/>
                          </a:lnTo>
                          <a:cubicBezTo>
                            <a:pt x="7490859" y="3009900"/>
                            <a:pt x="7494909" y="3009107"/>
                            <a:pt x="7498798" y="3007519"/>
                          </a:cubicBezTo>
                          <a:cubicBezTo>
                            <a:pt x="7502690" y="3005981"/>
                            <a:pt x="7506123" y="3003749"/>
                            <a:pt x="7509099" y="3000673"/>
                          </a:cubicBezTo>
                          <a:cubicBezTo>
                            <a:pt x="7512076" y="2997746"/>
                            <a:pt x="7514370" y="2994323"/>
                            <a:pt x="7515981" y="2990404"/>
                          </a:cubicBezTo>
                          <a:cubicBezTo>
                            <a:pt x="7517593" y="2986485"/>
                            <a:pt x="7518400" y="2982417"/>
                            <a:pt x="7518400" y="29781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646"/>
                          </a:cubicBezTo>
                          <a:cubicBezTo>
                            <a:pt x="7514370" y="1577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776"/>
                            <a:pt x="2416" y="19646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77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-327887</wp:posOffset>
            </wp:positionV>
            <wp:extent cx="368459" cy="2256135"/>
            <wp:effectExtent l="0" t="0" r="0" b="0"/>
            <wp:wrapNone/>
            <wp:docPr id="1344" name="Picture 13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>
                      <a:picLocks noChangeAspect="0" noChangeArrowheads="1"/>
                    </pic:cNvPicPr>
                  </pic:nvPicPr>
                  <pic:blipFill>
                    <a:blip r:embed="rId1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25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0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-315191</wp:posOffset>
            </wp:positionV>
            <wp:extent cx="5593776" cy="2229887"/>
            <wp:effectExtent l="0" t="0" r="0" b="0"/>
            <wp:wrapNone/>
            <wp:docPr id="1345" name="Freeform 13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-315191</wp:posOffset>
            </wp:positionV>
            <wp:extent cx="5593776" cy="2229887"/>
            <wp:effectExtent l="0" t="0" r="0" b="0"/>
            <wp:wrapNone/>
            <wp:docPr id="1346" name="Freeform 13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2229887"/>
                    </a:xfrm>
                    <a:custGeom>
                      <a:rect l="l" t="t" r="r" b="b"/>
                      <a:pathLst>
                        <a:path w="7454900" h="2971800">
                          <a:moveTo>
                            <a:pt x="0" y="2971800"/>
                          </a:moveTo>
                          <a:lnTo>
                            <a:pt x="7454900" y="2971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2971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77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1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emptyXxx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()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67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返回一个空的、不可变的集合对象，此处的集合既可以是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，也可以是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，还可以是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2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singletonXxx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():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5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返回一个只包含指定对象（只有一个或一个元素）的不可变的集合对象，此处的集合可以是：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）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unmodifiableXxx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():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7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941" w:space="0"/>
          </w:cols>
          <w:docGrid w:linePitch="360"/>
        </w:sectPr>
        <w:spacing w:before="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69"/>
          <w:sz w:val="17"/>
          <w:szCs w:val="17"/>
        </w:rPr>
        <w:t>    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返回指定集合对象的不可变视图，此处的集合可以是：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新宋体" w:hAnsi="新宋体" w:cs="新宋体"/>
          <w:color w:val="000000"/>
          <w:sz w:val="17"/>
          <w:szCs w:val="17"/>
        </w:rPr>
        <w:t>，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000000"/>
          <w:spacing w:val="-16"/>
          <w:sz w:val="17"/>
          <w:szCs w:val="17"/>
        </w:rPr>
        <w:t>。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5" w:after="0" w:line="450" w:lineRule="exact"/>
        <w:ind w:left="990" w:right="3635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上面三类方法的参数是原有的集合对象，返回值是该集合的</w:t>
      </w:r>
      <w:r>
        <w:rPr lang="zh-CN" sz="19" baseline="0" dirty="0">
          <w:jc w:val="left"/>
          <w:rFonts w:ascii="宋体" w:hAnsi="宋体" w:cs="宋体"/>
          <w:color w:val="333333"/>
          <w:spacing w:val="-122"/>
          <w:sz w:val="19"/>
          <w:szCs w:val="19"/>
        </w:rPr>
        <w:t>”</w:t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只读</w:t>
      </w:r>
      <w:r>
        <w:rPr lang="zh-CN" sz="19" baseline="0" dirty="0">
          <w:jc w:val="left"/>
          <w:rFonts w:ascii="宋体" w:hAnsi="宋体" w:cs="宋体"/>
          <w:color w:val="333333"/>
          <w:spacing w:val="-122"/>
          <w:sz w:val="19"/>
          <w:szCs w:val="19"/>
        </w:rPr>
        <w:t>“</w:t>
      </w:r>
      <w:r>
        <w:rPr lang="zh-CN" sz="19" baseline="0" dirty="0">
          <w:jc w:val="left"/>
          <w:rFonts w:ascii="微软雅黑" w:hAnsi="微软雅黑" w:cs="微软雅黑"/>
          <w:color w:val="333333"/>
          <w:spacing w:val="-2"/>
          <w:sz w:val="19"/>
          <w:szCs w:val="19"/>
        </w:rPr>
        <w:t>版本。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【实例】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5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-853602</wp:posOffset>
            </wp:positionV>
            <wp:extent cx="5641423" cy="4659892"/>
            <wp:effectExtent l="0" t="0" r="0" b="0"/>
            <wp:wrapNone/>
            <wp:docPr id="1347" name="Freeform 13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659892"/>
                    </a:xfrm>
                    <a:custGeom>
                      <a:rect l="l" t="t" r="r" b="b"/>
                      <a:pathLst>
                        <a:path w="7518400" h="6210300">
                          <a:moveTo>
                            <a:pt x="0" y="31750"/>
                          </a:moveTo>
                          <a:lnTo>
                            <a:pt x="0" y="6178550"/>
                          </a:lnTo>
                          <a:cubicBezTo>
                            <a:pt x="0" y="6182817"/>
                            <a:pt x="805" y="6186885"/>
                            <a:pt x="2416" y="6190804"/>
                          </a:cubicBezTo>
                          <a:cubicBezTo>
                            <a:pt x="4028" y="6194723"/>
                            <a:pt x="6322" y="6198146"/>
                            <a:pt x="9298" y="6201073"/>
                          </a:cubicBezTo>
                          <a:cubicBezTo>
                            <a:pt x="12275" y="6204050"/>
                            <a:pt x="15709" y="6206282"/>
                            <a:pt x="19599" y="6207919"/>
                          </a:cubicBezTo>
                          <a:cubicBezTo>
                            <a:pt x="23489" y="6209507"/>
                            <a:pt x="27539" y="6210300"/>
                            <a:pt x="31750" y="6210300"/>
                          </a:cubicBezTo>
                          <a:lnTo>
                            <a:pt x="7486650" y="6210300"/>
                          </a:lnTo>
                          <a:cubicBezTo>
                            <a:pt x="7490859" y="6210300"/>
                            <a:pt x="7494909" y="6209507"/>
                            <a:pt x="7498798" y="6207919"/>
                          </a:cubicBezTo>
                          <a:cubicBezTo>
                            <a:pt x="7502690" y="6206282"/>
                            <a:pt x="7506123" y="6204050"/>
                            <a:pt x="7509099" y="6201073"/>
                          </a:cubicBezTo>
                          <a:cubicBezTo>
                            <a:pt x="7512076" y="6198146"/>
                            <a:pt x="7514370" y="6194723"/>
                            <a:pt x="7515981" y="6190804"/>
                          </a:cubicBezTo>
                          <a:cubicBezTo>
                            <a:pt x="7517593" y="6186885"/>
                            <a:pt x="7518400" y="6182817"/>
                            <a:pt x="7518400" y="6178550"/>
                          </a:cubicBezTo>
                          <a:lnTo>
                            <a:pt x="7518400" y="31750"/>
                          </a:lnTo>
                          <a:cubicBezTo>
                            <a:pt x="7518400" y="27633"/>
                            <a:pt x="7517593" y="23615"/>
                            <a:pt x="7515981" y="19745"/>
                          </a:cubicBezTo>
                          <a:cubicBezTo>
                            <a:pt x="7514370" y="1582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826"/>
                            <a:pt x="2416" y="19646"/>
                          </a:cubicBezTo>
                          <a:cubicBezTo>
                            <a:pt x="805" y="23565"/>
                            <a:pt x="0" y="2763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-853602</wp:posOffset>
            </wp:positionV>
            <wp:extent cx="5641423" cy="4659892"/>
            <wp:effectExtent l="0" t="0" r="0" b="0"/>
            <wp:wrapNone/>
            <wp:docPr id="1348" name="Freeform 13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659892"/>
                    </a:xfrm>
                    <a:custGeom>
                      <a:rect l="l" t="t" r="r" b="b"/>
                      <a:pathLst>
                        <a:path w="7518400" h="6210300">
                          <a:moveTo>
                            <a:pt x="0" y="31750"/>
                          </a:moveTo>
                          <a:lnTo>
                            <a:pt x="0" y="6178550"/>
                          </a:lnTo>
                          <a:cubicBezTo>
                            <a:pt x="0" y="6182817"/>
                            <a:pt x="805" y="6186885"/>
                            <a:pt x="2416" y="6190804"/>
                          </a:cubicBezTo>
                          <a:cubicBezTo>
                            <a:pt x="4028" y="6194723"/>
                            <a:pt x="6322" y="6198146"/>
                            <a:pt x="9298" y="6201073"/>
                          </a:cubicBezTo>
                          <a:cubicBezTo>
                            <a:pt x="12275" y="6204050"/>
                            <a:pt x="15709" y="6206282"/>
                            <a:pt x="19599" y="6207919"/>
                          </a:cubicBezTo>
                          <a:cubicBezTo>
                            <a:pt x="23489" y="6209507"/>
                            <a:pt x="27539" y="6210300"/>
                            <a:pt x="31750" y="6210300"/>
                          </a:cubicBezTo>
                          <a:lnTo>
                            <a:pt x="7486650" y="6210300"/>
                          </a:lnTo>
                          <a:cubicBezTo>
                            <a:pt x="7490859" y="6210300"/>
                            <a:pt x="7494909" y="6209507"/>
                            <a:pt x="7498798" y="6207919"/>
                          </a:cubicBezTo>
                          <a:cubicBezTo>
                            <a:pt x="7502690" y="6206282"/>
                            <a:pt x="7506123" y="6204050"/>
                            <a:pt x="7509099" y="6201073"/>
                          </a:cubicBezTo>
                          <a:cubicBezTo>
                            <a:pt x="7512076" y="6198146"/>
                            <a:pt x="7514370" y="6194723"/>
                            <a:pt x="7515981" y="6190804"/>
                          </a:cubicBezTo>
                          <a:cubicBezTo>
                            <a:pt x="7517593" y="6186885"/>
                            <a:pt x="7518400" y="6182817"/>
                            <a:pt x="7518400" y="6178550"/>
                          </a:cubicBezTo>
                          <a:lnTo>
                            <a:pt x="7518400" y="31750"/>
                          </a:lnTo>
                          <a:cubicBezTo>
                            <a:pt x="7518400" y="27633"/>
                            <a:pt x="7517593" y="23615"/>
                            <a:pt x="7515981" y="19745"/>
                          </a:cubicBezTo>
                          <a:cubicBezTo>
                            <a:pt x="7514370" y="15826"/>
                            <a:pt x="7512076" y="12353"/>
                            <a:pt x="7509099" y="9327"/>
                          </a:cubicBezTo>
                          <a:cubicBezTo>
                            <a:pt x="7506123" y="6400"/>
                            <a:pt x="7502690" y="4068"/>
                            <a:pt x="7498798" y="2481"/>
                          </a:cubicBezTo>
                          <a:cubicBezTo>
                            <a:pt x="7494909" y="844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44"/>
                            <a:pt x="19599" y="2481"/>
                          </a:cubicBezTo>
                          <a:cubicBezTo>
                            <a:pt x="15709" y="4068"/>
                            <a:pt x="12275" y="6400"/>
                            <a:pt x="9298" y="9327"/>
                          </a:cubicBezTo>
                          <a:cubicBezTo>
                            <a:pt x="6322" y="12353"/>
                            <a:pt x="4028" y="15826"/>
                            <a:pt x="2416" y="19646"/>
                          </a:cubicBezTo>
                          <a:cubicBezTo>
                            <a:pt x="805" y="23565"/>
                            <a:pt x="0" y="2763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1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-829779</wp:posOffset>
            </wp:positionV>
            <wp:extent cx="5593776" cy="4631304"/>
            <wp:effectExtent l="0" t="0" r="0" b="0"/>
            <wp:wrapNone/>
            <wp:docPr id="1349" name="Freeform 13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631304"/>
                    </a:xfrm>
                    <a:custGeom>
                      <a:rect l="l" t="t" r="r" b="b"/>
                      <a:pathLst>
                        <a:path w="7454900" h="6172200">
                          <a:moveTo>
                            <a:pt x="0" y="6172200"/>
                          </a:moveTo>
                          <a:lnTo>
                            <a:pt x="7454900" y="6172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172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937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-842495</wp:posOffset>
            </wp:positionV>
            <wp:extent cx="368459" cy="4661396"/>
            <wp:effectExtent l="0" t="0" r="0" b="0"/>
            <wp:wrapNone/>
            <wp:docPr id="1350" name="Picture 135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>
                      <a:picLocks noChangeAspect="0" noChangeArrowheads="1"/>
                    </pic:cNvPicPr>
                  </pic:nvPicPr>
                  <pic:blipFill>
                    <a:blip r:embed="rId1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4661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3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-829779</wp:posOffset>
            </wp:positionV>
            <wp:extent cx="5593776" cy="4631304"/>
            <wp:effectExtent l="0" t="0" r="0" b="0"/>
            <wp:wrapNone/>
            <wp:docPr id="1351" name="Freeform 13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631304"/>
                    </a:xfrm>
                    <a:custGeom>
                      <a:rect l="l" t="t" r="r" b="b"/>
                      <a:pathLst>
                        <a:path w="7454900" h="6172200">
                          <a:moveTo>
                            <a:pt x="0" y="6172200"/>
                          </a:moveTo>
                          <a:lnTo>
                            <a:pt x="7454900" y="61722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172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*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TestUnmodifiable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创建一个空的、不可改变的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List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emptyList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//unmodifiableList.add("java");  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添加出现异常：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java.lang.UnsupportedOperationException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 []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创建一个只有一个元素，且不可改变的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Set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singleton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"Struts2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权威指南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//[Struts2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权威指南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]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创建一个普通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scores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HashMap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scores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语文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scores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"Java"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, 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82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87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返回普通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Map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对象对应的不可变版本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Collections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scores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下面任意一行代码都将引发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UnsupportedOperationException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异常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测试元素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unmodifiableSet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测试元素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unmodifiableMap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语文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90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406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2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74"/>
        </w:tabs>
        <w:spacing w:before="0" w:after="0" w:line="491" w:lineRule="exact"/>
        <w:ind w:left="990" w:right="0" w:firstLine="0"/>
      </w:pPr>
      <w:r/>
      <w:r>
        <w:rPr lang="zh-CN" sz="36" baseline="0" dirty="0">
          <w:jc w:val="left"/>
          <w:rFonts w:ascii="微软雅黑" w:hAnsi="微软雅黑" w:cs="微软雅黑"/>
          <w:b/>
          <w:bCs/>
          <w:color w:val="333333"/>
          <w:sz w:val="36"/>
          <w:szCs w:val="36"/>
        </w:rPr>
        <w:t>总结和测试	</w:t>
      </w:r>
      <w:hyperlink r:id="rId1329" w:history="1">
        <w:r>
          <w:rPr lang="zh-CN" sz="36" baseline="0" dirty="0">
            <w:jc w:val="left"/>
            <w:rFonts w:ascii="宋体" w:hAnsi="宋体" w:cs="宋体"/>
            <w:color w:val="4183C4"/>
            <w:sz w:val="36"/>
            <w:szCs w:val="36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46" w:after="0" w:line="450" w:lineRule="exact"/>
        <w:ind w:left="990" w:right="8597" w:firstLine="0"/>
        <w:jc w:val="both"/>
      </w:pPr>
      <w:r>
        <w:drawing>
          <wp:anchor simplePos="0" relativeHeight="251658255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76043</wp:posOffset>
            </wp:positionV>
            <wp:extent cx="5650953" cy="9529"/>
            <wp:effectExtent l="0" t="0" r="0" b="0"/>
            <wp:wrapNone/>
            <wp:docPr id="1352" name="Freeform 13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3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EEEEE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JavaBean</w:t>
      </w:r>
      <w:r>
        <w:rPr lang="zh-CN" sz="19" baseline="0" dirty="0">
          <w:jc w:val="left"/>
          <w:rFonts w:ascii="微软雅黑" w:hAnsi="微软雅黑" w:cs="微软雅黑"/>
          <w:color w:val="333333"/>
          <w:spacing w:val="-15"/>
          <w:sz w:val="19"/>
          <w:szCs w:val="19"/>
        </w:rPr>
        <w:t>】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实体类：</w:t>
      </w:r>
      <w:r>
        <w:rPr lang="zh-CN" sz="19" baseline="0" dirty="0">
          <w:jc w:val="left"/>
          <w:rFonts w:ascii="宋体" w:hAnsi="宋体" w:cs="宋体"/>
          <w:color w:val="333333"/>
          <w:sz w:val="19"/>
          <w:szCs w:val="19"/>
        </w:rPr>
        <w:t>Pojo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319" w:right="0" w:firstLine="0"/>
      </w:pPr>
      <w:r>
        <w:drawing>
          <wp:anchor simplePos="0" relativeHeight="251658269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-59427</wp:posOffset>
            </wp:positionV>
            <wp:extent cx="5678213" cy="726231"/>
            <wp:effectExtent l="0" t="0" r="0" b="0"/>
            <wp:wrapNone/>
            <wp:docPr id="1353" name="Picture 135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>
                      <a:picLocks noChangeAspect="0" noChangeArrowheads="1"/>
                    </pic:cNvPicPr>
                  </pic:nvPicPr>
                  <pic:blipFill>
                    <a:blip r:embed="rId1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726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51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-35615</wp:posOffset>
            </wp:positionV>
            <wp:extent cx="368459" cy="702419"/>
            <wp:effectExtent l="0" t="0" r="0" b="0"/>
            <wp:wrapNone/>
            <wp:docPr id="1354" name="Picture 135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>
                      <a:picLocks noChangeAspect="0" noChangeArrowheads="1"/>
                    </pic:cNvPicPr>
                  </pic:nvPicPr>
                  <pic:blipFill>
                    <a:blip r:embed="rId1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702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420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-35615</wp:posOffset>
            </wp:positionV>
            <wp:extent cx="5619174" cy="701688"/>
            <wp:effectExtent l="0" t="0" r="0" b="0"/>
            <wp:wrapNone/>
            <wp:docPr id="1355" name="Picture 135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>
                      <a:picLocks noChangeAspect="0" noChangeArrowheads="1"/>
                    </pic:cNvPicPr>
                  </pic:nvPicPr>
                  <pic:blipFill>
                    <a:blip r:embed="rId1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70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319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8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3636" w:space="0"/>
          </w:cols>
          <w:docGrid w:linePitch="360"/>
        </w:sectPr>
        <w:spacing w:before="24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DateFormat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ParseException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text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SimpleDateFormat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7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229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56" name="Freeform 135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57" name="Freeform 135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58" name="Freeform 135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59" name="Freeform 135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60" name="Freeform 136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61" name="Freeform 136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62" name="Freeform 136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63" name="Freeform 136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64" name="Freeform 136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65" name="Freeform 136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66" name="Freeform 136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67" name="Freeform 136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>
        <w:drawing>
          <wp:anchor simplePos="0" relativeHeight="251658245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-1862406</wp:posOffset>
            </wp:positionV>
            <wp:extent cx="5678213" cy="9993883"/>
            <wp:effectExtent l="0" t="0" r="0" b="0"/>
            <wp:wrapNone/>
            <wp:docPr id="1368" name="Picture 136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>
                      <a:picLocks noChangeAspect="0" noChangeArrowheads="1"/>
                    </pic:cNvPicPr>
                  </pic:nvPicPr>
                  <pic:blipFill>
                    <a:blip r:embed="rId1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9993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536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-1862406</wp:posOffset>
            </wp:positionV>
            <wp:extent cx="368459" cy="9993883"/>
            <wp:effectExtent l="0" t="0" r="0" b="0"/>
            <wp:wrapNone/>
            <wp:docPr id="1369" name="Picture 136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>
                      <a:picLocks noChangeAspect="0" noChangeArrowheads="1"/>
                    </pic:cNvPicPr>
                  </pic:nvPicPr>
                  <pic:blipFill>
                    <a:blip r:embed="rId1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9993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39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49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59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61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145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Date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2394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   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//Javabean, Enter</w:t>
      </w:r>
      <w:r>
        <w:rPr lang="zh-CN" sz="17" baseline="0" dirty="0">
          <w:jc w:val="left"/>
          <w:rFonts w:ascii="新宋体" w:hAnsi="新宋体" w:cs="新宋体"/>
          <w:color w:val="AA5500"/>
          <w:spacing w:val="-2"/>
          <w:sz w:val="17"/>
          <w:szCs w:val="17"/>
        </w:rPr>
        <w:t>实体类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private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4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,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        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super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123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DateFormat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format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SimpleDateFormat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"yyyy-MM"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format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parse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1123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catch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ParseException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printStackTrace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83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18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18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salary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18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department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return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0" w:right="2181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setHireDate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this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hireDate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549" w:space="0"/>
          </w:cols>
          <w:docGrid w:linePitch="360"/>
        </w:sect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  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4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51" w:after="0" w:line="159" w:lineRule="exact"/>
        <w:ind w:left="920" w:right="0" w:firstLine="0"/>
      </w:pPr>
      <w:r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70" name="Freeform 137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71" name="Freeform 137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72" name="Freeform 1372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10369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73" name="Freeform 1373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74" name="Freeform 137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75" name="Freeform 1375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76" name="Freeform 137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2531107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77" name="Freeform 137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981810</wp:posOffset>
            </wp:positionV>
            <wp:extent cx="2500000" cy="711000"/>
            <wp:effectExtent l="0" t="0" r="0" b="0"/>
            <wp:wrapNone/>
            <wp:docPr id="1378" name="Freeform 137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3656430</wp:posOffset>
            </wp:positionV>
            <wp:extent cx="2500000" cy="711000"/>
            <wp:effectExtent l="0" t="0" r="0" b="0"/>
            <wp:wrapNone/>
            <wp:docPr id="1379" name="Freeform 137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6331050</wp:posOffset>
            </wp:positionV>
            <wp:extent cx="2500000" cy="711000"/>
            <wp:effectExtent l="0" t="0" r="0" b="0"/>
            <wp:wrapNone/>
            <wp:docPr id="1380" name="Freeform 138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  <w:drawing>
          <wp:anchor simplePos="0" relativeHeight="251658240" behindDoc="1" locked="1" layoutInCell="1" allowOverlap="1">
            <wp:simplePos x="0" y="0"/>
            <wp:positionH relativeFrom="page">
              <wp:posOffset>5051845</wp:posOffset>
            </wp:positionH>
            <wp:positionV relativeFrom="page">
              <wp:posOffset>9005670</wp:posOffset>
            </wp:positionV>
            <wp:extent cx="2500000" cy="711000"/>
            <wp:effectExtent l="0" t="0" r="0" b="0"/>
            <wp:wrapNone/>
            <wp:docPr id="1381" name="Freeform 1381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-2697629" flipH="0" flipV="0">
                      <a:off x="0" y="0"/>
                      <a:ext cx="2500000" cy="711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5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Arial Bold" w:hAnsi="Arial Bold" w:cs="Arial Bold"/>
                            <w:color w:val="010302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spacing w:before="0" w:line="536" w:lineRule="exact"/>
                          <w:ind w:left="0" w:right="0" w:firstLine="0"/>
                        </w:pPr>
                        <w:r>
                          <w:rPr lang="en-US" sz="36" baseline="0" dirty="0">
                            <w:jc w:val="left"/>
                            <w:rFonts w:ascii="Arial Bold" w:hAnsi="Arial Bold" w:cs="Arial Bold"/>
                            <w:color w:val="000000"/>
                            <w:sz w:val="36"/>
                            <w:szCs w:val="36"/>
                            <w14:textFill>
                              <w14:solidFill>
                                <w14:srgbClr w14:val="000000">
                                  <w14:alpha w14:val="75000"/>
                                </w14:srgbClr>
                              </w14:solidFill>
                            </w14:textFill>
                          </w:rPr>
                          <w:t>PDF-XChange Editor
DEMO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665"/>
        </w:tabs>
        <w:spacing w:before="146" w:after="0" w:line="175" w:lineRule="exact"/>
        <w:ind w:left="1214" w:right="0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939800</wp:posOffset>
            </wp:positionH>
            <wp:positionV relativeFrom="line">
              <wp:posOffset>56837</wp:posOffset>
            </wp:positionV>
            <wp:extent cx="5678213" cy="214883"/>
            <wp:effectExtent l="0" t="0" r="0" b="0"/>
            <wp:wrapNone/>
            <wp:docPr id="1382" name="Picture 138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>
                      <a:picLocks noChangeAspect="0" noChangeArrowheads="1"/>
                    </pic:cNvPicPr>
                  </pic:nvPicPr>
                  <pic:blipFill>
                    <a:blip r:embed="rId1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213" cy="214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4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56837</wp:posOffset>
            </wp:positionV>
            <wp:extent cx="368459" cy="202183"/>
            <wp:effectExtent l="0" t="0" r="0" b="0"/>
            <wp:wrapNone/>
            <wp:docPr id="1383" name="Picture 138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83" name="Picture 1383"/>
                    <pic:cNvPicPr>
                      <a:picLocks noChangeAspect="0" noChangeArrowheads="1"/>
                    </pic:cNvPicPr>
                  </pic:nvPicPr>
                  <pic:blipFill>
                    <a:blip r:embed="rId1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202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1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56837</wp:posOffset>
            </wp:positionV>
            <wp:extent cx="5619174" cy="196881"/>
            <wp:effectExtent l="0" t="0" r="0" b="0"/>
            <wp:wrapNone/>
            <wp:docPr id="1384" name="Picture 13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84" name="Picture 1384"/>
                    <pic:cNvPicPr>
                      <a:picLocks noChangeAspect="0" noChangeArrowheads="1"/>
                    </pic:cNvPicPr>
                  </pic:nvPicPr>
                  <pic:blipFill>
                    <a:blip r:embed="rId1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174" cy="196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z w:val="17"/>
          <w:szCs w:val="17"/>
        </w:rPr>
        <w:t>62	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spacing w:before="0" w:after="0" w:line="257" w:lineRule="exact"/>
        <w:ind w:left="990" w:right="0" w:firstLine="0"/>
      </w:pPr>
      <w:r/>
      <w:r>
        <w:rPr lang="zh-CN" sz="19" baseline="0" dirty="0">
          <w:jc w:val="left"/>
          <w:rFonts w:ascii="微软雅黑" w:hAnsi="微软雅黑" w:cs="微软雅黑"/>
          <w:color w:val="333333"/>
          <w:sz w:val="19"/>
          <w:szCs w:val="19"/>
        </w:rPr>
        <w:t>【测试类代码如下】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59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1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2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3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4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5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>
        <w:drawing>
          <wp:anchor simplePos="0" relativeHeight="25165824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-853594</wp:posOffset>
            </wp:positionV>
            <wp:extent cx="5641423" cy="4831422"/>
            <wp:effectExtent l="0" t="0" r="0" b="0"/>
            <wp:wrapNone/>
            <wp:docPr id="1385" name="Freeform 13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831422"/>
                    </a:xfrm>
                    <a:custGeom>
                      <a:rect l="l" t="t" r="r" b="b"/>
                      <a:pathLst>
                        <a:path w="7518400" h="6438900">
                          <a:moveTo>
                            <a:pt x="0" y="31750"/>
                          </a:moveTo>
                          <a:lnTo>
                            <a:pt x="0" y="6407150"/>
                          </a:lnTo>
                          <a:cubicBezTo>
                            <a:pt x="0" y="6411417"/>
                            <a:pt x="805" y="6415534"/>
                            <a:pt x="2416" y="6419454"/>
                          </a:cubicBezTo>
                          <a:cubicBezTo>
                            <a:pt x="4028" y="6423274"/>
                            <a:pt x="6322" y="6426746"/>
                            <a:pt x="9298" y="6429673"/>
                          </a:cubicBezTo>
                          <a:cubicBezTo>
                            <a:pt x="12275" y="6432749"/>
                            <a:pt x="15709" y="6434981"/>
                            <a:pt x="19599" y="6436569"/>
                          </a:cubicBezTo>
                          <a:cubicBezTo>
                            <a:pt x="23489" y="6438107"/>
                            <a:pt x="27539" y="6438900"/>
                            <a:pt x="31750" y="6438900"/>
                          </a:cubicBezTo>
                          <a:lnTo>
                            <a:pt x="7486650" y="6438900"/>
                          </a:lnTo>
                          <a:cubicBezTo>
                            <a:pt x="7490859" y="6438900"/>
                            <a:pt x="7494909" y="6438107"/>
                            <a:pt x="7498798" y="6436569"/>
                          </a:cubicBezTo>
                          <a:cubicBezTo>
                            <a:pt x="7502690" y="6434981"/>
                            <a:pt x="7506123" y="6432749"/>
                            <a:pt x="7509099" y="6429673"/>
                          </a:cubicBezTo>
                          <a:cubicBezTo>
                            <a:pt x="7512076" y="6426746"/>
                            <a:pt x="7514370" y="6423274"/>
                            <a:pt x="7515981" y="6419404"/>
                          </a:cubicBezTo>
                          <a:cubicBezTo>
                            <a:pt x="7517593" y="6415485"/>
                            <a:pt x="7518400" y="6411417"/>
                            <a:pt x="7518400" y="64071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776"/>
                            <a:pt x="7512076" y="1235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E7EAED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-853594</wp:posOffset>
            </wp:positionV>
            <wp:extent cx="5641423" cy="4831422"/>
            <wp:effectExtent l="0" t="0" r="0" b="0"/>
            <wp:wrapNone/>
            <wp:docPr id="1386" name="Freeform 13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3" cy="4831422"/>
                    </a:xfrm>
                    <a:custGeom>
                      <a:rect l="l" t="t" r="r" b="b"/>
                      <a:pathLst>
                        <a:path w="7518400" h="6438900">
                          <a:moveTo>
                            <a:pt x="0" y="31750"/>
                          </a:moveTo>
                          <a:lnTo>
                            <a:pt x="0" y="6407150"/>
                          </a:lnTo>
                          <a:cubicBezTo>
                            <a:pt x="0" y="6411417"/>
                            <a:pt x="805" y="6415534"/>
                            <a:pt x="2416" y="6419454"/>
                          </a:cubicBezTo>
                          <a:cubicBezTo>
                            <a:pt x="4028" y="6423274"/>
                            <a:pt x="6322" y="6426746"/>
                            <a:pt x="9298" y="6429673"/>
                          </a:cubicBezTo>
                          <a:cubicBezTo>
                            <a:pt x="12275" y="6432749"/>
                            <a:pt x="15709" y="6434981"/>
                            <a:pt x="19599" y="6436569"/>
                          </a:cubicBezTo>
                          <a:cubicBezTo>
                            <a:pt x="23489" y="6438107"/>
                            <a:pt x="27539" y="6438900"/>
                            <a:pt x="31750" y="6438900"/>
                          </a:cubicBezTo>
                          <a:lnTo>
                            <a:pt x="7486650" y="6438900"/>
                          </a:lnTo>
                          <a:cubicBezTo>
                            <a:pt x="7490859" y="6438900"/>
                            <a:pt x="7494909" y="6438107"/>
                            <a:pt x="7498798" y="6436569"/>
                          </a:cubicBezTo>
                          <a:cubicBezTo>
                            <a:pt x="7502690" y="6434981"/>
                            <a:pt x="7506123" y="6432749"/>
                            <a:pt x="7509099" y="6429673"/>
                          </a:cubicBezTo>
                          <a:cubicBezTo>
                            <a:pt x="7512076" y="6426746"/>
                            <a:pt x="7514370" y="6423274"/>
                            <a:pt x="7515981" y="6419404"/>
                          </a:cubicBezTo>
                          <a:cubicBezTo>
                            <a:pt x="7517593" y="6415485"/>
                            <a:pt x="7518400" y="6411417"/>
                            <a:pt x="7518400" y="6407150"/>
                          </a:cubicBezTo>
                          <a:lnTo>
                            <a:pt x="7518400" y="31750"/>
                          </a:lnTo>
                          <a:cubicBezTo>
                            <a:pt x="7518400" y="27583"/>
                            <a:pt x="7517593" y="23565"/>
                            <a:pt x="7515981" y="19745"/>
                          </a:cubicBezTo>
                          <a:cubicBezTo>
                            <a:pt x="7514370" y="15776"/>
                            <a:pt x="7512076" y="12353"/>
                            <a:pt x="7509099" y="9377"/>
                          </a:cubicBezTo>
                          <a:cubicBezTo>
                            <a:pt x="7506123" y="6450"/>
                            <a:pt x="7502690" y="4118"/>
                            <a:pt x="7498798" y="2531"/>
                          </a:cubicBezTo>
                          <a:cubicBezTo>
                            <a:pt x="7494909" y="893"/>
                            <a:pt x="7490859" y="50"/>
                            <a:pt x="7486650" y="0"/>
                          </a:cubicBezTo>
                          <a:lnTo>
                            <a:pt x="31750" y="0"/>
                          </a:lnTo>
                          <a:cubicBezTo>
                            <a:pt x="27539" y="50"/>
                            <a:pt x="23489" y="893"/>
                            <a:pt x="19599" y="2531"/>
                          </a:cubicBezTo>
                          <a:cubicBezTo>
                            <a:pt x="15709" y="4118"/>
                            <a:pt x="12275" y="6450"/>
                            <a:pt x="9298" y="9377"/>
                          </a:cubicBezTo>
                          <a:cubicBezTo>
                            <a:pt x="6322" y="12353"/>
                            <a:pt x="4028" y="15776"/>
                            <a:pt x="2416" y="19745"/>
                          </a:cubicBezTo>
                          <a:cubicBezTo>
                            <a:pt x="805" y="23565"/>
                            <a:pt x="0" y="27583"/>
                            <a:pt x="0" y="31750"/>
                          </a:cubicBezTo>
                          <a:close/>
                          <a:moveTo>
                            <a:pt x="0" y="317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28" behindDoc="1" locked="0" layoutInCell="1" allowOverlap="1">
            <wp:simplePos x="0" y="0"/>
            <wp:positionH relativeFrom="page">
              <wp:posOffset>955954</wp:posOffset>
            </wp:positionH>
            <wp:positionV relativeFrom="line">
              <wp:posOffset>-842469</wp:posOffset>
            </wp:positionV>
            <wp:extent cx="368459" cy="4837112"/>
            <wp:effectExtent l="0" t="0" r="0" b="0"/>
            <wp:wrapNone/>
            <wp:docPr id="1387" name="Picture 138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>
                      <a:picLocks noChangeAspect="0" noChangeArrowheads="1"/>
                    </pic:cNvPicPr>
                  </pic:nvPicPr>
                  <pic:blipFill>
                    <a:blip r:embed="rId1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459" cy="4837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7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-829770</wp:posOffset>
            </wp:positionV>
            <wp:extent cx="5593776" cy="4802833"/>
            <wp:effectExtent l="0" t="0" r="0" b="0"/>
            <wp:wrapNone/>
            <wp:docPr id="1388" name="Freeform 13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802833"/>
                    </a:xfrm>
                    <a:custGeom>
                      <a:rect l="l" t="t" r="r" b="b"/>
                      <a:pathLst>
                        <a:path w="7454900" h="6400800">
                          <a:moveTo>
                            <a:pt x="0" y="6400800"/>
                          </a:moveTo>
                          <a:lnTo>
                            <a:pt x="7454900" y="6400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400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8" behindDoc="1" locked="0" layoutInCell="1" allowOverlap="1">
            <wp:simplePos x="0" y="0"/>
            <wp:positionH relativeFrom="page">
              <wp:posOffset>968654</wp:posOffset>
            </wp:positionH>
            <wp:positionV relativeFrom="line">
              <wp:posOffset>-829770</wp:posOffset>
            </wp:positionV>
            <wp:extent cx="5593776" cy="4802833"/>
            <wp:effectExtent l="0" t="0" r="0" b="0"/>
            <wp:wrapNone/>
            <wp:docPr id="1389" name="Freeform 13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93776" cy="4802833"/>
                    </a:xfrm>
                    <a:custGeom>
                      <a:rect l="l" t="t" r="r" b="b"/>
                      <a:pathLst>
                        <a:path w="7454900" h="6400800">
                          <a:moveTo>
                            <a:pt x="0" y="6400800"/>
                          </a:moveTo>
                          <a:lnTo>
                            <a:pt x="7454900" y="6400800"/>
                          </a:lnTo>
                          <a:lnTo>
                            <a:pt x="7454900" y="0"/>
                          </a:lnTo>
                          <a:lnTo>
                            <a:pt x="0" y="0"/>
                          </a:lnTo>
                          <a:lnTo>
                            <a:pt x="0" y="6400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6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7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1239" w:right="40" w:firstLine="0"/>
        <w:jc w:val="right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17"/>
          <w:sz w:val="17"/>
          <w:szCs w:val="17"/>
        </w:rPr>
        <w:t>9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0" w:lineRule="exact"/>
        <w:ind w:left="1214" w:right="-40" w:firstLine="0"/>
        <w:jc w:val="both"/>
      </w:pP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18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19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20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21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22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23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24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25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26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27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999999"/>
          <w:spacing w:val="-7"/>
          <w:sz w:val="17"/>
          <w:szCs w:val="17"/>
        </w:rPr>
        <w:t>28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zh-CN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56" w:after="0" w:line="270" w:lineRule="exact"/>
        <w:ind w:left="0" w:right="454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import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java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util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class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FF"/>
          <w:sz w:val="17"/>
          <w:szCs w:val="17"/>
        </w:rPr>
        <w:t>Test01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 {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main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String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[]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args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throws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Exception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{ 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AA5500"/>
          <w:sz w:val="17"/>
          <w:szCs w:val="17"/>
        </w:rPr>
        <w:t>//</w:t>
      </w:r>
      <w:r>
        <w:rPr lang="zh-CN" sz="17" baseline="0" dirty="0">
          <w:jc w:val="left"/>
          <w:rFonts w:ascii="新宋体" w:hAnsi="新宋体" w:cs="新宋体"/>
          <w:color w:val="AA5500"/>
          <w:sz w:val="17"/>
          <w:szCs w:val="17"/>
        </w:rPr>
        <w:t>一个对象对应了一行记录！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9" w:after="0" w:line="270" w:lineRule="exact"/>
        <w:ind w:left="0" w:right="-4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0301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狂神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3000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项目部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"2017-10"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0302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小明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3500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教学部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"2016-10"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e3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0303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小红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3550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新宋体" w:hAnsi="新宋体" w:cs="新宋体"/>
          <w:color w:val="AA1111"/>
          <w:sz w:val="17"/>
          <w:szCs w:val="17"/>
        </w:rPr>
        <w:t>教学部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,</w:t>
      </w:r>
      <w:r>
        <w:rPr lang="zh-CN" sz="17" baseline="0" dirty="0">
          <w:jc w:val="left"/>
          <w:rFonts w:ascii="Lucida Console" w:hAnsi="Lucida Console" w:cs="Lucida Console"/>
          <w:color w:val="AA1111"/>
          <w:sz w:val="17"/>
          <w:szCs w:val="17"/>
        </w:rPr>
        <w:t>"2016-10"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7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new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ArrayList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4"/>
          <w:sz w:val="17"/>
          <w:szCs w:val="17"/>
        </w:rPr>
        <w:t>();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5175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e2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add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e3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printEmpName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-1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0" w:right="1367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public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static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void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printEmpName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Employee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&gt;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pacing w:val="-8"/>
          <w:sz w:val="17"/>
          <w:szCs w:val="17"/>
        </w:rPr>
        <w:t>){</w:t>
      </w:r>
      <w:r>
        <w:rPr>
          <w:rFonts w:ascii="Times New Roman" w:hAnsi="Times New Roman" w:cs="Times New Roman"/>
          <w:sz w:val="17"/>
          <w:szCs w:val="17"/>
        </w:rPr>
        <w:t> </w:t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</w:t>
      </w:r>
      <w:r>
        <w:rPr lang="zh-CN" sz="17" baseline="0" dirty="0">
          <w:jc w:val="left"/>
          <w:rFonts w:ascii="Lucida Console" w:hAnsi="Lucida Console" w:cs="Lucida Console"/>
          <w:color w:val="770088"/>
          <w:sz w:val="17"/>
          <w:szCs w:val="17"/>
        </w:rPr>
        <w:t>for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8855"/>
          <w:sz w:val="17"/>
          <w:szCs w:val="17"/>
        </w:rPr>
        <w:t>int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=</w:t>
      </w:r>
      <w:r>
        <w:rPr lang="zh-CN" sz="17" baseline="0" dirty="0">
          <w:jc w:val="left"/>
          <w:rFonts w:ascii="Lucida Console" w:hAnsi="Lucida Console" w:cs="Lucida Console"/>
          <w:color w:val="116644"/>
          <w:sz w:val="17"/>
          <w:szCs w:val="17"/>
        </w:rPr>
        <w:t>0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&lt;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size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();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981A1A"/>
          <w:sz w:val="17"/>
          <w:szCs w:val="17"/>
        </w:rPr>
        <w:t>++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){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     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System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out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println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list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i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).</w:t>
      </w:r>
      <w:r>
        <w:rPr lang="zh-CN" sz="17" baseline="0" dirty="0">
          <w:jc w:val="left"/>
          <w:rFonts w:ascii="Lucida Console" w:hAnsi="Lucida Console" w:cs="Lucida Console"/>
          <w:color w:val="000000"/>
          <w:sz w:val="17"/>
          <w:szCs w:val="17"/>
        </w:rPr>
        <w:t>getName</w:t>
      </w:r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());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 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z w:val="17"/>
          <w:szCs w:val="17"/>
        </w:rPr>
        <w:t>    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cols w:num="2" w:space="0" w:equalWidth="0">
            <w:col w:w="1485" w:space="200"/>
            <w:col w:w="7475" w:space="0"/>
          </w:cols>
          <w:docGrid w:linePitch="360"/>
        </w:sectPr>
        <w:spacing w:before="0" w:after="0" w:line="175" w:lineRule="exact"/>
        <w:ind w:left="0" w:right="0" w:firstLine="0"/>
      </w:pPr>
      <w:r/>
      <w:r>
        <w:rPr lang="zh-CN" sz="17" baseline="0" dirty="0">
          <w:jc w:val="left"/>
          <w:rFonts w:ascii="Lucida Console" w:hAnsi="Lucida Console" w:cs="Lucida Console"/>
          <w:color w:val="333333"/>
          <w:spacing w:val="-18"/>
          <w:sz w:val="17"/>
          <w:szCs w:val="17"/>
        </w:rPr>
        <w:t>}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spacing w:after="127" w:line="240" w:lineRule="auto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175" w:right="500" w:bottom="238" w:left="500" w:header="708" w:footer="708" w:gutter="0"/>
          <w:docGrid w:linePitch="360"/>
        </w:sectPr>
        <w:tabs>
          <w:tab w:val="left" w:pos="6339"/>
        </w:tabs>
        <w:spacing w:before="0" w:after="0" w:line="159" w:lineRule="exact"/>
        <w:ind w:left="920" w:right="0" w:firstLine="0"/>
      </w:pPr>
      <w:r/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	</w:t>
      </w:r>
      <w:r>
        <w:rPr lang="zh-CN" sz="16" baseline="0" dirty="0">
          <w:jc w:val="left"/>
          <w:rFonts w:ascii="宋体" w:hAnsi="宋体" w:cs="宋体"/>
          <w:color w:val="000000"/>
          <w:sz w:val="16"/>
          <w:szCs w:val="16"/>
        </w:rPr>
        <w:t>狂神社群笔记资料，禁止外传，本人QQ：24736743  </w:t>
      </w:r>
      <w:r/>
    </w:p>
    <w:p>
      <w:r/>
    </w:p>
    <w:sectPr>
      <w:type w:val="continuous"/>
      <w:pgSz w:w="11909" w:h="16848"/>
      <w:pgMar w:top="175" w:right="500" w:bottom="238" w:left="5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writeProtection w:recommended="1" w:cryptProviderType="rsaAES" w:cryptAlgorithmClass="hash" w:cryptAlgorithmType="typeAny" w:cryptAlgorithmSid="14" w:cryptSpinCount="100000" w:salt="qBTZwsIAJBvlDelU4YFW0A==" w:hash="02K2abNVJPeoeOlrNYUfHj5d9YvT1YhR4HLvl+uAxg6Sr6EFwwET6PSiHbY/dX8+7nytfVaE9T17neQX14HPSA=="/>
  <w:documentProtection w:edit="readOnly" w:enforcement="1" w:cryptProviderType="rsaAES" w:cryptAlgorithmClass="hash" w:cryptAlgorithmType="typeAny" w:cryptAlgorithmSid="14" w:cryptSpinCount="100000" w:salt="qBTZwsIAJBvlDelU4YFW0A==" w:hash="02K2abNVJPeoeOlrNYUfHj5d9YvT1YhR4HLvl+uAxg6Sr6EFwwET6PSiHbY/dX8+7nytfVaE9T17neQX14HPSA=="/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59"/>
      <w:ind w:left="511"/>
    </w:pPr>
    <w:rPr>
      <w:rFonts w:ascii="Algerian" w:hAnsi="Algerian" w:eastAsia="Algerian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  <w:style w:type="table" w:styleId="TableGrid">
    <w:name w:val="Table Grid"/>
    <w:basedOn w:val="TableNormal"/>
    <w:uiPriority w:val="59"/>
    <w:rsid w:val="00D96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100" Type="http://schemas.openxmlformats.org/officeDocument/2006/relationships/hyperlink" TargetMode="External" Target="af://n2/"/><Relationship Id="rId101" Type="http://schemas.openxmlformats.org/officeDocument/2006/relationships/hyperlink" TargetMode="External" Target="af://n6/"/><Relationship Id="rId102" Type="http://schemas.openxmlformats.org/officeDocument/2006/relationships/hyperlink" TargetMode="External" Target="af://n35/"/><Relationship Id="rId115" Type="http://schemas.openxmlformats.org/officeDocument/2006/relationships/image" Target="media/image115.png"/><Relationship Id="rId121" Type="http://schemas.openxmlformats.org/officeDocument/2006/relationships/image" Target="media/image121.png"/><Relationship Id="rId123" Type="http://schemas.openxmlformats.org/officeDocument/2006/relationships/image" Target="media/image123.png"/><Relationship Id="rId144" Type="http://schemas.openxmlformats.org/officeDocument/2006/relationships/image" Target="media/image144.png"/><Relationship Id="rId150" Type="http://schemas.openxmlformats.org/officeDocument/2006/relationships/hyperlink" TargetMode="External" Target="af://n58/"/><Relationship Id="rId151" Type="http://schemas.openxmlformats.org/officeDocument/2006/relationships/hyperlink" TargetMode="External" Target="af://n59/"/><Relationship Id="rId152" Type="http://schemas.openxmlformats.org/officeDocument/2006/relationships/hyperlink" TargetMode="External" Target="af://n72/"/><Relationship Id="rId165" Type="http://schemas.openxmlformats.org/officeDocument/2006/relationships/image" Target="media/image165.png"/><Relationship Id="rId167" Type="http://schemas.openxmlformats.org/officeDocument/2006/relationships/image" Target="media/image167.png"/><Relationship Id="rId168" Type="http://schemas.openxmlformats.org/officeDocument/2006/relationships/hyperlink" TargetMode="External" Target="af://n78/"/><Relationship Id="rId169" Type="http://schemas.openxmlformats.org/officeDocument/2006/relationships/hyperlink" TargetMode="External" Target="af://n80/"/><Relationship Id="rId182" Type="http://schemas.openxmlformats.org/officeDocument/2006/relationships/image" Target="media/image182.png"/><Relationship Id="rId183" Type="http://schemas.openxmlformats.org/officeDocument/2006/relationships/image" Target="media/image183.png"/><Relationship Id="rId184" Type="http://schemas.openxmlformats.org/officeDocument/2006/relationships/hyperlink" TargetMode="External" Target="http://java.io.Serializable"/><Relationship Id="rId187" Type="http://schemas.openxmlformats.org/officeDocument/2006/relationships/image" Target="media/image187.png"/><Relationship Id="rId190" Type="http://schemas.openxmlformats.org/officeDocument/2006/relationships/hyperlink" TargetMode="External" Target="af://n104/"/><Relationship Id="rId191" Type="http://schemas.openxmlformats.org/officeDocument/2006/relationships/hyperlink" TargetMode="External" Target="af://n107/"/><Relationship Id="rId206" Type="http://schemas.openxmlformats.org/officeDocument/2006/relationships/image" Target="media/image206.png"/><Relationship Id="rId209" Type="http://schemas.openxmlformats.org/officeDocument/2006/relationships/image" Target="media/image209.png"/><Relationship Id="rId224" Type="http://schemas.openxmlformats.org/officeDocument/2006/relationships/image" Target="media/image224.png"/><Relationship Id="rId229" Type="http://schemas.openxmlformats.org/officeDocument/2006/relationships/image" Target="media/image229.png"/><Relationship Id="rId232" Type="http://schemas.openxmlformats.org/officeDocument/2006/relationships/image" Target="media/image232.png"/><Relationship Id="rId233" Type="http://schemas.openxmlformats.org/officeDocument/2006/relationships/image" Target="media/image233.png"/><Relationship Id="rId234" Type="http://schemas.openxmlformats.org/officeDocument/2006/relationships/image" Target="media/image234.png"/><Relationship Id="rId235" Type="http://schemas.openxmlformats.org/officeDocument/2006/relationships/hyperlink" TargetMode="External" Target="af://n126/"/><Relationship Id="rId248" Type="http://schemas.openxmlformats.org/officeDocument/2006/relationships/image" Target="media/image248.png"/><Relationship Id="rId249" Type="http://schemas.openxmlformats.org/officeDocument/2006/relationships/image" Target="media/image249.png"/><Relationship Id="rId250" Type="http://schemas.openxmlformats.org/officeDocument/2006/relationships/image" Target="media/image250.png"/><Relationship Id="rId254" Type="http://schemas.openxmlformats.org/officeDocument/2006/relationships/image" Target="media/image254.png"/><Relationship Id="rId256" Type="http://schemas.openxmlformats.org/officeDocument/2006/relationships/image" Target="media/image256.png"/><Relationship Id="rId257" Type="http://schemas.openxmlformats.org/officeDocument/2006/relationships/image" Target="media/image257.png"/><Relationship Id="rId258" Type="http://schemas.openxmlformats.org/officeDocument/2006/relationships/image" Target="media/image258.png"/><Relationship Id="rId271" Type="http://schemas.openxmlformats.org/officeDocument/2006/relationships/image" Target="media/image271.png"/><Relationship Id="rId272" Type="http://schemas.openxmlformats.org/officeDocument/2006/relationships/image" Target="media/image272.png"/><Relationship Id="rId287" Type="http://schemas.openxmlformats.org/officeDocument/2006/relationships/image" Target="media/image287.png"/><Relationship Id="rId292" Type="http://schemas.openxmlformats.org/officeDocument/2006/relationships/image" Target="media/image292.png"/><Relationship Id="rId295" Type="http://schemas.openxmlformats.org/officeDocument/2006/relationships/image" Target="media/image295.png"/><Relationship Id="rId296" Type="http://schemas.openxmlformats.org/officeDocument/2006/relationships/image" Target="media/image296.png"/><Relationship Id="rId297" Type="http://schemas.openxmlformats.org/officeDocument/2006/relationships/image" Target="media/image297.png"/><Relationship Id="rId310" Type="http://schemas.openxmlformats.org/officeDocument/2006/relationships/image" Target="media/image310.png"/><Relationship Id="rId311" Type="http://schemas.openxmlformats.org/officeDocument/2006/relationships/image" Target="media/image311.png"/><Relationship Id="rId324" Type="http://schemas.openxmlformats.org/officeDocument/2006/relationships/image" Target="media/image324.png"/><Relationship Id="rId327" Type="http://schemas.openxmlformats.org/officeDocument/2006/relationships/image" Target="media/image327.png"/><Relationship Id="rId330" Type="http://schemas.openxmlformats.org/officeDocument/2006/relationships/hyperlink" TargetMode="External" Target="https://blog.kuangstudy.com/usr/uploads/2019/05/2214455225.png"/><Relationship Id="rId331" Type="http://schemas.openxmlformats.org/officeDocument/2006/relationships/hyperlink" TargetMode="External" Target="af://n157/"/><Relationship Id="rId344" Type="http://schemas.openxmlformats.org/officeDocument/2006/relationships/image" Target="media/image344.png"/><Relationship Id="rId347" Type="http://schemas.openxmlformats.org/officeDocument/2006/relationships/image" Target="media/image347.png"/><Relationship Id="rId350" Type="http://schemas.openxmlformats.org/officeDocument/2006/relationships/image" Target="media/image350.png"/><Relationship Id="rId351" Type="http://schemas.openxmlformats.org/officeDocument/2006/relationships/image" Target="media/image351.png"/><Relationship Id="rId352" Type="http://schemas.openxmlformats.org/officeDocument/2006/relationships/image" Target="media/image352.png"/><Relationship Id="rId353" Type="http://schemas.openxmlformats.org/officeDocument/2006/relationships/image" Target="media/image353.png"/><Relationship Id="rId366" Type="http://schemas.openxmlformats.org/officeDocument/2006/relationships/image" Target="media/image366.png"/><Relationship Id="rId367" Type="http://schemas.openxmlformats.org/officeDocument/2006/relationships/image" Target="media/image367.png"/><Relationship Id="rId368" Type="http://schemas.openxmlformats.org/officeDocument/2006/relationships/image" Target="media/image368.png"/><Relationship Id="rId371" Type="http://schemas.openxmlformats.org/officeDocument/2006/relationships/image" Target="media/image371.png"/><Relationship Id="rId376" Type="http://schemas.openxmlformats.org/officeDocument/2006/relationships/image" Target="media/image376.png"/><Relationship Id="rId381" Type="http://schemas.openxmlformats.org/officeDocument/2006/relationships/image" Target="media/image381.png"/><Relationship Id="rId384" Type="http://schemas.openxmlformats.org/officeDocument/2006/relationships/image" Target="media/image384.png"/><Relationship Id="rId385" Type="http://schemas.openxmlformats.org/officeDocument/2006/relationships/image" Target="media/image385.png"/><Relationship Id="rId386" Type="http://schemas.openxmlformats.org/officeDocument/2006/relationships/image" Target="media/image386.png"/><Relationship Id="rId387" Type="http://schemas.openxmlformats.org/officeDocument/2006/relationships/hyperlink" TargetMode="External" Target="af://n181/"/><Relationship Id="rId400" Type="http://schemas.openxmlformats.org/officeDocument/2006/relationships/image" Target="media/image400.png"/><Relationship Id="rId401" Type="http://schemas.openxmlformats.org/officeDocument/2006/relationships/image" Target="media/image401.png"/><Relationship Id="rId402" Type="http://schemas.openxmlformats.org/officeDocument/2006/relationships/image" Target="media/image402.png"/><Relationship Id="rId405" Type="http://schemas.openxmlformats.org/officeDocument/2006/relationships/image" Target="media/image405.png"/><Relationship Id="rId408" Type="http://schemas.openxmlformats.org/officeDocument/2006/relationships/hyperlink" TargetMode="External" Target="af://n194/"/><Relationship Id="rId409" Type="http://schemas.openxmlformats.org/officeDocument/2006/relationships/hyperlink" TargetMode="External" Target="af://n197/"/><Relationship Id="rId424" Type="http://schemas.openxmlformats.org/officeDocument/2006/relationships/image" Target="media/image424.png"/><Relationship Id="rId429" Type="http://schemas.openxmlformats.org/officeDocument/2006/relationships/image" Target="media/image429.png"/><Relationship Id="rId435" Type="http://schemas.openxmlformats.org/officeDocument/2006/relationships/image" Target="media/image435.png"/><Relationship Id="rId438" Type="http://schemas.openxmlformats.org/officeDocument/2006/relationships/hyperlink" TargetMode="External" Target="af://n198/"/><Relationship Id="rId439" Type="http://schemas.openxmlformats.org/officeDocument/2006/relationships/hyperlink" TargetMode="External" Target="af://n209/"/><Relationship Id="rId440" Type="http://schemas.openxmlformats.org/officeDocument/2006/relationships/hyperlink" TargetMode="External" Target="af://n212/"/><Relationship Id="rId453" Type="http://schemas.openxmlformats.org/officeDocument/2006/relationships/image" Target="media/image453.png"/><Relationship Id="rId454" Type="http://schemas.openxmlformats.org/officeDocument/2006/relationships/image" Target="media/image454.png"/><Relationship Id="rId455" Type="http://schemas.openxmlformats.org/officeDocument/2006/relationships/hyperlink" TargetMode="External" Target="af://n218/"/><Relationship Id="rId468" Type="http://schemas.openxmlformats.org/officeDocument/2006/relationships/image" Target="media/image468.png"/><Relationship Id="rId469" Type="http://schemas.openxmlformats.org/officeDocument/2006/relationships/hyperlink" TargetMode="External" Target="http://java.io.Serializable&#25509;&#21475;&#65292;&#36825;&#24847;&#21619;&#30528;LinkedList&#25903;&#25345;&#24207;&#21015;&#21270;&#65292;&#33021;&#36890;&#36807;&#24207;&#21015;&#21270;&#21435;&#20256;&#36755;&#12290;"/><Relationship Id="rId470" Type="http://schemas.openxmlformats.org/officeDocument/2006/relationships/image" Target="media/image470.png"/><Relationship Id="rId471" Type="http://schemas.openxmlformats.org/officeDocument/2006/relationships/hyperlink" TargetMode="External" Target="af://n243/"/><Relationship Id="rId484" Type="http://schemas.openxmlformats.org/officeDocument/2006/relationships/image" Target="media/image484.png"/><Relationship Id="rId485" Type="http://schemas.openxmlformats.org/officeDocument/2006/relationships/image" Target="media/image485.png"/><Relationship Id="rId486" Type="http://schemas.openxmlformats.org/officeDocument/2006/relationships/image" Target="media/image486.png"/><Relationship Id="rId487" Type="http://schemas.openxmlformats.org/officeDocument/2006/relationships/image" Target="media/image487.png"/><Relationship Id="rId488" Type="http://schemas.openxmlformats.org/officeDocument/2006/relationships/hyperlink" TargetMode="External" Target="af://n256/"/><Relationship Id="rId503" Type="http://schemas.openxmlformats.org/officeDocument/2006/relationships/image" Target="media/image503.png"/><Relationship Id="rId506" Type="http://schemas.openxmlformats.org/officeDocument/2006/relationships/image" Target="media/image506.png"/><Relationship Id="rId522" Type="http://schemas.openxmlformats.org/officeDocument/2006/relationships/image" Target="media/image522.png"/><Relationship Id="rId526" Type="http://schemas.openxmlformats.org/officeDocument/2006/relationships/image" Target="media/image526.png"/><Relationship Id="rId529" Type="http://schemas.openxmlformats.org/officeDocument/2006/relationships/hyperlink" TargetMode="External" Target="af://n274/"/><Relationship Id="rId530" Type="http://schemas.openxmlformats.org/officeDocument/2006/relationships/hyperlink" TargetMode="External" Target="af://n278/"/><Relationship Id="rId531" Type="http://schemas.openxmlformats.org/officeDocument/2006/relationships/hyperlink" TargetMode="External" Target="af://n286/"/><Relationship Id="rId546" Type="http://schemas.openxmlformats.org/officeDocument/2006/relationships/image" Target="media/image546.png"/><Relationship Id="rId551" Type="http://schemas.openxmlformats.org/officeDocument/2006/relationships/image" Target="media/image551.png"/><Relationship Id="rId556" Type="http://schemas.openxmlformats.org/officeDocument/2006/relationships/image" Target="media/image556.png"/><Relationship Id="rId559" Type="http://schemas.openxmlformats.org/officeDocument/2006/relationships/hyperlink" TargetMode="External" Target="af://n290/"/><Relationship Id="rId574" Type="http://schemas.openxmlformats.org/officeDocument/2006/relationships/image" Target="media/image574.png"/><Relationship Id="rId579" Type="http://schemas.openxmlformats.org/officeDocument/2006/relationships/image" Target="media/image579.png"/><Relationship Id="rId584" Type="http://schemas.openxmlformats.org/officeDocument/2006/relationships/image" Target="media/image584.png"/><Relationship Id="rId601" Type="http://schemas.openxmlformats.org/officeDocument/2006/relationships/image" Target="media/image601.png"/><Relationship Id="rId604" Type="http://schemas.openxmlformats.org/officeDocument/2006/relationships/image" Target="media/image604.png"/><Relationship Id="rId607" Type="http://schemas.openxmlformats.org/officeDocument/2006/relationships/image" Target="media/image607.png"/><Relationship Id="rId610" Type="http://schemas.openxmlformats.org/officeDocument/2006/relationships/image" Target="media/image610.png"/><Relationship Id="rId611" Type="http://schemas.openxmlformats.org/officeDocument/2006/relationships/image" Target="media/image611.png"/><Relationship Id="rId612" Type="http://schemas.openxmlformats.org/officeDocument/2006/relationships/image" Target="media/image612.png"/><Relationship Id="rId625" Type="http://schemas.openxmlformats.org/officeDocument/2006/relationships/image" Target="media/image625.png"/><Relationship Id="rId626" Type="http://schemas.openxmlformats.org/officeDocument/2006/relationships/image" Target="media/image626.png"/><Relationship Id="rId639" Type="http://schemas.openxmlformats.org/officeDocument/2006/relationships/image" Target="media/image639.png"/><Relationship Id="rId640" Type="http://schemas.openxmlformats.org/officeDocument/2006/relationships/image" Target="media/image640.png"/><Relationship Id="rId641" Type="http://schemas.openxmlformats.org/officeDocument/2006/relationships/image" Target="media/image641.png"/><Relationship Id="rId644" Type="http://schemas.openxmlformats.org/officeDocument/2006/relationships/image" Target="media/image644.png"/><Relationship Id="rId650" Type="http://schemas.openxmlformats.org/officeDocument/2006/relationships/image" Target="media/image650.png"/><Relationship Id="rId652" Type="http://schemas.openxmlformats.org/officeDocument/2006/relationships/image" Target="media/image652.png"/><Relationship Id="rId667" Type="http://schemas.openxmlformats.org/officeDocument/2006/relationships/image" Target="media/image667.png"/><Relationship Id="rId670" Type="http://schemas.openxmlformats.org/officeDocument/2006/relationships/image" Target="media/image670.png"/><Relationship Id="rId671" Type="http://schemas.openxmlformats.org/officeDocument/2006/relationships/image" Target="media/image671.png"/><Relationship Id="rId672" Type="http://schemas.openxmlformats.org/officeDocument/2006/relationships/image" Target="media/image672.png"/><Relationship Id="rId685" Type="http://schemas.openxmlformats.org/officeDocument/2006/relationships/image" Target="media/image685.png"/><Relationship Id="rId686" Type="http://schemas.openxmlformats.org/officeDocument/2006/relationships/image" Target="media/image686.png"/><Relationship Id="rId687" Type="http://schemas.openxmlformats.org/officeDocument/2006/relationships/image" Target="media/image687.png"/><Relationship Id="rId691" Type="http://schemas.openxmlformats.org/officeDocument/2006/relationships/image" Target="media/image691.png"/><Relationship Id="rId693" Type="http://schemas.openxmlformats.org/officeDocument/2006/relationships/image" Target="media/image693.png"/><Relationship Id="rId694" Type="http://schemas.openxmlformats.org/officeDocument/2006/relationships/image" Target="media/image694.png"/><Relationship Id="rId695" Type="http://schemas.openxmlformats.org/officeDocument/2006/relationships/image" Target="media/image695.png"/><Relationship Id="rId696" Type="http://schemas.openxmlformats.org/officeDocument/2006/relationships/hyperlink" TargetMode="External" Target="af://n335/"/><Relationship Id="rId709" Type="http://schemas.openxmlformats.org/officeDocument/2006/relationships/image" Target="media/image709.png"/><Relationship Id="rId710" Type="http://schemas.openxmlformats.org/officeDocument/2006/relationships/image" Target="media/image710.png"/><Relationship Id="rId711" Type="http://schemas.openxmlformats.org/officeDocument/2006/relationships/image" Target="media/image711.png"/><Relationship Id="rId714" Type="http://schemas.openxmlformats.org/officeDocument/2006/relationships/image" Target="media/image714.png"/><Relationship Id="rId719" Type="http://schemas.openxmlformats.org/officeDocument/2006/relationships/image" Target="media/image719.png"/><Relationship Id="rId734" Type="http://schemas.openxmlformats.org/officeDocument/2006/relationships/image" Target="media/image734.png"/><Relationship Id="rId735" Type="http://schemas.openxmlformats.org/officeDocument/2006/relationships/image" Target="media/image735.png"/><Relationship Id="rId739" Type="http://schemas.openxmlformats.org/officeDocument/2006/relationships/image" Target="media/image739.png"/><Relationship Id="rId743" Type="http://schemas.openxmlformats.org/officeDocument/2006/relationships/hyperlink" TargetMode="External" Target="af://n347/"/><Relationship Id="rId744" Type="http://schemas.openxmlformats.org/officeDocument/2006/relationships/hyperlink" TargetMode="External" Target="af://n362/"/><Relationship Id="rId745" Type="http://schemas.openxmlformats.org/officeDocument/2006/relationships/hyperlink" TargetMode="External" Target="af://n371/"/><Relationship Id="rId746" Type="http://schemas.openxmlformats.org/officeDocument/2006/relationships/hyperlink" TargetMode="External" Target="af://n372/"/><Relationship Id="rId760" Type="http://schemas.openxmlformats.org/officeDocument/2006/relationships/hyperlink" TargetMode="External" Target="af://n388/"/><Relationship Id="rId773" Type="http://schemas.openxmlformats.org/officeDocument/2006/relationships/image" Target="media/image773.png"/><Relationship Id="rId774" Type="http://schemas.openxmlformats.org/officeDocument/2006/relationships/image" Target="media/image774.png"/><Relationship Id="rId777" Type="http://schemas.openxmlformats.org/officeDocument/2006/relationships/image" Target="media/image777.png"/><Relationship Id="rId794" Type="http://schemas.openxmlformats.org/officeDocument/2006/relationships/image" Target="media/image794.png"/><Relationship Id="rId799" Type="http://schemas.openxmlformats.org/officeDocument/2006/relationships/image" Target="media/image799.png"/><Relationship Id="rId802" Type="http://schemas.openxmlformats.org/officeDocument/2006/relationships/image" Target="media/image802.png"/><Relationship Id="rId803" Type="http://schemas.openxmlformats.org/officeDocument/2006/relationships/image" Target="media/image803.png"/><Relationship Id="rId804" Type="http://schemas.openxmlformats.org/officeDocument/2006/relationships/image" Target="media/image804.png"/><Relationship Id="rId805" Type="http://schemas.openxmlformats.org/officeDocument/2006/relationships/hyperlink" TargetMode="External" Target="af://n410/"/><Relationship Id="rId818" Type="http://schemas.openxmlformats.org/officeDocument/2006/relationships/image" Target="media/image818.png"/><Relationship Id="rId819" Type="http://schemas.openxmlformats.org/officeDocument/2006/relationships/image" Target="media/image819.png"/><Relationship Id="rId820" Type="http://schemas.openxmlformats.org/officeDocument/2006/relationships/image" Target="media/image820.png"/><Relationship Id="rId823" Type="http://schemas.openxmlformats.org/officeDocument/2006/relationships/image" Target="media/image823.png"/><Relationship Id="rId829" Type="http://schemas.openxmlformats.org/officeDocument/2006/relationships/image" Target="media/image829.png"/><Relationship Id="rId831" Type="http://schemas.openxmlformats.org/officeDocument/2006/relationships/image" Target="media/image831.png"/><Relationship Id="rId832" Type="http://schemas.openxmlformats.org/officeDocument/2006/relationships/image" Target="media/image832.png"/><Relationship Id="rId833" Type="http://schemas.openxmlformats.org/officeDocument/2006/relationships/image" Target="media/image833.png"/><Relationship Id="rId834" Type="http://schemas.openxmlformats.org/officeDocument/2006/relationships/hyperlink" TargetMode="External" Target="af://n420/"/><Relationship Id="rId847" Type="http://schemas.openxmlformats.org/officeDocument/2006/relationships/image" Target="media/image847.png"/><Relationship Id="rId848" Type="http://schemas.openxmlformats.org/officeDocument/2006/relationships/image" Target="media/image848.png"/><Relationship Id="rId849" Type="http://schemas.openxmlformats.org/officeDocument/2006/relationships/image" Target="media/image849.png"/><Relationship Id="rId853" Type="http://schemas.openxmlformats.org/officeDocument/2006/relationships/image" Target="media/image853.png"/><Relationship Id="rId858" Type="http://schemas.openxmlformats.org/officeDocument/2006/relationships/image" Target="media/image858.png"/><Relationship Id="rId862" Type="http://schemas.openxmlformats.org/officeDocument/2006/relationships/image" Target="media/image862.png"/><Relationship Id="rId865" Type="http://schemas.openxmlformats.org/officeDocument/2006/relationships/hyperlink" TargetMode="External" Target="af://n426/"/><Relationship Id="rId866" Type="http://schemas.openxmlformats.org/officeDocument/2006/relationships/hyperlink" TargetMode="External" Target="af://n444/"/><Relationship Id="rId879" Type="http://schemas.openxmlformats.org/officeDocument/2006/relationships/image" Target="media/image879.png"/><Relationship Id="rId892" Type="http://schemas.openxmlformats.org/officeDocument/2006/relationships/image" Target="media/image892.png"/><Relationship Id="rId893" Type="http://schemas.openxmlformats.org/officeDocument/2006/relationships/hyperlink" TargetMode="External" Target="af://n483/"/><Relationship Id="rId906" Type="http://schemas.openxmlformats.org/officeDocument/2006/relationships/image" Target="media/image906.png"/><Relationship Id="rId907" Type="http://schemas.openxmlformats.org/officeDocument/2006/relationships/image" Target="media/image907.png"/><Relationship Id="rId909" Type="http://schemas.openxmlformats.org/officeDocument/2006/relationships/hyperlink" TargetMode="External" Target="af://n484/"/><Relationship Id="rId910" Type="http://schemas.openxmlformats.org/officeDocument/2006/relationships/hyperlink" TargetMode="External" Target="https://blog.kuangstudy.com/usr/uploads/2019/05/2719388670.png"/><Relationship Id="rId911" Type="http://schemas.openxmlformats.org/officeDocument/2006/relationships/hyperlink" TargetMode="External" Target="https://blog.kuangstudy.com/usr/uploads/2019/05/1270582105.png"/><Relationship Id="rId912" Type="http://schemas.openxmlformats.org/officeDocument/2006/relationships/hyperlink" TargetMode="External" Target="af://n494/"/><Relationship Id="rId913" Type="http://schemas.openxmlformats.org/officeDocument/2006/relationships/hyperlink" TargetMode="External" Target="af://n495/"/><Relationship Id="rId926" Type="http://schemas.openxmlformats.org/officeDocument/2006/relationships/image" Target="media/image926.png"/><Relationship Id="rId927" Type="http://schemas.openxmlformats.org/officeDocument/2006/relationships/image" Target="media/image926.png"/><Relationship Id="rId930" Type="http://schemas.openxmlformats.org/officeDocument/2006/relationships/image" Target="media/image930.png"/><Relationship Id="rId931" Type="http://schemas.openxmlformats.org/officeDocument/2006/relationships/image" Target="media/image931.png"/><Relationship Id="rId932" Type="http://schemas.openxmlformats.org/officeDocument/2006/relationships/hyperlink" TargetMode="External" Target="af://n500/"/><Relationship Id="rId945" Type="http://schemas.openxmlformats.org/officeDocument/2006/relationships/image" Target="media/image945.png"/><Relationship Id="rId946" Type="http://schemas.openxmlformats.org/officeDocument/2006/relationships/image" Target="media/image946.png"/><Relationship Id="rId947" Type="http://schemas.openxmlformats.org/officeDocument/2006/relationships/image" Target="media/image947.png"/><Relationship Id="rId960" Type="http://schemas.openxmlformats.org/officeDocument/2006/relationships/image" Target="media/image960.png"/><Relationship Id="rId963" Type="http://schemas.openxmlformats.org/officeDocument/2006/relationships/image" Target="media/image963.png"/><Relationship Id="rId966" Type="http://schemas.openxmlformats.org/officeDocument/2006/relationships/image" Target="media/image966.png"/><Relationship Id="rId967" Type="http://schemas.openxmlformats.org/officeDocument/2006/relationships/hyperlink" TargetMode="External" Target="af://n517/"/><Relationship Id="rId980" Type="http://schemas.openxmlformats.org/officeDocument/2006/relationships/image" Target="media/image980.png"/><Relationship Id="rId981" Type="http://schemas.openxmlformats.org/officeDocument/2006/relationships/hyperlink" TargetMode="External" Target="af://n521/"/><Relationship Id="rId994" Type="http://schemas.openxmlformats.org/officeDocument/2006/relationships/image" Target="media/image994.png"/><Relationship Id="rId997" Type="http://schemas.openxmlformats.org/officeDocument/2006/relationships/image" Target="media/image997.png"/><Relationship Id="rId1014" Type="http://schemas.openxmlformats.org/officeDocument/2006/relationships/image" Target="media/image1014.png"/><Relationship Id="rId1019" Type="http://schemas.openxmlformats.org/officeDocument/2006/relationships/image" Target="media/image1019.png"/><Relationship Id="rId1024" Type="http://schemas.openxmlformats.org/officeDocument/2006/relationships/image" Target="media/image1024.png"/><Relationship Id="rId1027" Type="http://schemas.openxmlformats.org/officeDocument/2006/relationships/hyperlink" TargetMode="External" Target="af://n548/"/><Relationship Id="rId1028" Type="http://schemas.openxmlformats.org/officeDocument/2006/relationships/hyperlink" TargetMode="External" Target="af://n550/"/><Relationship Id="rId1029" Type="http://schemas.openxmlformats.org/officeDocument/2006/relationships/hyperlink" TargetMode="External" Target="af://n560/"/><Relationship Id="rId1042" Type="http://schemas.openxmlformats.org/officeDocument/2006/relationships/image" Target="media/image1042.png"/><Relationship Id="rId1043" Type="http://schemas.openxmlformats.org/officeDocument/2006/relationships/image" Target="media/image1043.png"/><Relationship Id="rId1046" Type="http://schemas.openxmlformats.org/officeDocument/2006/relationships/image" Target="media/image1046.png"/><Relationship Id="rId1049" Type="http://schemas.openxmlformats.org/officeDocument/2006/relationships/hyperlink" TargetMode="External" Target="af://n563/"/><Relationship Id="rId1064" Type="http://schemas.openxmlformats.org/officeDocument/2006/relationships/image" Target="media/image1064.png"/><Relationship Id="rId1069" Type="http://schemas.openxmlformats.org/officeDocument/2006/relationships/image" Target="media/image1069.png"/><Relationship Id="rId1075" Type="http://schemas.openxmlformats.org/officeDocument/2006/relationships/image" Target="media/image1075.png"/><Relationship Id="rId1077" Type="http://schemas.openxmlformats.org/officeDocument/2006/relationships/image" Target="media/image1077.png"/><Relationship Id="rId1078" Type="http://schemas.openxmlformats.org/officeDocument/2006/relationships/image" Target="media/image1078.png"/><Relationship Id="rId1091" Type="http://schemas.openxmlformats.org/officeDocument/2006/relationships/image" Target="media/image1091.png"/><Relationship Id="rId1092" Type="http://schemas.openxmlformats.org/officeDocument/2006/relationships/image" Target="media/image1092.png"/><Relationship Id="rId1093" Type="http://schemas.openxmlformats.org/officeDocument/2006/relationships/image" Target="media/image1093.png"/><Relationship Id="rId1096" Type="http://schemas.openxmlformats.org/officeDocument/2006/relationships/image" Target="media/image1096.png"/><Relationship Id="rId1101" Type="http://schemas.openxmlformats.org/officeDocument/2006/relationships/image" Target="media/image1101.png"/><Relationship Id="rId1104" Type="http://schemas.openxmlformats.org/officeDocument/2006/relationships/hyperlink" TargetMode="External" Target="af://n577/"/><Relationship Id="rId1119" Type="http://schemas.openxmlformats.org/officeDocument/2006/relationships/image" Target="media/image1119.png"/><Relationship Id="rId1122" Type="http://schemas.openxmlformats.org/officeDocument/2006/relationships/image" Target="media/image1122.png"/><Relationship Id="rId1123" Type="http://schemas.openxmlformats.org/officeDocument/2006/relationships/image" Target="media/image1123.png"/><Relationship Id="rId1124" Type="http://schemas.openxmlformats.org/officeDocument/2006/relationships/image" Target="media/image1124.png"/><Relationship Id="rId1137" Type="http://schemas.openxmlformats.org/officeDocument/2006/relationships/image" Target="media/image1137.png"/><Relationship Id="rId1138" Type="http://schemas.openxmlformats.org/officeDocument/2006/relationships/image" Target="media/image1138.png"/><Relationship Id="rId1139" Type="http://schemas.openxmlformats.org/officeDocument/2006/relationships/image" Target="media/image1139.png"/><Relationship Id="rId1142" Type="http://schemas.openxmlformats.org/officeDocument/2006/relationships/image" Target="media/image1142.png"/><Relationship Id="rId1145" Type="http://schemas.openxmlformats.org/officeDocument/2006/relationships/image" Target="media/image1145.png"/><Relationship Id="rId1146" Type="http://schemas.openxmlformats.org/officeDocument/2006/relationships/image" Target="media/image1146.png"/><Relationship Id="rId1159" Type="http://schemas.openxmlformats.org/officeDocument/2006/relationships/image" Target="media/image1159.png"/><Relationship Id="rId1160" Type="http://schemas.openxmlformats.org/officeDocument/2006/relationships/image" Target="media/image1160.png"/><Relationship Id="rId1161" Type="http://schemas.openxmlformats.org/officeDocument/2006/relationships/image" Target="media/image1161.png"/><Relationship Id="rId1162" Type="http://schemas.openxmlformats.org/officeDocument/2006/relationships/image" Target="media/image1162.png"/><Relationship Id="rId1163" Type="http://schemas.openxmlformats.org/officeDocument/2006/relationships/image" Target="media/image1163.png"/><Relationship Id="rId1176" Type="http://schemas.openxmlformats.org/officeDocument/2006/relationships/image" Target="media/image1176.png"/><Relationship Id="rId1177" Type="http://schemas.openxmlformats.org/officeDocument/2006/relationships/image" Target="media/image1177.png"/><Relationship Id="rId1178" Type="http://schemas.openxmlformats.org/officeDocument/2006/relationships/image" Target="media/image1178.png"/><Relationship Id="rId1179" Type="http://schemas.openxmlformats.org/officeDocument/2006/relationships/hyperlink" TargetMode="External" Target="af://n595/"/><Relationship Id="rId1180" Type="http://schemas.openxmlformats.org/officeDocument/2006/relationships/hyperlink" TargetMode="External" Target="af://n606/"/><Relationship Id="rId1193" Type="http://schemas.openxmlformats.org/officeDocument/2006/relationships/image" Target="media/image1193.png"/><Relationship Id="rId1195" Type="http://schemas.openxmlformats.org/officeDocument/2006/relationships/hyperlink" TargetMode="External" Target="af://n633/"/><Relationship Id="rId1217" Type="http://schemas.openxmlformats.org/officeDocument/2006/relationships/image" Target="media/image1217.png"/><Relationship Id="rId1222" Type="http://schemas.openxmlformats.org/officeDocument/2006/relationships/image" Target="media/image1222.png"/><Relationship Id="rId1226" Type="http://schemas.openxmlformats.org/officeDocument/2006/relationships/hyperlink" TargetMode="External" Target="af://n643/"/><Relationship Id="rId1227" Type="http://schemas.openxmlformats.org/officeDocument/2006/relationships/hyperlink" TargetMode="External" Target="af://n648/"/><Relationship Id="rId1240" Type="http://schemas.openxmlformats.org/officeDocument/2006/relationships/image" Target="media/image1240.png"/><Relationship Id="rId1241" Type="http://schemas.openxmlformats.org/officeDocument/2006/relationships/image" Target="media/image1241.png"/><Relationship Id="rId1243" Type="http://schemas.openxmlformats.org/officeDocument/2006/relationships/hyperlink" TargetMode="External" Target="af://n652/"/><Relationship Id="rId1256" Type="http://schemas.openxmlformats.org/officeDocument/2006/relationships/image" Target="media/image1256.png"/><Relationship Id="rId1262" Type="http://schemas.openxmlformats.org/officeDocument/2006/relationships/image" Target="media/image1262.png"/><Relationship Id="rId1264" Type="http://schemas.openxmlformats.org/officeDocument/2006/relationships/image" Target="media/image1264.png"/><Relationship Id="rId1265" Type="http://schemas.openxmlformats.org/officeDocument/2006/relationships/image" Target="media/image1265.png"/><Relationship Id="rId1266" Type="http://schemas.openxmlformats.org/officeDocument/2006/relationships/image" Target="media/image1266.png"/><Relationship Id="rId1267" Type="http://schemas.openxmlformats.org/officeDocument/2006/relationships/hyperlink" TargetMode="External" Target="af://n658/"/><Relationship Id="rId1280" Type="http://schemas.openxmlformats.org/officeDocument/2006/relationships/image" Target="media/image1280.png"/><Relationship Id="rId1281" Type="http://schemas.openxmlformats.org/officeDocument/2006/relationships/image" Target="media/image1281.png"/><Relationship Id="rId1282" Type="http://schemas.openxmlformats.org/officeDocument/2006/relationships/image" Target="media/image1282.png"/><Relationship Id="rId1283" Type="http://schemas.openxmlformats.org/officeDocument/2006/relationships/image" Target="media/image1283.png"/><Relationship Id="rId1284" Type="http://schemas.openxmlformats.org/officeDocument/2006/relationships/image" Target="media/image1284.png"/><Relationship Id="rId1297" Type="http://schemas.openxmlformats.org/officeDocument/2006/relationships/image" Target="media/image1297.png"/><Relationship Id="rId1298" Type="http://schemas.openxmlformats.org/officeDocument/2006/relationships/image" Target="media/image1298.png"/><Relationship Id="rId1299" Type="http://schemas.openxmlformats.org/officeDocument/2006/relationships/image" Target="media/image1299.png"/><Relationship Id="rId1300" Type="http://schemas.openxmlformats.org/officeDocument/2006/relationships/image" Target="media/image1300.png"/><Relationship Id="rId1301" Type="http://schemas.openxmlformats.org/officeDocument/2006/relationships/image" Target="media/image1301.png"/><Relationship Id="rId1302" Type="http://schemas.openxmlformats.org/officeDocument/2006/relationships/hyperlink" TargetMode="External" Target="af://n664/"/><Relationship Id="rId1303" Type="http://schemas.openxmlformats.org/officeDocument/2006/relationships/hyperlink" TargetMode="External" Target="af://n672/"/><Relationship Id="rId1316" Type="http://schemas.openxmlformats.org/officeDocument/2006/relationships/image" Target="media/image1316.png"/><Relationship Id="rId1317" Type="http://schemas.openxmlformats.org/officeDocument/2006/relationships/image" Target="media/image1317.png"/><Relationship Id="rId1318" Type="http://schemas.openxmlformats.org/officeDocument/2006/relationships/image" Target="media/image1318.png"/><Relationship Id="rId1321" Type="http://schemas.openxmlformats.org/officeDocument/2006/relationships/image" Target="media/image1321.png"/><Relationship Id="rId1326" Type="http://schemas.openxmlformats.org/officeDocument/2006/relationships/image" Target="media/image1326.png"/><Relationship Id="rId1329" Type="http://schemas.openxmlformats.org/officeDocument/2006/relationships/hyperlink" TargetMode="External" Target="af://n679/"/><Relationship Id="rId1344" Type="http://schemas.openxmlformats.org/officeDocument/2006/relationships/image" Target="media/image1344.png"/><Relationship Id="rId1350" Type="http://schemas.openxmlformats.org/officeDocument/2006/relationships/image" Target="media/image1350.png"/><Relationship Id="rId1353" Type="http://schemas.openxmlformats.org/officeDocument/2006/relationships/image" Target="media/image1353.png"/><Relationship Id="rId1354" Type="http://schemas.openxmlformats.org/officeDocument/2006/relationships/image" Target="media/image1354.png"/><Relationship Id="rId1355" Type="http://schemas.openxmlformats.org/officeDocument/2006/relationships/image" Target="media/image1355.png"/><Relationship Id="rId1368" Type="http://schemas.openxmlformats.org/officeDocument/2006/relationships/image" Target="media/image1368.png"/><Relationship Id="rId1369" Type="http://schemas.openxmlformats.org/officeDocument/2006/relationships/image" Target="media/image1369.png"/><Relationship Id="rId1382" Type="http://schemas.openxmlformats.org/officeDocument/2006/relationships/image" Target="media/image1382.png"/><Relationship Id="rId1383" Type="http://schemas.openxmlformats.org/officeDocument/2006/relationships/image" Target="media/image1383.png"/><Relationship Id="rId1384" Type="http://schemas.openxmlformats.org/officeDocument/2006/relationships/image" Target="media/image1384.png"/><Relationship Id="rId1387" Type="http://schemas.openxmlformats.org/officeDocument/2006/relationships/image" Target="media/image13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2021-10-29T11:32:47Z</dcterms:created>
  <dcterms:modified xsi:type="dcterms:W3CDTF">2021-10-29T11:32:47Z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